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57"/>
      </w:tblGrid>
      <w:tr w:rsidR="00087190" w:rsidRPr="00253E43" w14:paraId="6F648896" w14:textId="77777777" w:rsidTr="00724990">
        <w:trPr>
          <w:trHeight w:val="1148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355094AD" w14:textId="77777777" w:rsidR="00087190" w:rsidRPr="00253E43" w:rsidRDefault="00087190" w:rsidP="00EF476A"/>
        </w:tc>
      </w:tr>
      <w:tr w:rsidR="00087190" w:rsidRPr="00253E43" w14:paraId="423A6B2D" w14:textId="77777777" w:rsidTr="00FF225E">
        <w:trPr>
          <w:trHeight w:val="6352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p w14:paraId="7ED8D73A" w14:textId="77777777" w:rsidR="00087190" w:rsidRPr="00253E43" w:rsidRDefault="00087190" w:rsidP="00EF476A">
            <w:pPr>
              <w:rPr>
                <w:rFonts w:asciiTheme="majorHAnsi" w:eastAsiaTheme="majorEastAsia" w:hAnsiTheme="majorHAnsi" w:cstheme="majorBidi"/>
                <w:bCs/>
                <w:sz w:val="72"/>
                <w:szCs w:val="52"/>
                <w:lang w:bidi="es-ES"/>
              </w:rPr>
            </w:pPr>
          </w:p>
          <w:p w14:paraId="5FC5CC45" w14:textId="77777777" w:rsidR="00FF225E" w:rsidRPr="00253E43" w:rsidRDefault="00FF225E" w:rsidP="00EF476A"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1EF28BE4" wp14:editId="59ED7E6C">
                      <wp:extent cx="3528695" cy="2352675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526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A8ADB2" w14:textId="35B38A29" w:rsidR="004E75F7" w:rsidRPr="00B36629" w:rsidRDefault="004E75F7" w:rsidP="00FF225E">
                                  <w:pPr>
                                    <w:pStyle w:val="Ttulo"/>
                                    <w:jc w:val="left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 xml:space="preserve">Aplicación para la </w:t>
                                  </w:r>
                                  <w:r w:rsidR="001E5C34" w:rsidRPr="00B36629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gestión del préstamo de libros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F28B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" filled="f" stroked="f" strokeweight=".5pt">
                      <v:textbox>
                        <w:txbxContent>
                          <w:p w14:paraId="5CA8ADB2" w14:textId="35B38A29" w:rsidR="004E75F7" w:rsidRPr="00B36629" w:rsidRDefault="004E75F7" w:rsidP="00FF225E">
                            <w:pPr>
                              <w:pStyle w:val="Ttulo"/>
                              <w:jc w:val="left"/>
                              <w:rPr>
                                <w:color w:val="FFFFFF" w:themeColor="background1"/>
                              </w:rPr>
                            </w:pPr>
                            <w:r w:rsidRPr="00B36629">
                              <w:rPr>
                                <w:color w:val="FFFFFF" w:themeColor="background1"/>
                                <w:lang w:bidi="es-ES"/>
                              </w:rPr>
                              <w:t xml:space="preserve">Aplicación para la </w:t>
                            </w:r>
                            <w:r w:rsidR="001E5C34" w:rsidRPr="00B36629">
                              <w:rPr>
                                <w:color w:val="FFFFFF" w:themeColor="background1"/>
                                <w:lang w:bidi="es-ES"/>
                              </w:rPr>
                              <w:t>gestión del préstamo de libros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87190" w:rsidRPr="00253E43" w14:paraId="5736B930" w14:textId="77777777" w:rsidTr="00724990">
        <w:trPr>
          <w:trHeight w:val="1477"/>
        </w:trPr>
        <w:tc>
          <w:tcPr>
            <w:tcW w:w="5309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D45E1B5457BB45CE87203C8964FA7903"/>
              </w:placeholder>
              <w15:appearance w15:val="hidden"/>
            </w:sdtPr>
            <w:sdtContent>
              <w:p w14:paraId="562E7DB4" w14:textId="1EE9B5A5" w:rsidR="00087190" w:rsidRPr="00253E43" w:rsidRDefault="00714CDC" w:rsidP="00E653CD">
                <w:pPr>
                  <w:jc w:val="left"/>
                </w:pPr>
                <w:r w:rsidRPr="00253E43">
                  <w:rPr>
                    <w:rStyle w:val="SubttuloCar"/>
                    <w:b/>
                    <w:lang w:bidi="es-ES"/>
                  </w:rPr>
                  <w:t xml:space="preserve">1 de </w:t>
                </w:r>
                <w:r w:rsidR="00CC024F" w:rsidRPr="00253E43">
                  <w:rPr>
                    <w:rStyle w:val="SubttuloCar"/>
                    <w:b/>
                    <w:lang w:bidi="es-ES"/>
                  </w:rPr>
                  <w:t>JULIO -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</w:t>
                </w:r>
                <w:r w:rsidR="00A104A6">
                  <w:rPr>
                    <w:rStyle w:val="SubttuloCar"/>
                    <w:b/>
                    <w:lang w:bidi="es-ES"/>
                  </w:rPr>
                  <w:t>31</w:t>
                </w:r>
                <w:r w:rsidR="00335656" w:rsidRPr="00253E43">
                  <w:rPr>
                    <w:rStyle w:val="SubttuloCar"/>
                    <w:b/>
                    <w:lang w:bidi="es-ES"/>
                  </w:rPr>
                  <w:t xml:space="preserve"> de </w:t>
                </w:r>
                <w:r w:rsidR="00AD52F2">
                  <w:rPr>
                    <w:rStyle w:val="SubttuloCar"/>
                    <w:b/>
                    <w:lang w:bidi="es-ES"/>
                  </w:rPr>
                  <w:t>AGOSTO</w:t>
                </w:r>
                <w:r w:rsidR="001358A2">
                  <w:rPr>
                    <w:rStyle w:val="SubttuloCar"/>
                    <w:b/>
                    <w:lang w:bidi="es-ES"/>
                  </w:rPr>
                  <w:t xml:space="preserve"> - 202</w:t>
                </w:r>
                <w:r w:rsidR="001E5C34">
                  <w:rPr>
                    <w:rStyle w:val="SubttuloCar"/>
                    <w:b/>
                    <w:lang w:bidi="es-ES"/>
                  </w:rPr>
                  <w:t>4</w:t>
                </w:r>
              </w:p>
            </w:sdtContent>
          </w:sdt>
          <w:p w14:paraId="509952DB" w14:textId="77777777" w:rsidR="00087190" w:rsidRPr="00253E43" w:rsidRDefault="00087190" w:rsidP="00E653CD">
            <w:pPr>
              <w:jc w:val="left"/>
            </w:pPr>
            <w:r w:rsidRPr="00253E43">
              <w:rPr>
                <w:noProof/>
                <w:lang w:eastAsia="es-ES"/>
              </w:rPr>
              <mc:AlternateContent>
                <mc:Choice Requires="wps">
                  <w:drawing>
                    <wp:inline distT="0" distB="0" distL="0" distR="0" wp14:anchorId="0717D1D9" wp14:editId="37DA38CA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9F9B0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50C8E0D" w14:textId="77777777" w:rsidR="00087190" w:rsidRPr="00253E43" w:rsidRDefault="00087190" w:rsidP="00E653CD">
            <w:pPr>
              <w:jc w:val="left"/>
            </w:pPr>
          </w:p>
          <w:p w14:paraId="6DB2512D" w14:textId="65701D96" w:rsidR="00087190" w:rsidRPr="00253E43" w:rsidRDefault="00000000" w:rsidP="00E653CD">
            <w:pPr>
              <w:jc w:val="left"/>
              <w:rPr>
                <w:sz w:val="28"/>
                <w:szCs w:val="28"/>
              </w:rPr>
            </w:pPr>
            <w:sdt>
              <w:sdtPr>
                <w:id w:val="-1740469667"/>
                <w:placeholder>
                  <w:docPart w:val="A1416B8091134912B76ED011CB759EB3"/>
                </w:placeholder>
                <w15:appearance w15:val="hidden"/>
              </w:sdtPr>
              <w:sdtEndPr>
                <w:rPr>
                  <w:sz w:val="28"/>
                  <w:szCs w:val="28"/>
                </w:rPr>
              </w:sdtEndPr>
              <w:sdtContent>
                <w:r w:rsidR="00CC024F" w:rsidRPr="00253E43">
                  <w:rPr>
                    <w:sz w:val="28"/>
                    <w:szCs w:val="28"/>
                  </w:rPr>
                  <w:t>IES</w:t>
                </w:r>
                <w:r w:rsidR="00087190" w:rsidRPr="00253E43">
                  <w:rPr>
                    <w:sz w:val="28"/>
                    <w:szCs w:val="28"/>
                  </w:rPr>
                  <w:t>. Arcipreste de Hita</w:t>
                </w:r>
              </w:sdtContent>
            </w:sdt>
          </w:p>
          <w:p w14:paraId="6CE11DFC" w14:textId="77777777" w:rsidR="00087190" w:rsidRPr="00253E43" w:rsidRDefault="00087190" w:rsidP="00E653CD">
            <w:pPr>
              <w:jc w:val="left"/>
              <w:rPr>
                <w:sz w:val="28"/>
                <w:szCs w:val="28"/>
              </w:rPr>
            </w:pPr>
            <w:r w:rsidRPr="00253E43">
              <w:rPr>
                <w:sz w:val="28"/>
                <w:szCs w:val="28"/>
                <w:lang w:bidi="es-ES"/>
              </w:rPr>
              <w:t xml:space="preserve">Creado por: </w:t>
            </w:r>
            <w:sdt>
              <w:sdtPr>
                <w:rPr>
                  <w:sz w:val="28"/>
                  <w:szCs w:val="28"/>
                </w:rPr>
                <w:alias w:val="Su nombre"/>
                <w:tag w:val="Su nombre"/>
                <w:id w:val="-180584491"/>
                <w:placeholder>
                  <w:docPart w:val="8A7819D05EC44BAE8DDC09CEBFA58051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Pr="00253E43">
                  <w:rPr>
                    <w:sz w:val="28"/>
                    <w:szCs w:val="28"/>
                  </w:rPr>
                  <w:t>César San Juan Pastor</w:t>
                </w:r>
              </w:sdtContent>
            </w:sdt>
          </w:p>
          <w:p w14:paraId="13484975" w14:textId="77777777" w:rsidR="00087190" w:rsidRPr="00253E43" w:rsidRDefault="00087190" w:rsidP="00EF476A"/>
        </w:tc>
      </w:tr>
    </w:tbl>
    <w:p w14:paraId="696B3C4E" w14:textId="77777777" w:rsidR="00D077E9" w:rsidRPr="00253E43" w:rsidRDefault="00724990" w:rsidP="00DF03CC">
      <w:pPr>
        <w:ind w:left="720" w:hanging="720"/>
      </w:pPr>
      <w:r w:rsidRPr="00253E43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49C177BF" wp14:editId="1E1BB67A">
            <wp:simplePos x="0" y="0"/>
            <wp:positionH relativeFrom="column">
              <wp:posOffset>-746760</wp:posOffset>
            </wp:positionH>
            <wp:positionV relativeFrom="page">
              <wp:posOffset>990601</wp:posOffset>
            </wp:positionV>
            <wp:extent cx="7760970" cy="56769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3422DD" wp14:editId="732A4921">
                <wp:simplePos x="0" y="0"/>
                <wp:positionH relativeFrom="column">
                  <wp:posOffset>-203835</wp:posOffset>
                </wp:positionH>
                <wp:positionV relativeFrom="page">
                  <wp:posOffset>990600</wp:posOffset>
                </wp:positionV>
                <wp:extent cx="3938905" cy="5676900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5676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9A6C51" id="Rectángulo 3" o:spid="_x0000_s1026" alt="rectángulo blanco para texto en portada" style="position:absolute;margin-left:-16.05pt;margin-top:78pt;width:310.15pt;height:44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" fillcolor="white [3212]" stroked="f" strokeweight="2pt">
                <w10:wrap anchory="page"/>
              </v:rect>
            </w:pict>
          </mc:Fallback>
        </mc:AlternateContent>
      </w:r>
      <w:r w:rsidRPr="00253E4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84476D1" wp14:editId="358F0545">
                <wp:simplePos x="0" y="0"/>
                <wp:positionH relativeFrom="column">
                  <wp:posOffset>-746760</wp:posOffset>
                </wp:positionH>
                <wp:positionV relativeFrom="page">
                  <wp:posOffset>19050</wp:posOffset>
                </wp:positionV>
                <wp:extent cx="7760970" cy="1066800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668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08AF8" id="Rectángulo 2" o:spid="_x0000_s1026" alt="rectángulo de color" style="position:absolute;margin-left:-58.8pt;margin-top:1.5pt;width:611.1pt;height:840pt;z-index:-25165926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" fillcolor="#34aba2 [3206]" stroked="f" strokeweight="2pt">
                <w10:wrap anchory="page"/>
              </v:rect>
            </w:pict>
          </mc:Fallback>
        </mc:AlternateContent>
      </w:r>
    </w:p>
    <w:p w14:paraId="51F55C51" w14:textId="77777777" w:rsidR="00D077E9" w:rsidRPr="00253E43" w:rsidRDefault="00AB02A7" w:rsidP="00EF476A">
      <w:r w:rsidRPr="00253E43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4AC9FDA2" wp14:editId="42141A53">
            <wp:simplePos x="0" y="0"/>
            <wp:positionH relativeFrom="column">
              <wp:posOffset>4949190</wp:posOffset>
            </wp:positionH>
            <wp:positionV relativeFrom="paragraph">
              <wp:posOffset>7866757</wp:posOffset>
            </wp:positionV>
            <wp:extent cx="1803303" cy="500338"/>
            <wp:effectExtent l="0" t="0" r="6985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0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253E43">
        <w:rPr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/>
        </w:rPr>
        <w:id w:val="155037708"/>
        <w:docPartObj>
          <w:docPartGallery w:val="Table of Contents"/>
          <w:docPartUnique/>
        </w:docPartObj>
      </w:sdtPr>
      <w:sdtContent>
        <w:p w14:paraId="4CE3836A" w14:textId="77777777" w:rsidR="001720B0" w:rsidRPr="00253E43" w:rsidRDefault="001720B0" w:rsidP="00EF476A">
          <w:pPr>
            <w:pStyle w:val="TtuloTDC"/>
            <w:rPr>
              <w:color w:val="auto"/>
            </w:rPr>
          </w:pPr>
          <w:r w:rsidRPr="00253E43">
            <w:rPr>
              <w:color w:val="auto"/>
            </w:rPr>
            <w:t>Contenido</w:t>
          </w:r>
        </w:p>
        <w:p w14:paraId="74C376C0" w14:textId="3000D8EB" w:rsidR="00A4165F" w:rsidRDefault="001720B0">
          <w:pPr>
            <w:pStyle w:val="TDC1"/>
            <w:rPr>
              <w:noProof/>
              <w:sz w:val="22"/>
              <w:szCs w:val="22"/>
              <w:lang w:eastAsia="es-ES"/>
            </w:rPr>
          </w:pPr>
          <w:r w:rsidRPr="00253E43">
            <w:rPr>
              <w:b/>
              <w:bCs/>
            </w:rPr>
            <w:fldChar w:fldCharType="begin"/>
          </w:r>
          <w:r w:rsidRPr="00253E43">
            <w:rPr>
              <w:b/>
              <w:bCs/>
            </w:rPr>
            <w:instrText xml:space="preserve"> TOC \o "1-3" \h \z \u </w:instrText>
          </w:r>
          <w:r w:rsidRPr="00253E43">
            <w:rPr>
              <w:b/>
              <w:bCs/>
            </w:rPr>
            <w:fldChar w:fldCharType="separate"/>
          </w:r>
          <w:hyperlink w:anchor="_Toc170148629" w:history="1">
            <w:r w:rsidR="00A4165F" w:rsidRPr="00C14F70">
              <w:rPr>
                <w:rStyle w:val="Hipervnculo"/>
                <w:noProof/>
                <w:lang w:bidi="es-ES"/>
              </w:rPr>
              <w:t>Estudio inicial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_Toc170148629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9AF878F" w14:textId="7F7A7F4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0" w:history="1">
            <w:r w:rsidR="00A4165F" w:rsidRPr="00C14F70">
              <w:rPr>
                <w:rStyle w:val="Hipervnculo"/>
                <w:noProof/>
              </w:rPr>
              <w:t>Introducción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DF02A54" w14:textId="7B331F55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1" w:history="1">
            <w:r w:rsidR="00A4165F" w:rsidRPr="00C14F70">
              <w:rPr>
                <w:rStyle w:val="Hipervnculo"/>
                <w:noProof/>
              </w:rPr>
              <w:t>Análisis de posibilidades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194A6E3" w14:textId="7F7218F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2" w:history="1">
            <w:r w:rsidR="00A4165F" w:rsidRPr="00C14F70">
              <w:rPr>
                <w:rStyle w:val="Hipervnculo"/>
                <w:noProof/>
              </w:rPr>
              <w:t>Uso de una hoja Excel / manual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ED35284" w14:textId="5516AC0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3" w:history="1">
            <w:r w:rsidR="00A4165F" w:rsidRPr="00C14F70">
              <w:rPr>
                <w:rStyle w:val="Hipervnculo"/>
                <w:noProof/>
              </w:rPr>
              <w:t>Uso de una Base de datos y programación de la misma (Access)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117C21" w14:textId="1568656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4" w:history="1">
            <w:r w:rsidR="00A4165F" w:rsidRPr="00C14F70">
              <w:rPr>
                <w:rStyle w:val="Hipervnculo"/>
                <w:noProof/>
              </w:rPr>
              <w:t>Creación de una aplicación propia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5D3C04E" w14:textId="6A1E9EF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5" w:history="1">
            <w:r w:rsidR="00A4165F" w:rsidRPr="00C14F70">
              <w:rPr>
                <w:rStyle w:val="Hipervnculo"/>
                <w:noProof/>
              </w:rPr>
              <w:t>Objetivo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7851A4C" w14:textId="64AF4F7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6" w:history="1">
            <w:r w:rsidR="00A4165F" w:rsidRPr="00C14F70">
              <w:rPr>
                <w:rStyle w:val="Hipervnculo"/>
                <w:noProof/>
              </w:rPr>
              <w:t>Requerimientos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84EA4A9" w14:textId="3E09CF5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7" w:history="1">
            <w:r w:rsidR="00A4165F" w:rsidRPr="00C14F70">
              <w:rPr>
                <w:rStyle w:val="Hipervnculo"/>
                <w:noProof/>
              </w:rPr>
              <w:t>Requerimientos software y hardware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0FB313" w14:textId="2AA104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38" w:history="1">
            <w:r w:rsidR="00A4165F" w:rsidRPr="00C14F70">
              <w:rPr>
                <w:rStyle w:val="Hipervnculo"/>
                <w:noProof/>
              </w:rPr>
              <w:t>Estudio de viabilidad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55A4E9" w14:textId="4D836698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39" w:history="1">
            <w:r w:rsidR="00A4165F" w:rsidRPr="00C14F70">
              <w:rPr>
                <w:rStyle w:val="Hipervnculo"/>
                <w:noProof/>
              </w:rPr>
              <w:t>Técnica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_Toc170148639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463A7" w14:textId="13CDC49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0" w:history="1">
            <w:r w:rsidR="00A4165F" w:rsidRPr="00C14F70">
              <w:rPr>
                <w:rStyle w:val="Hipervnculo"/>
                <w:noProof/>
              </w:rPr>
              <w:t>Económica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68FAB72" w14:textId="2775A58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1" w:history="1">
            <w:r w:rsidR="00A4165F" w:rsidRPr="00C14F70">
              <w:rPr>
                <w:rStyle w:val="Hipervnculo"/>
                <w:noProof/>
              </w:rPr>
              <w:t>Operativa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B133F2" w14:textId="27402A3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2" w:history="1">
            <w:r w:rsidR="00A4165F" w:rsidRPr="00C14F70">
              <w:rPr>
                <w:rStyle w:val="Hipervnculo"/>
                <w:noProof/>
              </w:rPr>
              <w:t>Legal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9228463" w14:textId="3D17288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3" w:history="1">
            <w:r w:rsidR="00A4165F" w:rsidRPr="00C14F70">
              <w:rPr>
                <w:rStyle w:val="Hipervnculo"/>
                <w:noProof/>
              </w:rPr>
              <w:t>Planificación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C3D89A8" w14:textId="41007AB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4" w:history="1">
            <w:r w:rsidR="00A4165F" w:rsidRPr="00C14F70">
              <w:rPr>
                <w:rStyle w:val="Hipervnculo"/>
                <w:noProof/>
              </w:rPr>
              <w:t>Secuenciación de las fases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D6C025" w14:textId="1A6549DB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5" w:history="1">
            <w:r w:rsidR="00A4165F" w:rsidRPr="00C14F70">
              <w:rPr>
                <w:rStyle w:val="Hipervnculo"/>
                <w:noProof/>
              </w:rPr>
              <w:t>Planificación de recursos y tiempos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C961FEB" w14:textId="31395808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46" w:history="1">
            <w:r w:rsidR="00A4165F" w:rsidRPr="00C14F70">
              <w:rPr>
                <w:rStyle w:val="Hipervnculo"/>
                <w:noProof/>
                <w:lang w:bidi="es-ES"/>
              </w:rPr>
              <w:t>Análisis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653860A" w14:textId="525C5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47" w:history="1">
            <w:r w:rsidR="00A4165F" w:rsidRPr="00C14F70">
              <w:rPr>
                <w:rStyle w:val="Hipervnculo"/>
                <w:noProof/>
              </w:rPr>
              <w:t>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D49F749" w14:textId="36C30A6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8" w:history="1">
            <w:r w:rsidR="00A4165F" w:rsidRPr="00C14F70">
              <w:rPr>
                <w:rStyle w:val="Hipervnculo"/>
                <w:noProof/>
              </w:rPr>
              <w:t>Carga de datos (RF1 RF2)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9A09A90" w14:textId="2B5B9EF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49" w:history="1">
            <w:r w:rsidR="00A4165F" w:rsidRPr="00C14F70">
              <w:rPr>
                <w:rStyle w:val="Hipervnculo"/>
                <w:noProof/>
              </w:rPr>
              <w:t>Gestión alumnos (RF3)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_Toc170148649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15667A5" w14:textId="2F6B3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0" w:history="1">
            <w:r w:rsidR="00A4165F" w:rsidRPr="00C14F70">
              <w:rPr>
                <w:rStyle w:val="Hipervnculo"/>
                <w:noProof/>
              </w:rPr>
              <w:t>Gestión prestamos (RF4 RF6)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AD2FCE8" w14:textId="2AC57F5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1" w:history="1">
            <w:r w:rsidR="00A4165F" w:rsidRPr="00C14F70">
              <w:rPr>
                <w:rStyle w:val="Hipervnculo"/>
                <w:noProof/>
              </w:rPr>
              <w:t>Gestión listados (RF7 RF8)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3D338F" w14:textId="56935FFF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2" w:history="1">
            <w:r w:rsidR="00A4165F" w:rsidRPr="00C14F70">
              <w:rPr>
                <w:rStyle w:val="Hipervnculo"/>
                <w:noProof/>
              </w:rPr>
              <w:t>Preservar los datos (RF9 RF10)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EFE8A4" w14:textId="7958193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3" w:history="1">
            <w:r w:rsidR="00A4165F" w:rsidRPr="00C14F70">
              <w:rPr>
                <w:rStyle w:val="Hipervnculo"/>
                <w:noProof/>
              </w:rPr>
              <w:t>Descripción de los casos de uso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FBCA06F" w14:textId="4DD60D9E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4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263BFC2" w14:textId="7C4B5FB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5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C02BA6" w14:textId="3E2A457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6" w:history="1">
            <w:r w:rsidR="00A4165F" w:rsidRPr="00C14F70">
              <w:rPr>
                <w:rStyle w:val="Hipervnculo"/>
                <w:noProof/>
              </w:rPr>
              <w:t>Gestión de prestamos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25765A9" w14:textId="2B18ADD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7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E3D384" w14:textId="1A0C5F27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58" w:history="1">
            <w:r w:rsidR="00A4165F" w:rsidRPr="00C14F70">
              <w:rPr>
                <w:rStyle w:val="Hipervnculo"/>
                <w:noProof/>
              </w:rPr>
              <w:t>Preservar los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83667F7" w14:textId="0198240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59" w:history="1">
            <w:r w:rsidR="00A4165F" w:rsidRPr="00C14F70">
              <w:rPr>
                <w:rStyle w:val="Hipervnculo"/>
                <w:noProof/>
              </w:rPr>
              <w:t>Diagrama Conceptual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_Toc170148659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A3F2F9F" w14:textId="3747E3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0" w:history="1">
            <w:r w:rsidR="00A4165F" w:rsidRPr="00C14F70">
              <w:rPr>
                <w:rStyle w:val="Hipervnculo"/>
                <w:noProof/>
              </w:rPr>
              <w:t>Diagrama de clases (diccionario de datos)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512A5C7" w14:textId="7A79232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1" w:history="1">
            <w:r w:rsidR="00A4165F" w:rsidRPr="00C14F70">
              <w:rPr>
                <w:rStyle w:val="Hipervnculo"/>
                <w:noProof/>
              </w:rPr>
              <w:t>Diagrama de actividades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76E93EA" w14:textId="6431FD9D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2" w:history="1">
            <w:r w:rsidR="00A4165F" w:rsidRPr="00C14F70">
              <w:rPr>
                <w:rStyle w:val="Hipervnculo"/>
                <w:noProof/>
              </w:rPr>
              <w:t>Generales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82D62ED" w14:textId="769DD523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3" w:history="1">
            <w:r w:rsidR="00A4165F" w:rsidRPr="00C14F70">
              <w:rPr>
                <w:rStyle w:val="Hipervnculo"/>
                <w:noProof/>
              </w:rPr>
              <w:t>Carga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19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392606" w14:textId="6DCFEF5A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4" w:history="1">
            <w:r w:rsidR="00A4165F" w:rsidRPr="00C14F70">
              <w:rPr>
                <w:rStyle w:val="Hipervnculo"/>
                <w:noProof/>
              </w:rPr>
              <w:t>Gestión de alumnos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B74547A" w14:textId="5E83D4D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5" w:history="1">
            <w:r w:rsidR="00A4165F" w:rsidRPr="00C14F70">
              <w:rPr>
                <w:rStyle w:val="Hipervnculo"/>
                <w:noProof/>
              </w:rPr>
              <w:t>Gestión de préstamos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8D98AD0" w14:textId="4D95F399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6" w:history="1">
            <w:r w:rsidR="00A4165F" w:rsidRPr="00C14F70">
              <w:rPr>
                <w:rStyle w:val="Hipervnculo"/>
                <w:noProof/>
              </w:rPr>
              <w:t>Gestión de listados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CAF2228" w14:textId="2ED4B2BC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67" w:history="1">
            <w:r w:rsidR="00A4165F" w:rsidRPr="00C14F70">
              <w:rPr>
                <w:rStyle w:val="Hipervnculo"/>
                <w:noProof/>
              </w:rPr>
              <w:t>Preservar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5BE3525" w14:textId="47654CC4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8" w:history="1">
            <w:r w:rsidR="00A4165F" w:rsidRPr="00C14F70">
              <w:rPr>
                <w:rStyle w:val="Hipervnculo"/>
                <w:noProof/>
              </w:rPr>
              <w:t>Esquema Entidad / Relación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099367" w14:textId="0D22C9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69" w:history="1">
            <w:r w:rsidR="00A4165F" w:rsidRPr="00C14F70">
              <w:rPr>
                <w:rStyle w:val="Hipervnculo"/>
                <w:noProof/>
              </w:rPr>
              <w:t>Modelo relacional y normalización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_Toc170148669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3688A6B" w14:textId="246B28D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70" w:history="1">
            <w:r w:rsidR="00A4165F" w:rsidRPr="00C14F70">
              <w:rPr>
                <w:rStyle w:val="Hipervnculo"/>
                <w:noProof/>
              </w:rPr>
              <w:t>Diseño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C9306F6" w14:textId="65606446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1" w:history="1">
            <w:r w:rsidR="00A4165F" w:rsidRPr="00C14F70">
              <w:rPr>
                <w:rStyle w:val="Hipervnculo"/>
                <w:noProof/>
              </w:rPr>
              <w:t>Diseño físico de la Base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EC7E9" w14:textId="5890D15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2" w:history="1">
            <w:r w:rsidR="00A4165F" w:rsidRPr="00C14F70">
              <w:rPr>
                <w:rStyle w:val="Hipervnculo"/>
                <w:noProof/>
              </w:rPr>
              <w:t>Sql de creación (MySQL)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27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DC8067E" w14:textId="6A29207B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3" w:history="1">
            <w:r w:rsidR="00A4165F" w:rsidRPr="00C14F70">
              <w:rPr>
                <w:rStyle w:val="Hipervnculo"/>
                <w:noProof/>
              </w:rPr>
              <w:t>Estructura de almacenamiento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DADE93E" w14:textId="5D0E0AD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4" w:history="1">
            <w:r w:rsidR="00A4165F" w:rsidRPr="00C14F70">
              <w:rPr>
                <w:rStyle w:val="Hipervnculo"/>
                <w:noProof/>
              </w:rPr>
              <w:t>Diseño de procedimientos especiales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3D99E5A" w14:textId="7CD0FAE1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5" w:history="1">
            <w:r w:rsidR="00A4165F" w:rsidRPr="00C14F70">
              <w:rPr>
                <w:rStyle w:val="Hipervnculo"/>
                <w:noProof/>
              </w:rPr>
              <w:t>Configuración de la aplicación.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E9CD0B1" w14:textId="31DAC064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6" w:history="1">
            <w:r w:rsidR="00A4165F" w:rsidRPr="00C14F70">
              <w:rPr>
                <w:rStyle w:val="Hipervnculo"/>
                <w:noProof/>
              </w:rPr>
              <w:t>Estructura del fichero de datos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0FEE2A7" w14:textId="04FA035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7" w:history="1">
            <w:r w:rsidR="00A4165F" w:rsidRPr="00C14F70">
              <w:rPr>
                <w:rStyle w:val="Hipervnculo"/>
                <w:noProof/>
              </w:rPr>
              <w:t>Diseño de la estructura de clases y librerías (diagrama de clases)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D49FE07" w14:textId="69CBA500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78" w:history="1">
            <w:r w:rsidR="00A4165F" w:rsidRPr="00C14F70">
              <w:rPr>
                <w:rStyle w:val="Hipervnculo"/>
                <w:noProof/>
              </w:rPr>
              <w:t>Diseño de la interfaz gráfica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AA338D1" w14:textId="564E96D5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79" w:history="1">
            <w:r w:rsidR="00A4165F" w:rsidRPr="00C14F70">
              <w:rPr>
                <w:rStyle w:val="Hipervnculo"/>
                <w:noProof/>
              </w:rPr>
              <w:t>Diseño de movimiento de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_Toc170148679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2C7A7CE" w14:textId="51312D52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0" w:history="1">
            <w:r w:rsidR="00A4165F" w:rsidRPr="00C14F70">
              <w:rPr>
                <w:rStyle w:val="Hipervnculo"/>
                <w:noProof/>
              </w:rPr>
              <w:t>Diseño de las ventanas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207D69AC" w14:textId="2FD62EA1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1" w:history="1">
            <w:r w:rsidR="00A4165F" w:rsidRPr="00C14F70">
              <w:rPr>
                <w:rStyle w:val="Hipervnculo"/>
                <w:noProof/>
              </w:rPr>
              <w:t>Implementar 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33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64BAB2D" w14:textId="5BDC061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2" w:history="1">
            <w:r w:rsidR="00A4165F" w:rsidRPr="00C14F70">
              <w:rPr>
                <w:rStyle w:val="Hipervnculo"/>
                <w:noProof/>
              </w:rPr>
              <w:t>Indicadores de calidad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34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1FF29FF6" w14:textId="0BC697B8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3" w:history="1">
            <w:r w:rsidR="00A4165F" w:rsidRPr="00C14F70">
              <w:rPr>
                <w:rStyle w:val="Hipervnculo"/>
                <w:noProof/>
              </w:rPr>
              <w:t>Elaboración de una batería de pruebas para detectar errores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9EF6633" w14:textId="0964961A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4" w:history="1">
            <w:r w:rsidR="00A4165F" w:rsidRPr="00C14F70">
              <w:rPr>
                <w:rStyle w:val="Hipervnculo"/>
                <w:noProof/>
              </w:rPr>
              <w:t>Evaluación y solución de incidencias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0309775" w14:textId="0500DDF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5" w:history="1">
            <w:r w:rsidR="00A4165F" w:rsidRPr="00C14F70">
              <w:rPr>
                <w:rStyle w:val="Hipervnculo"/>
                <w:noProof/>
              </w:rPr>
              <w:t>Evaluación y seguimiento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35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32F30AE" w14:textId="3ED72EE3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86" w:history="1">
            <w:r w:rsidR="00A4165F" w:rsidRPr="00C14F70">
              <w:rPr>
                <w:rStyle w:val="Hipervnculo"/>
                <w:noProof/>
              </w:rPr>
              <w:t>Implantación del Proyecto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36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546B607F" w14:textId="0C6D9B51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7" w:history="1">
            <w:r w:rsidR="00A4165F" w:rsidRPr="00C14F70">
              <w:rPr>
                <w:rStyle w:val="Hipervnculo"/>
                <w:noProof/>
              </w:rPr>
              <w:t>Plan de implantación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_Toc170148687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661C772" w14:textId="49CA6AF7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88" w:history="1">
            <w:r w:rsidR="00A4165F" w:rsidRPr="00C14F70">
              <w:rPr>
                <w:rStyle w:val="Hipervnculo"/>
                <w:noProof/>
              </w:rPr>
              <w:t>Manual de instalación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_Toc170148688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02D3C0D" w14:textId="5E9A5D90" w:rsidR="00A4165F" w:rsidRDefault="00000000">
          <w:pPr>
            <w:pStyle w:val="TDC3"/>
            <w:rPr>
              <w:noProof/>
              <w:sz w:val="22"/>
              <w:szCs w:val="22"/>
              <w:lang w:eastAsia="es-ES"/>
            </w:rPr>
          </w:pPr>
          <w:hyperlink w:anchor="_Toc170148689" w:history="1">
            <w:r w:rsidR="00A4165F" w:rsidRPr="00C14F70">
              <w:rPr>
                <w:rStyle w:val="Hipervnculo"/>
                <w:noProof/>
              </w:rPr>
              <w:t>Instalación de la aplicación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_Toc170148689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2659E2E" w14:textId="3CA91839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0" w:history="1">
            <w:r w:rsidR="00A4165F" w:rsidRPr="00C14F70">
              <w:rPr>
                <w:rStyle w:val="Hipervnculo"/>
                <w:noProof/>
              </w:rPr>
              <w:t>Mejoras posibles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_Toc170148690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F723449" w14:textId="133ED41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1" w:history="1">
            <w:r w:rsidR="00A4165F" w:rsidRPr="00C14F70">
              <w:rPr>
                <w:rStyle w:val="Hipervnculo"/>
                <w:noProof/>
              </w:rPr>
              <w:t>Manual de usuario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_Toc170148691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37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B4CABBC" w14:textId="5A75D616" w:rsidR="00A4165F" w:rsidRDefault="00000000">
          <w:pPr>
            <w:pStyle w:val="TDC1"/>
            <w:rPr>
              <w:noProof/>
              <w:sz w:val="22"/>
              <w:szCs w:val="22"/>
              <w:lang w:eastAsia="es-ES"/>
            </w:rPr>
          </w:pPr>
          <w:hyperlink w:anchor="_Toc170148692" w:history="1">
            <w:r w:rsidR="00A4165F" w:rsidRPr="00C14F70">
              <w:rPr>
                <w:rStyle w:val="Hipervnculo"/>
                <w:noProof/>
                <w:lang w:bidi="es-ES"/>
              </w:rPr>
              <w:t>Anexos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_Toc170148692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38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7765359E" w14:textId="60344F9E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3" w:history="1">
            <w:r w:rsidR="00A4165F" w:rsidRPr="00C14F70">
              <w:rPr>
                <w:rStyle w:val="Hipervnculo"/>
                <w:noProof/>
              </w:rPr>
              <w:t>Formulario de contrato usado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_Toc170148693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39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00C6E504" w14:textId="7B5C0D8D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4" w:history="1">
            <w:r w:rsidR="00A4165F" w:rsidRPr="00C14F70">
              <w:rPr>
                <w:rStyle w:val="Hipervnculo"/>
                <w:noProof/>
              </w:rPr>
              <w:t>Fichero exportado de Delphos (alumnos)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_Toc170148694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40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694C6C3E" w14:textId="47C0DBDC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5" w:history="1">
            <w:r w:rsidR="00A4165F" w:rsidRPr="00C14F70">
              <w:rPr>
                <w:rStyle w:val="Hipervnculo"/>
                <w:noProof/>
              </w:rPr>
              <w:t>Ejemplo de formulario de satisfacción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_Toc170148695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41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33E183A8" w14:textId="4FE79DC3" w:rsidR="00A4165F" w:rsidRDefault="00000000">
          <w:pPr>
            <w:pStyle w:val="TDC2"/>
            <w:rPr>
              <w:noProof/>
              <w:sz w:val="22"/>
              <w:szCs w:val="22"/>
              <w:lang w:eastAsia="es-ES"/>
            </w:rPr>
          </w:pPr>
          <w:hyperlink w:anchor="_Toc170148696" w:history="1">
            <w:r w:rsidR="00A4165F" w:rsidRPr="00C14F70">
              <w:rPr>
                <w:rStyle w:val="Hipervnculo"/>
                <w:noProof/>
              </w:rPr>
              <w:t>Datos de prueba</w:t>
            </w:r>
            <w:r w:rsidR="00A4165F">
              <w:rPr>
                <w:noProof/>
                <w:webHidden/>
              </w:rPr>
              <w:tab/>
            </w:r>
            <w:r w:rsidR="00A4165F">
              <w:rPr>
                <w:noProof/>
                <w:webHidden/>
              </w:rPr>
              <w:fldChar w:fldCharType="begin"/>
            </w:r>
            <w:r w:rsidR="00A4165F">
              <w:rPr>
                <w:noProof/>
                <w:webHidden/>
              </w:rPr>
              <w:instrText xml:space="preserve"> PAGEREF _Toc170148696 \h </w:instrText>
            </w:r>
            <w:r w:rsidR="00A4165F">
              <w:rPr>
                <w:noProof/>
                <w:webHidden/>
              </w:rPr>
            </w:r>
            <w:r w:rsidR="00A4165F">
              <w:rPr>
                <w:noProof/>
                <w:webHidden/>
              </w:rPr>
              <w:fldChar w:fldCharType="separate"/>
            </w:r>
            <w:r w:rsidR="00A4165F">
              <w:rPr>
                <w:noProof/>
                <w:webHidden/>
              </w:rPr>
              <w:t>42</w:t>
            </w:r>
            <w:r w:rsidR="00A4165F">
              <w:rPr>
                <w:noProof/>
                <w:webHidden/>
              </w:rPr>
              <w:fldChar w:fldCharType="end"/>
            </w:r>
          </w:hyperlink>
        </w:p>
        <w:p w14:paraId="41DA906E" w14:textId="6D849002" w:rsidR="001720B0" w:rsidRPr="00253E43" w:rsidRDefault="001720B0" w:rsidP="00EF476A">
          <w:r w:rsidRPr="00253E43">
            <w:rPr>
              <w:b/>
            </w:rPr>
            <w:fldChar w:fldCharType="end"/>
          </w:r>
        </w:p>
      </w:sdtContent>
    </w:sdt>
    <w:p w14:paraId="78E3A1E7" w14:textId="77777777" w:rsidR="0037151F" w:rsidRDefault="0037151F">
      <w:pPr>
        <w:spacing w:after="200"/>
        <w:jc w:val="left"/>
        <w:rPr>
          <w:rFonts w:asciiTheme="majorHAnsi" w:eastAsiaTheme="majorEastAsia" w:hAnsiTheme="majorHAnsi" w:cstheme="majorBidi"/>
          <w:b/>
          <w:sz w:val="32"/>
          <w:szCs w:val="32"/>
          <w:lang w:eastAsia="es-ES"/>
        </w:rPr>
      </w:pPr>
      <w:r>
        <w:br w:type="page"/>
      </w:r>
    </w:p>
    <w:p w14:paraId="2114BDEE" w14:textId="037B738C" w:rsidR="00C87F9D" w:rsidRPr="00C87F9D" w:rsidRDefault="00C87F9D" w:rsidP="00C87F9D">
      <w:pPr>
        <w:pStyle w:val="TtuloTDC"/>
        <w:rPr>
          <w:color w:val="auto"/>
        </w:rPr>
      </w:pPr>
      <w:r>
        <w:rPr>
          <w:color w:val="auto"/>
        </w:rPr>
        <w:lastRenderedPageBreak/>
        <w:t>Ilustraciónes</w:t>
      </w:r>
    </w:p>
    <w:p w14:paraId="0391CD09" w14:textId="1782CE1E" w:rsidR="008D2821" w:rsidRDefault="008D2821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b/>
          <w:lang w:bidi="es-ES"/>
        </w:rPr>
        <w:fldChar w:fldCharType="begin"/>
      </w:r>
      <w:r>
        <w:rPr>
          <w:b/>
          <w:lang w:bidi="es-ES"/>
        </w:rPr>
        <w:instrText xml:space="preserve"> TOC \h \z \c "Ilustración" </w:instrText>
      </w:r>
      <w:r>
        <w:rPr>
          <w:b/>
          <w:lang w:bidi="es-ES"/>
        </w:rPr>
        <w:fldChar w:fldCharType="separate"/>
      </w:r>
      <w:hyperlink w:anchor="_Toc198708838" w:history="1">
        <w:r w:rsidRPr="00B52F50">
          <w:rPr>
            <w:rStyle w:val="Hipervnculo"/>
            <w:noProof/>
          </w:rPr>
          <w:t>Ilustración 1.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_Toc198708838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B737B8F" w14:textId="75A975CA" w:rsidR="008D2821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708839" w:history="1">
        <w:r w:rsidR="008D2821" w:rsidRPr="00B52F50">
          <w:rPr>
            <w:rStyle w:val="Hipervnculo"/>
            <w:noProof/>
          </w:rPr>
          <w:t>Ilustración 2. Diagrama de Ventanas</w:t>
        </w:r>
        <w:r w:rsidR="008D2821">
          <w:rPr>
            <w:noProof/>
            <w:webHidden/>
          </w:rPr>
          <w:tab/>
        </w:r>
        <w:r w:rsidR="008D2821">
          <w:rPr>
            <w:noProof/>
            <w:webHidden/>
          </w:rPr>
          <w:fldChar w:fldCharType="begin"/>
        </w:r>
        <w:r w:rsidR="008D2821">
          <w:rPr>
            <w:noProof/>
            <w:webHidden/>
          </w:rPr>
          <w:instrText xml:space="preserve"> PAGEREF _Toc198708839 \h </w:instrText>
        </w:r>
        <w:r w:rsidR="008D2821">
          <w:rPr>
            <w:noProof/>
            <w:webHidden/>
          </w:rPr>
        </w:r>
        <w:r w:rsidR="008D2821">
          <w:rPr>
            <w:noProof/>
            <w:webHidden/>
          </w:rPr>
          <w:fldChar w:fldCharType="separate"/>
        </w:r>
        <w:r w:rsidR="008D2821">
          <w:rPr>
            <w:noProof/>
            <w:webHidden/>
          </w:rPr>
          <w:t>33</w:t>
        </w:r>
        <w:r w:rsidR="008D2821">
          <w:rPr>
            <w:noProof/>
            <w:webHidden/>
          </w:rPr>
          <w:fldChar w:fldCharType="end"/>
        </w:r>
      </w:hyperlink>
    </w:p>
    <w:p w14:paraId="6857D3A5" w14:textId="6FD14011" w:rsidR="008D2821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708840" w:history="1">
        <w:r w:rsidR="008D2821" w:rsidRPr="00B52F50">
          <w:rPr>
            <w:rStyle w:val="Hipervnculo"/>
            <w:noProof/>
          </w:rPr>
          <w:t xml:space="preserve">Ilustración </w:t>
        </w:r>
        <w:r w:rsidR="008D2821">
          <w:rPr>
            <w:rStyle w:val="Hipervnculo"/>
            <w:noProof/>
          </w:rPr>
          <w:t>3</w:t>
        </w:r>
        <w:r w:rsidR="008D2821" w:rsidRPr="00B52F50">
          <w:rPr>
            <w:rStyle w:val="Hipervnculo"/>
            <w:noProof/>
          </w:rPr>
          <w:t>. Estructura Proyecto</w:t>
        </w:r>
        <w:r w:rsidR="008D2821">
          <w:rPr>
            <w:noProof/>
            <w:webHidden/>
          </w:rPr>
          <w:tab/>
        </w:r>
        <w:r w:rsidR="008D2821">
          <w:rPr>
            <w:noProof/>
            <w:webHidden/>
          </w:rPr>
          <w:fldChar w:fldCharType="begin"/>
        </w:r>
        <w:r w:rsidR="008D2821">
          <w:rPr>
            <w:noProof/>
            <w:webHidden/>
          </w:rPr>
          <w:instrText xml:space="preserve"> PAGEREF _Toc198708840 \h </w:instrText>
        </w:r>
        <w:r w:rsidR="008D2821">
          <w:rPr>
            <w:noProof/>
            <w:webHidden/>
          </w:rPr>
        </w:r>
        <w:r w:rsidR="008D2821">
          <w:rPr>
            <w:noProof/>
            <w:webHidden/>
          </w:rPr>
          <w:fldChar w:fldCharType="separate"/>
        </w:r>
        <w:r w:rsidR="008D2821">
          <w:rPr>
            <w:noProof/>
            <w:webHidden/>
          </w:rPr>
          <w:t>57</w:t>
        </w:r>
        <w:r w:rsidR="008D2821">
          <w:rPr>
            <w:noProof/>
            <w:webHidden/>
          </w:rPr>
          <w:fldChar w:fldCharType="end"/>
        </w:r>
      </w:hyperlink>
    </w:p>
    <w:p w14:paraId="0C5F51B6" w14:textId="673CFAF6" w:rsidR="008D2821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708841" w:history="1">
        <w:r w:rsidR="008D2821" w:rsidRPr="00B52F50">
          <w:rPr>
            <w:rStyle w:val="Hipervnculo"/>
            <w:noProof/>
          </w:rPr>
          <w:t xml:space="preserve">Ilustración </w:t>
        </w:r>
        <w:r w:rsidR="008D2821">
          <w:rPr>
            <w:rStyle w:val="Hipervnculo"/>
            <w:noProof/>
          </w:rPr>
          <w:t>4</w:t>
        </w:r>
        <w:r w:rsidR="008D2821" w:rsidRPr="00B52F50">
          <w:rPr>
            <w:rStyle w:val="Hipervnculo"/>
            <w:noProof/>
          </w:rPr>
          <w:t>. Instalación Python</w:t>
        </w:r>
        <w:r w:rsidR="008D2821">
          <w:rPr>
            <w:noProof/>
            <w:webHidden/>
          </w:rPr>
          <w:tab/>
        </w:r>
        <w:r w:rsidR="008D2821">
          <w:rPr>
            <w:noProof/>
            <w:webHidden/>
          </w:rPr>
          <w:fldChar w:fldCharType="begin"/>
        </w:r>
        <w:r w:rsidR="008D2821">
          <w:rPr>
            <w:noProof/>
            <w:webHidden/>
          </w:rPr>
          <w:instrText xml:space="preserve"> PAGEREF _Toc198708841 \h </w:instrText>
        </w:r>
        <w:r w:rsidR="008D2821">
          <w:rPr>
            <w:noProof/>
            <w:webHidden/>
          </w:rPr>
        </w:r>
        <w:r w:rsidR="008D2821">
          <w:rPr>
            <w:noProof/>
            <w:webHidden/>
          </w:rPr>
          <w:fldChar w:fldCharType="separate"/>
        </w:r>
        <w:r w:rsidR="008D2821">
          <w:rPr>
            <w:noProof/>
            <w:webHidden/>
          </w:rPr>
          <w:t>58</w:t>
        </w:r>
        <w:r w:rsidR="008D2821">
          <w:rPr>
            <w:noProof/>
            <w:webHidden/>
          </w:rPr>
          <w:fldChar w:fldCharType="end"/>
        </w:r>
      </w:hyperlink>
    </w:p>
    <w:p w14:paraId="3FCE74C1" w14:textId="788578C4" w:rsidR="008D2821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708842" w:history="1">
        <w:r w:rsidR="008D2821" w:rsidRPr="00B52F50">
          <w:rPr>
            <w:rStyle w:val="Hipervnculo"/>
            <w:noProof/>
          </w:rPr>
          <w:t xml:space="preserve">Ilustración </w:t>
        </w:r>
        <w:r w:rsidR="008D2821">
          <w:rPr>
            <w:rStyle w:val="Hipervnculo"/>
            <w:noProof/>
          </w:rPr>
          <w:t>5</w:t>
        </w:r>
        <w:r w:rsidR="008D2821" w:rsidRPr="00B52F50">
          <w:rPr>
            <w:rStyle w:val="Hipervnculo"/>
            <w:noProof/>
          </w:rPr>
          <w:t>. Login</w:t>
        </w:r>
        <w:r w:rsidR="008D2821">
          <w:rPr>
            <w:noProof/>
            <w:webHidden/>
          </w:rPr>
          <w:tab/>
        </w:r>
        <w:r w:rsidR="008D2821">
          <w:rPr>
            <w:noProof/>
            <w:webHidden/>
          </w:rPr>
          <w:fldChar w:fldCharType="begin"/>
        </w:r>
        <w:r w:rsidR="008D2821">
          <w:rPr>
            <w:noProof/>
            <w:webHidden/>
          </w:rPr>
          <w:instrText xml:space="preserve"> PAGEREF _Toc198708842 \h </w:instrText>
        </w:r>
        <w:r w:rsidR="008D2821">
          <w:rPr>
            <w:noProof/>
            <w:webHidden/>
          </w:rPr>
        </w:r>
        <w:r w:rsidR="008D2821">
          <w:rPr>
            <w:noProof/>
            <w:webHidden/>
          </w:rPr>
          <w:fldChar w:fldCharType="separate"/>
        </w:r>
        <w:r w:rsidR="008D2821">
          <w:rPr>
            <w:noProof/>
            <w:webHidden/>
          </w:rPr>
          <w:t>59</w:t>
        </w:r>
        <w:r w:rsidR="008D2821">
          <w:rPr>
            <w:noProof/>
            <w:webHidden/>
          </w:rPr>
          <w:fldChar w:fldCharType="end"/>
        </w:r>
      </w:hyperlink>
    </w:p>
    <w:p w14:paraId="6E61EE72" w14:textId="15E613A7" w:rsidR="008D2821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708843" w:history="1">
        <w:r w:rsidR="008D2821" w:rsidRPr="00B52F50">
          <w:rPr>
            <w:rStyle w:val="Hipervnculo"/>
            <w:noProof/>
          </w:rPr>
          <w:t xml:space="preserve">Ilustración </w:t>
        </w:r>
        <w:r w:rsidR="008D2821">
          <w:rPr>
            <w:rStyle w:val="Hipervnculo"/>
            <w:noProof/>
          </w:rPr>
          <w:t>6</w:t>
        </w:r>
        <w:r w:rsidR="008D2821" w:rsidRPr="00B52F50">
          <w:rPr>
            <w:rStyle w:val="Hipervnculo"/>
            <w:noProof/>
          </w:rPr>
          <w:t>. Exportación de datos</w:t>
        </w:r>
        <w:r w:rsidR="008D2821">
          <w:rPr>
            <w:noProof/>
            <w:webHidden/>
          </w:rPr>
          <w:tab/>
        </w:r>
        <w:r w:rsidR="008D2821">
          <w:rPr>
            <w:noProof/>
            <w:webHidden/>
          </w:rPr>
          <w:fldChar w:fldCharType="begin"/>
        </w:r>
        <w:r w:rsidR="008D2821">
          <w:rPr>
            <w:noProof/>
            <w:webHidden/>
          </w:rPr>
          <w:instrText xml:space="preserve"> PAGEREF _Toc198708843 \h </w:instrText>
        </w:r>
        <w:r w:rsidR="008D2821">
          <w:rPr>
            <w:noProof/>
            <w:webHidden/>
          </w:rPr>
        </w:r>
        <w:r w:rsidR="008D2821">
          <w:rPr>
            <w:noProof/>
            <w:webHidden/>
          </w:rPr>
          <w:fldChar w:fldCharType="separate"/>
        </w:r>
        <w:r w:rsidR="008D2821">
          <w:rPr>
            <w:noProof/>
            <w:webHidden/>
          </w:rPr>
          <w:t>70</w:t>
        </w:r>
        <w:r w:rsidR="008D2821">
          <w:rPr>
            <w:noProof/>
            <w:webHidden/>
          </w:rPr>
          <w:fldChar w:fldCharType="end"/>
        </w:r>
      </w:hyperlink>
    </w:p>
    <w:p w14:paraId="24A415CE" w14:textId="3E057F8E" w:rsidR="0037151F" w:rsidRPr="00C87F9D" w:rsidRDefault="008D2821" w:rsidP="00C87F9D">
      <w:pPr>
        <w:pStyle w:val="TtuloTDC"/>
        <w:rPr>
          <w:color w:val="auto"/>
        </w:rPr>
      </w:pPr>
      <w:r>
        <w:rPr>
          <w:rFonts w:asciiTheme="minorHAnsi" w:eastAsiaTheme="minorEastAsia" w:hAnsiTheme="minorHAnsi" w:cstheme="minorBidi"/>
          <w:b w:val="0"/>
          <w:color w:val="auto"/>
          <w:sz w:val="24"/>
          <w:szCs w:val="24"/>
          <w:lang w:eastAsia="en-US" w:bidi="es-ES"/>
        </w:rPr>
        <w:fldChar w:fldCharType="end"/>
      </w:r>
      <w:r w:rsidR="00C87F9D">
        <w:rPr>
          <w:color w:val="auto"/>
        </w:rPr>
        <w:t>Tablas</w:t>
      </w:r>
    </w:p>
    <w:p w14:paraId="6E34FC9C" w14:textId="4DA1EC1C" w:rsidR="00C87F9D" w:rsidRDefault="00C87F9D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r>
        <w:rPr>
          <w:lang w:bidi="es-ES"/>
        </w:rPr>
        <w:fldChar w:fldCharType="begin"/>
      </w:r>
      <w:r>
        <w:rPr>
          <w:lang w:bidi="es-ES"/>
        </w:rPr>
        <w:instrText xml:space="preserve"> TOC \h \z \c "Tabla" </w:instrText>
      </w:r>
      <w:r>
        <w:rPr>
          <w:lang w:bidi="es-ES"/>
        </w:rPr>
        <w:fldChar w:fldCharType="separate"/>
      </w:r>
      <w:hyperlink w:anchor="_Toc198547914" w:history="1">
        <w:r w:rsidRPr="00F93265">
          <w:rPr>
            <w:rStyle w:val="Hipervnculo"/>
            <w:noProof/>
          </w:rPr>
          <w:t>Tabla 1. Alumnos.csv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_Toc198547914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1CBDDE5" w14:textId="3BE1CF67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5" w:history="1">
        <w:r w:rsidR="00C87F9D" w:rsidRPr="00F93265">
          <w:rPr>
            <w:rStyle w:val="Hipervnculo"/>
            <w:noProof/>
          </w:rPr>
          <w:t>Tabla 2. Libros.csv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_Toc198547915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30</w:t>
        </w:r>
        <w:r w:rsidR="00C87F9D">
          <w:rPr>
            <w:noProof/>
            <w:webHidden/>
          </w:rPr>
          <w:fldChar w:fldCharType="end"/>
        </w:r>
      </w:hyperlink>
    </w:p>
    <w:p w14:paraId="050C38FE" w14:textId="6AFABF7E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6" w:history="1">
        <w:r w:rsidR="00C87F9D" w:rsidRPr="00F93265">
          <w:rPr>
            <w:rStyle w:val="Hipervnculo"/>
            <w:noProof/>
          </w:rPr>
          <w:t>Tabla 3. Materias.csv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_Toc198547916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31</w:t>
        </w:r>
        <w:r w:rsidR="00C87F9D">
          <w:rPr>
            <w:noProof/>
            <w:webHidden/>
          </w:rPr>
          <w:fldChar w:fldCharType="end"/>
        </w:r>
      </w:hyperlink>
    </w:p>
    <w:p w14:paraId="40F30E7D" w14:textId="4D9B0E2C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7" w:history="1">
        <w:r w:rsidR="00C87F9D" w:rsidRPr="00F93265">
          <w:rPr>
            <w:rStyle w:val="Hipervnculo"/>
            <w:noProof/>
          </w:rPr>
          <w:t>Tabla 4. Cursos.csv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_Toc198547917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31</w:t>
        </w:r>
        <w:r w:rsidR="00C87F9D">
          <w:rPr>
            <w:noProof/>
            <w:webHidden/>
          </w:rPr>
          <w:fldChar w:fldCharType="end"/>
        </w:r>
      </w:hyperlink>
    </w:p>
    <w:p w14:paraId="477FB44E" w14:textId="36E34E96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8" w:history="1">
        <w:r w:rsidR="00C87F9D" w:rsidRPr="00F93265">
          <w:rPr>
            <w:rStyle w:val="Hipervnculo"/>
            <w:noProof/>
          </w:rPr>
          <w:t>Tabla 5. Prestamos.csv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_Toc198547918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31</w:t>
        </w:r>
        <w:r w:rsidR="00C87F9D">
          <w:rPr>
            <w:noProof/>
            <w:webHidden/>
          </w:rPr>
          <w:fldChar w:fldCharType="end"/>
        </w:r>
      </w:hyperlink>
    </w:p>
    <w:p w14:paraId="0934FC44" w14:textId="795543B5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19" w:history="1">
        <w:r w:rsidR="00C87F9D" w:rsidRPr="00F93265">
          <w:rPr>
            <w:rStyle w:val="Hipervnculo"/>
            <w:noProof/>
          </w:rPr>
          <w:t>Tabla 6. Pruebas Login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_Toc198547919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45</w:t>
        </w:r>
        <w:r w:rsidR="00C87F9D">
          <w:rPr>
            <w:noProof/>
            <w:webHidden/>
          </w:rPr>
          <w:fldChar w:fldCharType="end"/>
        </w:r>
      </w:hyperlink>
    </w:p>
    <w:p w14:paraId="50BE6DB5" w14:textId="1F210C9A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0" w:history="1">
        <w:r w:rsidR="00C87F9D" w:rsidRPr="00F93265">
          <w:rPr>
            <w:rStyle w:val="Hipervnculo"/>
            <w:noProof/>
          </w:rPr>
          <w:t>Tabla 7. Pruebas Menú Principal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_Toc198547920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45</w:t>
        </w:r>
        <w:r w:rsidR="00C87F9D">
          <w:rPr>
            <w:noProof/>
            <w:webHidden/>
          </w:rPr>
          <w:fldChar w:fldCharType="end"/>
        </w:r>
      </w:hyperlink>
    </w:p>
    <w:p w14:paraId="34838AA7" w14:textId="02694E27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1" w:history="1">
        <w:r w:rsidR="00C87F9D" w:rsidRPr="00F93265">
          <w:rPr>
            <w:rStyle w:val="Hipervnculo"/>
            <w:noProof/>
          </w:rPr>
          <w:t>Tabla 8. Pruebas Gestión Alumnos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_Toc198547921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46</w:t>
        </w:r>
        <w:r w:rsidR="00C87F9D">
          <w:rPr>
            <w:noProof/>
            <w:webHidden/>
          </w:rPr>
          <w:fldChar w:fldCharType="end"/>
        </w:r>
      </w:hyperlink>
    </w:p>
    <w:p w14:paraId="356AF09A" w14:textId="1D9AFDB9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2" w:history="1">
        <w:r w:rsidR="00C87F9D" w:rsidRPr="00F93265">
          <w:rPr>
            <w:rStyle w:val="Hipervnculo"/>
            <w:noProof/>
          </w:rPr>
          <w:t>Tabla 9. Pruebas gestión Libros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_Toc198547922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47</w:t>
        </w:r>
        <w:r w:rsidR="00C87F9D">
          <w:rPr>
            <w:noProof/>
            <w:webHidden/>
          </w:rPr>
          <w:fldChar w:fldCharType="end"/>
        </w:r>
      </w:hyperlink>
    </w:p>
    <w:p w14:paraId="629D05CE" w14:textId="7DE243F2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3" w:history="1">
        <w:r w:rsidR="00C87F9D" w:rsidRPr="00F93265">
          <w:rPr>
            <w:rStyle w:val="Hipervnculo"/>
            <w:noProof/>
          </w:rPr>
          <w:t>Tabla 10. Prueba Gestión de Prestamos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_Toc198547923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47</w:t>
        </w:r>
        <w:r w:rsidR="00C87F9D">
          <w:rPr>
            <w:noProof/>
            <w:webHidden/>
          </w:rPr>
          <w:fldChar w:fldCharType="end"/>
        </w:r>
      </w:hyperlink>
    </w:p>
    <w:p w14:paraId="3CF4A313" w14:textId="1B7374AF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4" w:history="1">
        <w:r w:rsidR="00C87F9D" w:rsidRPr="00F93265">
          <w:rPr>
            <w:rStyle w:val="Hipervnculo"/>
            <w:noProof/>
          </w:rPr>
          <w:t>Tabla 11. Pruebas Interfaz General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_Toc198547924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48</w:t>
        </w:r>
        <w:r w:rsidR="00C87F9D">
          <w:rPr>
            <w:noProof/>
            <w:webHidden/>
          </w:rPr>
          <w:fldChar w:fldCharType="end"/>
        </w:r>
      </w:hyperlink>
    </w:p>
    <w:p w14:paraId="1020F7AE" w14:textId="04EB2874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5" w:history="1">
        <w:r w:rsidR="00C87F9D" w:rsidRPr="00F93265">
          <w:rPr>
            <w:rStyle w:val="Hipervnculo"/>
            <w:noProof/>
          </w:rPr>
          <w:t>Tabla 12. Pruebas de Insistencia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_Toc198547925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48</w:t>
        </w:r>
        <w:r w:rsidR="00C87F9D">
          <w:rPr>
            <w:noProof/>
            <w:webHidden/>
          </w:rPr>
          <w:fldChar w:fldCharType="end"/>
        </w:r>
      </w:hyperlink>
    </w:p>
    <w:p w14:paraId="5BCA97A4" w14:textId="4D8763AC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6" w:history="1">
        <w:r w:rsidR="00C87F9D" w:rsidRPr="00F93265">
          <w:rPr>
            <w:rStyle w:val="Hipervnculo"/>
            <w:noProof/>
          </w:rPr>
          <w:t>Tabla 13. Tabla de Incidencias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_Toc198547926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50</w:t>
        </w:r>
        <w:r w:rsidR="00C87F9D">
          <w:rPr>
            <w:noProof/>
            <w:webHidden/>
          </w:rPr>
          <w:fldChar w:fldCharType="end"/>
        </w:r>
      </w:hyperlink>
    </w:p>
    <w:p w14:paraId="062848B9" w14:textId="796B45BF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7" w:history="1">
        <w:r w:rsidR="00C87F9D" w:rsidRPr="00F93265">
          <w:rPr>
            <w:rStyle w:val="Hipervnculo"/>
            <w:noProof/>
          </w:rPr>
          <w:t>Tabla 14. Cronograma y fases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_Toc198547927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54</w:t>
        </w:r>
        <w:r w:rsidR="00C87F9D">
          <w:rPr>
            <w:noProof/>
            <w:webHidden/>
          </w:rPr>
          <w:fldChar w:fldCharType="end"/>
        </w:r>
      </w:hyperlink>
    </w:p>
    <w:p w14:paraId="527A8206" w14:textId="0E75D1C7" w:rsidR="00C87F9D" w:rsidRDefault="00000000">
      <w:pPr>
        <w:pStyle w:val="Tabladeilustraciones"/>
        <w:tabs>
          <w:tab w:val="right" w:leader="dot" w:pos="10024"/>
        </w:tabs>
        <w:rPr>
          <w:noProof/>
          <w:kern w:val="2"/>
          <w:lang w:eastAsia="es-ES"/>
          <w14:ligatures w14:val="standardContextual"/>
        </w:rPr>
      </w:pPr>
      <w:hyperlink w:anchor="_Toc198547928" w:history="1">
        <w:r w:rsidR="00C87F9D" w:rsidRPr="00F93265">
          <w:rPr>
            <w:rStyle w:val="Hipervnculo"/>
            <w:noProof/>
          </w:rPr>
          <w:t>Tabla 15. Resolución de Problemas</w:t>
        </w:r>
        <w:r w:rsidR="00C87F9D">
          <w:rPr>
            <w:noProof/>
            <w:webHidden/>
          </w:rPr>
          <w:tab/>
        </w:r>
        <w:r w:rsidR="00C87F9D">
          <w:rPr>
            <w:noProof/>
            <w:webHidden/>
          </w:rPr>
          <w:fldChar w:fldCharType="begin"/>
        </w:r>
        <w:r w:rsidR="00C87F9D">
          <w:rPr>
            <w:noProof/>
            <w:webHidden/>
          </w:rPr>
          <w:instrText xml:space="preserve"> PAGEREF _Toc198547928 \h </w:instrText>
        </w:r>
        <w:r w:rsidR="00C87F9D">
          <w:rPr>
            <w:noProof/>
            <w:webHidden/>
          </w:rPr>
        </w:r>
        <w:r w:rsidR="00C87F9D">
          <w:rPr>
            <w:noProof/>
            <w:webHidden/>
          </w:rPr>
          <w:fldChar w:fldCharType="separate"/>
        </w:r>
        <w:r w:rsidR="00C87F9D">
          <w:rPr>
            <w:noProof/>
            <w:webHidden/>
          </w:rPr>
          <w:t>61</w:t>
        </w:r>
        <w:r w:rsidR="00C87F9D">
          <w:rPr>
            <w:noProof/>
            <w:webHidden/>
          </w:rPr>
          <w:fldChar w:fldCharType="end"/>
        </w:r>
      </w:hyperlink>
    </w:p>
    <w:p w14:paraId="76519918" w14:textId="40DB0F73" w:rsidR="00A4165F" w:rsidRDefault="00C87F9D" w:rsidP="00A4165F">
      <w:pPr>
        <w:rPr>
          <w:lang w:bidi="es-ES"/>
        </w:rPr>
      </w:pPr>
      <w:r>
        <w:rPr>
          <w:lang w:bidi="es-ES"/>
        </w:rPr>
        <w:fldChar w:fldCharType="end"/>
      </w:r>
    </w:p>
    <w:p w14:paraId="5E1AB720" w14:textId="41B921C7" w:rsidR="00981F75" w:rsidRPr="00253E43" w:rsidRDefault="00AA146D" w:rsidP="00A4165F">
      <w:pPr>
        <w:pStyle w:val="Tabladeilustraciones"/>
        <w:tabs>
          <w:tab w:val="right" w:leader="dot" w:pos="10024"/>
        </w:tabs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r>
        <w:rPr>
          <w:sz w:val="144"/>
          <w:szCs w:val="144"/>
          <w:lang w:bidi="es-ES"/>
        </w:rPr>
        <w:fldChar w:fldCharType="begin"/>
      </w:r>
      <w:r>
        <w:rPr>
          <w:sz w:val="144"/>
          <w:szCs w:val="144"/>
          <w:lang w:bidi="es-ES"/>
        </w:rPr>
        <w:instrText xml:space="preserve"> TOC \h \z \c "Ilustración" </w:instrText>
      </w:r>
      <w:r w:rsidR="00000000">
        <w:rPr>
          <w:sz w:val="144"/>
          <w:szCs w:val="144"/>
          <w:lang w:bidi="es-ES"/>
        </w:rPr>
        <w:fldChar w:fldCharType="separate"/>
      </w:r>
      <w:r>
        <w:rPr>
          <w:sz w:val="144"/>
          <w:szCs w:val="144"/>
          <w:lang w:bidi="es-ES"/>
        </w:rPr>
        <w:fldChar w:fldCharType="end"/>
      </w:r>
      <w:r w:rsidR="00981F75" w:rsidRPr="00253E43">
        <w:rPr>
          <w:sz w:val="144"/>
          <w:szCs w:val="144"/>
          <w:lang w:bidi="es-ES"/>
        </w:rPr>
        <w:br w:type="page"/>
      </w:r>
    </w:p>
    <w:p w14:paraId="41F030B9" w14:textId="77777777" w:rsidR="00D077E9" w:rsidRPr="00253E43" w:rsidRDefault="00A82D97" w:rsidP="005B7A05">
      <w:pPr>
        <w:pStyle w:val="Ttulo1"/>
        <w:jc w:val="center"/>
        <w:rPr>
          <w:sz w:val="144"/>
          <w:szCs w:val="144"/>
          <w:lang w:bidi="es-ES"/>
        </w:rPr>
      </w:pPr>
      <w:bookmarkStart w:id="0" w:name="_Toc49341783"/>
      <w:bookmarkStart w:id="1" w:name="_Toc170148314"/>
      <w:bookmarkStart w:id="2" w:name="_Toc170148629"/>
      <w:r w:rsidRPr="00253E43">
        <w:rPr>
          <w:sz w:val="144"/>
          <w:szCs w:val="144"/>
          <w:lang w:bidi="es-ES"/>
        </w:rPr>
        <w:lastRenderedPageBreak/>
        <w:t xml:space="preserve">Estudio </w:t>
      </w:r>
      <w:r w:rsidR="00337ABA" w:rsidRPr="00253E43">
        <w:rPr>
          <w:sz w:val="144"/>
          <w:szCs w:val="144"/>
          <w:lang w:bidi="es-ES"/>
        </w:rPr>
        <w:t xml:space="preserve">inicial </w:t>
      </w:r>
      <w:r w:rsidRPr="00253E43">
        <w:rPr>
          <w:sz w:val="144"/>
          <w:szCs w:val="144"/>
          <w:lang w:bidi="es-ES"/>
        </w:rPr>
        <w:t>de la aplicación</w:t>
      </w:r>
      <w:bookmarkEnd w:id="0"/>
      <w:bookmarkEnd w:id="1"/>
      <w:bookmarkEnd w:id="2"/>
    </w:p>
    <w:sdt>
      <w:sdtPr>
        <w:rPr>
          <w:rFonts w:eastAsiaTheme="majorEastAsia" w:cstheme="majorBidi"/>
          <w:b/>
          <w:sz w:val="36"/>
          <w:szCs w:val="26"/>
        </w:rPr>
        <w:id w:val="1660650702"/>
        <w:placeholder>
          <w:docPart w:val="14287CBABE2E478298E0575FD92ADA91"/>
        </w:placeholder>
        <w15:appearance w15:val="hidden"/>
      </w:sdtPr>
      <w:sdtEndPr>
        <w:rPr>
          <w:b w:val="0"/>
        </w:rPr>
      </w:sdtEndPr>
      <w:sdtContent>
        <w:p w14:paraId="368A0AD7" w14:textId="77777777" w:rsidR="004C63E4" w:rsidRPr="00253E43" w:rsidRDefault="004C63E4" w:rsidP="00DD1C91">
          <w:pPr>
            <w:spacing w:after="200"/>
            <w:jc w:val="left"/>
          </w:pPr>
        </w:p>
        <w:p w14:paraId="68CEA794" w14:textId="77777777" w:rsidR="004C63E4" w:rsidRPr="00253E43" w:rsidRDefault="004C63E4">
          <w:pPr>
            <w:spacing w:after="200"/>
            <w:jc w:val="left"/>
          </w:pPr>
          <w:r w:rsidRPr="00253E43">
            <w:br w:type="page"/>
          </w:r>
        </w:p>
        <w:p w14:paraId="5AFFD1EC" w14:textId="77777777" w:rsidR="00087190" w:rsidRPr="00253E43" w:rsidRDefault="00087190" w:rsidP="004C63E4">
          <w:pPr>
            <w:pStyle w:val="Ttulo2"/>
            <w:rPr>
              <w:b w:val="0"/>
            </w:rPr>
          </w:pPr>
          <w:bookmarkStart w:id="3" w:name="_Toc49341784"/>
          <w:bookmarkStart w:id="4" w:name="_Toc170148315"/>
          <w:bookmarkStart w:id="5" w:name="_Toc170148630"/>
          <w:r w:rsidRPr="00253E43">
            <w:rPr>
              <w:b w:val="0"/>
            </w:rPr>
            <w:lastRenderedPageBreak/>
            <w:t>Introducción</w:t>
          </w:r>
        </w:p>
      </w:sdtContent>
    </w:sdt>
    <w:bookmarkEnd w:id="5" w:displacedByCustomXml="prev"/>
    <w:bookmarkEnd w:id="4" w:displacedByCustomXml="prev"/>
    <w:bookmarkEnd w:id="3" w:displacedByCustomXml="prev"/>
    <w:p w14:paraId="23253FED" w14:textId="4290D224" w:rsidR="00087190" w:rsidRPr="00253E43" w:rsidRDefault="001E5C34" w:rsidP="00EF476A">
      <w:pPr>
        <w:ind w:firstLine="720"/>
      </w:pPr>
      <w:r>
        <w:t>Dado el problema del aumento de préstamos en concesión de beca del instituto y la creciente gestión del mismo se detecta una necesidad de minimizar costes y tiempos en la gestión de este proceso. El mismo empieza al comienzo del curso en septiembre con la determinación del alumnado que ha sido becado y los libros existentes en depósito del año anterior. Del mismo modo, se deben configurar los datos de los cursos y libros en este periodo. Una vez realizada la configuración el proceso de gestión es tedioso y farragoso, en el que se incluye quedar con los alumnos y firmar el contrato de cesión. Una vez finalizado el curso hay que recuperar estos libros y finalizar la cesión, comprobando que estén bien.</w:t>
      </w:r>
    </w:p>
    <w:p w14:paraId="67121DDE" w14:textId="77777777" w:rsidR="00EF476A" w:rsidRPr="00253E43" w:rsidRDefault="00EF476A" w:rsidP="00EF476A"/>
    <w:p w14:paraId="3D10C562" w14:textId="77777777" w:rsidR="00E77DA5" w:rsidRPr="00253E43" w:rsidRDefault="00087190" w:rsidP="00E77DA5">
      <w:pPr>
        <w:keepNext/>
        <w:jc w:val="center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1842C044" wp14:editId="53D6A993">
                <wp:extent cx="5422005" cy="590550"/>
                <wp:effectExtent l="0" t="0" r="26670" b="1905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33043" w14:textId="1222BEAB" w:rsidR="004E75F7" w:rsidRPr="00AC1D41" w:rsidRDefault="004E75F7" w:rsidP="00EF476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“En este sentido, nos vemos en la obligación de buscar mecanismos más eficientes para la gestión de</w:t>
                            </w:r>
                            <w:r w:rsidR="0043329E">
                              <w:rPr>
                                <w:sz w:val="28"/>
                                <w:szCs w:val="28"/>
                                <w:lang w:bidi="es-ES"/>
                              </w:rPr>
                              <w:t>l préstamo de libros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42C044" id="Cuadro de texto 7" o:spid="_x0000_s1027" type="#_x0000_t202" style="width:426.95pt;height:4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" fillcolor="white [3201]" strokecolor="#024f75 [3204]" strokeweight="2pt">
                <v:textbox>
                  <w:txbxContent>
                    <w:p w14:paraId="30F33043" w14:textId="1222BEAB" w:rsidR="004E75F7" w:rsidRPr="00AC1D41" w:rsidRDefault="004E75F7" w:rsidP="00EF476A">
                      <w:pPr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“En este sentido, nos vemos en la obligación de buscar mecanismos más eficientes para la gestión de</w:t>
                      </w:r>
                      <w:r w:rsidR="0043329E">
                        <w:rPr>
                          <w:sz w:val="28"/>
                          <w:szCs w:val="28"/>
                          <w:lang w:bidi="es-ES"/>
                        </w:rPr>
                        <w:t>l préstamo de libros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71247B" w14:textId="77777777" w:rsidR="0087605E" w:rsidRPr="00253E43" w:rsidRDefault="0087605E" w:rsidP="00EF476A"/>
    <w:bookmarkStart w:id="6" w:name="_Toc170148316" w:displacedByCustomXml="next"/>
    <w:bookmarkStart w:id="7" w:name="_Toc49341785" w:displacedByCustomXml="next"/>
    <w:bookmarkStart w:id="8" w:name="_Toc170148631" w:displacedByCustomXml="next"/>
    <w:sdt>
      <w:sdtPr>
        <w:rPr>
          <w:rFonts w:asciiTheme="majorHAnsi" w:hAnsiTheme="majorHAnsi"/>
          <w:b w:val="0"/>
          <w:color w:val="012639" w:themeColor="accent1" w:themeShade="7F"/>
          <w:sz w:val="24"/>
          <w:szCs w:val="24"/>
        </w:rPr>
        <w:id w:val="-10383449"/>
        <w:placeholder>
          <w:docPart w:val="4AED537FCCF94216AB7DDB66051DFA59"/>
        </w:placeholder>
        <w15:appearance w15:val="hidden"/>
      </w:sdtPr>
      <w:sdtEndPr>
        <w:rPr>
          <w:b/>
        </w:rPr>
      </w:sdtEndPr>
      <w:sdtContent>
        <w:p w14:paraId="165229F3" w14:textId="7D3AB93C" w:rsidR="00CC5BCC" w:rsidRPr="001E5C34" w:rsidRDefault="00CC5BCC" w:rsidP="001E5C34">
          <w:pPr>
            <w:pStyle w:val="Ttulo2"/>
            <w:rPr>
              <w:b w:val="0"/>
            </w:rPr>
          </w:pPr>
          <w:r w:rsidRPr="00253E43">
            <w:rPr>
              <w:b w:val="0"/>
            </w:rPr>
            <w:t>Análisis de posibilidades</w:t>
          </w:r>
          <w:bookmarkEnd w:id="8"/>
          <w:bookmarkEnd w:id="7"/>
          <w:bookmarkEnd w:id="6"/>
        </w:p>
        <w:p w14:paraId="0C1F1767" w14:textId="20B602A2" w:rsidR="00CC5BCC" w:rsidRPr="00253E43" w:rsidRDefault="001E5C34" w:rsidP="00CC5BCC">
          <w:pPr>
            <w:pStyle w:val="Ttulo3"/>
          </w:pPr>
          <w:bookmarkStart w:id="9" w:name="_Toc49341786"/>
          <w:bookmarkStart w:id="10" w:name="_Toc170148317"/>
          <w:bookmarkStart w:id="11" w:name="_Toc170148632"/>
          <w:r>
            <w:t>Uso de una hoja Excel / manual</w:t>
          </w:r>
        </w:p>
      </w:sdtContent>
    </w:sdt>
    <w:bookmarkEnd w:id="11" w:displacedByCustomXml="prev"/>
    <w:bookmarkEnd w:id="10" w:displacedByCustomXml="prev"/>
    <w:bookmarkEnd w:id="9" w:displacedByCustomXml="prev"/>
    <w:p w14:paraId="1DB35D8F" w14:textId="2B66E618" w:rsidR="00D34962" w:rsidRPr="00253E43" w:rsidRDefault="001E5C34" w:rsidP="00CC5BCC">
      <w:pPr>
        <w:pStyle w:val="Prrafodelista"/>
        <w:numPr>
          <w:ilvl w:val="0"/>
          <w:numId w:val="1"/>
        </w:numPr>
      </w:pPr>
      <w:r>
        <w:t>Es el mecanismo actual y es el que nos ha llevado a determinar que es poco eficiente y debe ser mejorado.</w:t>
      </w:r>
    </w:p>
    <w:p w14:paraId="0518FD03" w14:textId="77777777" w:rsidR="003B2453" w:rsidRPr="00253E43" w:rsidRDefault="003B2453" w:rsidP="003B2453">
      <w:pPr>
        <w:pStyle w:val="Prrafodelista"/>
      </w:pPr>
    </w:p>
    <w:p w14:paraId="2AAF0933" w14:textId="400EE94A" w:rsidR="00A15292" w:rsidRPr="00253E43" w:rsidRDefault="00A15292" w:rsidP="00A15292">
      <w:pPr>
        <w:pStyle w:val="Ttulo3"/>
      </w:pPr>
      <w:bookmarkStart w:id="12" w:name="_Toc49341787"/>
      <w:bookmarkStart w:id="13" w:name="_Toc170148318"/>
      <w:bookmarkStart w:id="14" w:name="_Toc170148633"/>
      <w:r w:rsidRPr="00253E43">
        <w:t xml:space="preserve">Uso de </w:t>
      </w:r>
      <w:bookmarkEnd w:id="12"/>
      <w:r w:rsidR="001E5C34">
        <w:t xml:space="preserve">una </w:t>
      </w:r>
      <w:r w:rsidR="009E35BF">
        <w:t>Base de datos</w:t>
      </w:r>
      <w:r w:rsidR="001E5C34">
        <w:t xml:space="preserve"> y programación de la misma</w:t>
      </w:r>
      <w:r w:rsidR="009E35BF">
        <w:t xml:space="preserve"> (Access)</w:t>
      </w:r>
      <w:bookmarkEnd w:id="13"/>
      <w:bookmarkEnd w:id="14"/>
    </w:p>
    <w:p w14:paraId="77EE3032" w14:textId="2BA359BA" w:rsidR="00A15292" w:rsidRPr="00253E43" w:rsidRDefault="001E5C34" w:rsidP="00A15292">
      <w:pPr>
        <w:ind w:firstLine="720"/>
      </w:pPr>
      <w:r>
        <w:t>Esta opción se ha presentado como factible pero la falta de experiencia en la programación del alumnado hace que esta opción no sea deseable.</w:t>
      </w:r>
    </w:p>
    <w:p w14:paraId="07BBD8CA" w14:textId="77777777" w:rsidR="00A15292" w:rsidRPr="00253E43" w:rsidRDefault="00A15292" w:rsidP="00A15292">
      <w:pPr>
        <w:ind w:firstLine="720"/>
      </w:pPr>
    </w:p>
    <w:p w14:paraId="4C788324" w14:textId="77777777" w:rsidR="00A15292" w:rsidRPr="00253E43" w:rsidRDefault="00A15292" w:rsidP="00A15292">
      <w:pPr>
        <w:ind w:firstLine="720"/>
      </w:pPr>
      <w:r w:rsidRPr="00253E43">
        <w:rPr>
          <w:noProof/>
          <w:lang w:eastAsia="es-ES"/>
        </w:rPr>
        <mc:AlternateContent>
          <mc:Choice Requires="wps">
            <w:drawing>
              <wp:inline distT="0" distB="0" distL="0" distR="0" wp14:anchorId="6D344112" wp14:editId="08B1331F">
                <wp:extent cx="5422005" cy="352425"/>
                <wp:effectExtent l="0" t="0" r="26670" b="28575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00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2A9694" w14:textId="77777777" w:rsidR="004E75F7" w:rsidRPr="00AC1D41" w:rsidRDefault="004E75F7" w:rsidP="00B9744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“</w:t>
                            </w:r>
                            <w:r>
                              <w:rPr>
                                <w:sz w:val="28"/>
                                <w:szCs w:val="28"/>
                                <w:lang w:bidi="es-ES"/>
                              </w:rPr>
                              <w:t>Esta opción será la elegida si no se puede crear la aplicación</w:t>
                            </w:r>
                            <w:r w:rsidRPr="00AC1D41">
                              <w:rPr>
                                <w:sz w:val="28"/>
                                <w:szCs w:val="28"/>
                                <w:lang w:bidi="es-ES"/>
                              </w:rPr>
                              <w:t>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4112" id="Cuadro de texto 4" o:spid="_x0000_s1028" type="#_x0000_t202" style="width:426.95pt;height: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" fillcolor="white [3201]" strokecolor="#024f75 [3204]" strokeweight="2pt">
                <v:textbox>
                  <w:txbxContent>
                    <w:p w14:paraId="1F2A9694" w14:textId="77777777" w:rsidR="004E75F7" w:rsidRPr="00AC1D41" w:rsidRDefault="004E75F7" w:rsidP="00B9744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“</w:t>
                      </w:r>
                      <w:r>
                        <w:rPr>
                          <w:sz w:val="28"/>
                          <w:szCs w:val="28"/>
                          <w:lang w:bidi="es-ES"/>
                        </w:rPr>
                        <w:t>Esta opción será la elegida si no se puede crear la aplicación</w:t>
                      </w:r>
                      <w:r w:rsidRPr="00AC1D41">
                        <w:rPr>
                          <w:sz w:val="28"/>
                          <w:szCs w:val="28"/>
                          <w:lang w:bidi="es-ES"/>
                        </w:rPr>
                        <w:t>”.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4BDA0A" w14:textId="77777777" w:rsidR="00A15292" w:rsidRPr="00253E43" w:rsidRDefault="00A15292" w:rsidP="00A15292">
      <w:pPr>
        <w:ind w:firstLine="720"/>
      </w:pPr>
    </w:p>
    <w:p w14:paraId="66F882EE" w14:textId="77777777" w:rsidR="00A15292" w:rsidRPr="00253E43" w:rsidRDefault="00A15292" w:rsidP="00A15292">
      <w:pPr>
        <w:pStyle w:val="Ttulo3"/>
      </w:pPr>
      <w:bookmarkStart w:id="15" w:name="_Toc49341788"/>
      <w:bookmarkStart w:id="16" w:name="_Toc170148319"/>
      <w:bookmarkStart w:id="17" w:name="_Toc170148634"/>
      <w:r w:rsidRPr="00253E43">
        <w:t>Creación de una aplicación propia</w:t>
      </w:r>
      <w:bookmarkEnd w:id="15"/>
      <w:bookmarkEnd w:id="16"/>
      <w:bookmarkEnd w:id="17"/>
    </w:p>
    <w:p w14:paraId="66C3C15F" w14:textId="77777777" w:rsidR="00A15292" w:rsidRPr="00253E43" w:rsidRDefault="00A15292" w:rsidP="00A15292">
      <w:pPr>
        <w:ind w:firstLine="720"/>
      </w:pPr>
      <w:r w:rsidRPr="00253E43">
        <w:t>Es evidente que esta opción sería la más deseable, pudiendo implementar todos los objetivos que sean necesarios y añadiendo el diseño que se desee. Además, se podría hacer extensible a más institutos en un futuro e incluso presentarse como un proyecto de innovación.</w:t>
      </w:r>
    </w:p>
    <w:p w14:paraId="7EDE3C57" w14:textId="77777777" w:rsidR="00A15292" w:rsidRPr="00253E43" w:rsidRDefault="00A15292" w:rsidP="00A15292">
      <w:pPr>
        <w:ind w:firstLine="720"/>
      </w:pPr>
      <w:r w:rsidRPr="00253E43">
        <w:t>El problema principal que se plantea con esta solución es la seguridad.</w:t>
      </w:r>
    </w:p>
    <w:p w14:paraId="2EBDC5D9" w14:textId="77777777" w:rsidR="00A15292" w:rsidRPr="00253E43" w:rsidRDefault="00A15292" w:rsidP="00A15292"/>
    <w:p w14:paraId="415BF391" w14:textId="77777777" w:rsidR="00A009CB" w:rsidRPr="00253E43" w:rsidRDefault="00A009CB" w:rsidP="00A009CB">
      <w:pPr>
        <w:pStyle w:val="Ttulo2"/>
        <w:rPr>
          <w:b w:val="0"/>
        </w:rPr>
      </w:pPr>
      <w:bookmarkStart w:id="18" w:name="_Toc49341789"/>
      <w:bookmarkStart w:id="19" w:name="_Toc170148320"/>
      <w:bookmarkStart w:id="20" w:name="_Toc170148635"/>
      <w:r w:rsidRPr="00253E43">
        <w:rPr>
          <w:b w:val="0"/>
        </w:rPr>
        <w:t>Objetivo</w:t>
      </w:r>
      <w:bookmarkEnd w:id="18"/>
      <w:bookmarkEnd w:id="19"/>
      <w:bookmarkEnd w:id="20"/>
    </w:p>
    <w:p w14:paraId="7F9BE46D" w14:textId="0C9FDFCF" w:rsidR="00A009CB" w:rsidRPr="00253E43" w:rsidRDefault="00A009CB" w:rsidP="00A009CB">
      <w:r w:rsidRPr="00253E43">
        <w:t xml:space="preserve">Crear una aplicación web que posibilite </w:t>
      </w:r>
      <w:r w:rsidR="009E35BF">
        <w:t xml:space="preserve">el registro del préstamo de libros </w:t>
      </w:r>
      <w:r w:rsidRPr="00253E43">
        <w:t xml:space="preserve">de forma segura y eficiente a todas las familias del centro y a la vez mejore la gestión de las mismas por parte de </w:t>
      </w:r>
      <w:r w:rsidR="003B2453" w:rsidRPr="00253E43">
        <w:t xml:space="preserve">la </w:t>
      </w:r>
      <w:r w:rsidRPr="00253E43">
        <w:t>secretaría del centro.</w:t>
      </w:r>
    </w:p>
    <w:p w14:paraId="1A97393D" w14:textId="77777777" w:rsidR="00A009CB" w:rsidRPr="00253E43" w:rsidRDefault="00A009CB" w:rsidP="00A009CB"/>
    <w:bookmarkStart w:id="21" w:name="_Toc170148636" w:displacedByCustomXml="next"/>
    <w:bookmarkStart w:id="22" w:name="_Toc170148321" w:displacedByCustomXml="next"/>
    <w:bookmarkStart w:id="23" w:name="_Toc49341790" w:displacedByCustomXml="next"/>
    <w:sdt>
      <w:sdtPr>
        <w:rPr>
          <w:b w:val="0"/>
        </w:rPr>
        <w:id w:val="-1662302241"/>
        <w:placeholder>
          <w:docPart w:val="D953A32BAB0C4ECAB732CC68C0A56DC1"/>
        </w:placeholder>
        <w15:appearance w15:val="hidden"/>
      </w:sdtPr>
      <w:sdtContent>
        <w:p w14:paraId="367B9494" w14:textId="77777777" w:rsidR="00A009CB" w:rsidRPr="00253E43" w:rsidRDefault="00A009CB" w:rsidP="00A009CB">
          <w:pPr>
            <w:pStyle w:val="Ttulo2"/>
            <w:rPr>
              <w:b w:val="0"/>
            </w:rPr>
          </w:pPr>
          <w:r w:rsidRPr="00253E43">
            <w:rPr>
              <w:b w:val="0"/>
            </w:rPr>
            <w:t>Requerimientos de la aplicación</w:t>
          </w:r>
        </w:p>
      </w:sdtContent>
    </w:sdt>
    <w:bookmarkEnd w:id="21" w:displacedByCustomXml="prev"/>
    <w:bookmarkEnd w:id="22" w:displacedByCustomXml="prev"/>
    <w:bookmarkEnd w:id="23" w:displacedByCustomXml="prev"/>
    <w:p w14:paraId="3DFFCD2E" w14:textId="0BF89F4E" w:rsidR="00A009CB" w:rsidRPr="00253E43" w:rsidRDefault="00A009CB" w:rsidP="00A009CB">
      <w:r w:rsidRPr="00253E43">
        <w:t xml:space="preserve">La aplicación tendrá tres grandes áreas: </w:t>
      </w:r>
      <w:r w:rsidRPr="00253E43">
        <w:rPr>
          <w:b/>
        </w:rPr>
        <w:t>Carga de datos, Gestión de l</w:t>
      </w:r>
      <w:r w:rsidR="009E35BF">
        <w:rPr>
          <w:b/>
        </w:rPr>
        <w:t>os libros y obtención de documentación</w:t>
      </w:r>
      <w:r w:rsidRPr="00253E43">
        <w:t>.</w:t>
      </w:r>
    </w:p>
    <w:p w14:paraId="196F2844" w14:textId="69EFBF89" w:rsidR="003B2453" w:rsidRPr="00253E43" w:rsidRDefault="009E35BF" w:rsidP="003B245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B7E1038" wp14:editId="69AE9750">
            <wp:extent cx="3058160" cy="1913255"/>
            <wp:effectExtent l="0" t="0" r="889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8847" w14:textId="77777777" w:rsidR="003B2453" w:rsidRPr="00253E43" w:rsidRDefault="003B2453" w:rsidP="003B2453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7761"/>
      </w:tblGrid>
      <w:tr w:rsidR="004C6A49" w:rsidRPr="00253E43" w14:paraId="4B6EC489" w14:textId="77777777" w:rsidTr="00B45882">
        <w:tc>
          <w:tcPr>
            <w:tcW w:w="10024" w:type="dxa"/>
            <w:gridSpan w:val="2"/>
            <w:shd w:val="clear" w:color="auto" w:fill="E7E6E6" w:themeFill="background2"/>
          </w:tcPr>
          <w:p w14:paraId="7D268FFC" w14:textId="753BDD3C" w:rsidR="004C6A49" w:rsidRPr="00253E43" w:rsidRDefault="004C6A49" w:rsidP="00A15292">
            <w:r>
              <w:rPr>
                <w:b/>
              </w:rPr>
              <w:t>Requisitos funcionales</w:t>
            </w:r>
          </w:p>
        </w:tc>
      </w:tr>
      <w:tr w:rsidR="00440D84" w:rsidRPr="00253E43" w14:paraId="3B7CDCB3" w14:textId="77777777" w:rsidTr="00440D84">
        <w:tc>
          <w:tcPr>
            <w:tcW w:w="2263" w:type="dxa"/>
          </w:tcPr>
          <w:p w14:paraId="73769DB3" w14:textId="2DE29EA4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1</w:t>
            </w:r>
          </w:p>
        </w:tc>
        <w:tc>
          <w:tcPr>
            <w:tcW w:w="7761" w:type="dxa"/>
          </w:tcPr>
          <w:p w14:paraId="288CC561" w14:textId="13F56143" w:rsidR="00440D84" w:rsidRPr="00253E43" w:rsidRDefault="009E35BF" w:rsidP="00A15292">
            <w:r>
              <w:t>Carga de datos de materias, cursos y libros al comienzo del curso</w:t>
            </w:r>
            <w:r w:rsidR="00D32006">
              <w:t>. En los libros establecer el número de ejemplares de cada uno.</w:t>
            </w:r>
          </w:p>
        </w:tc>
      </w:tr>
      <w:tr w:rsidR="00440D84" w:rsidRPr="00253E43" w14:paraId="35C7E0BB" w14:textId="77777777" w:rsidTr="00440D84">
        <w:tc>
          <w:tcPr>
            <w:tcW w:w="2263" w:type="dxa"/>
          </w:tcPr>
          <w:p w14:paraId="402B9D4A" w14:textId="3D096E8B" w:rsidR="00440D84" w:rsidRPr="00253E43" w:rsidRDefault="00440D84" w:rsidP="00A15292">
            <w:r w:rsidRPr="00253E43">
              <w:t>R</w:t>
            </w:r>
            <w:r w:rsidR="004C6A49">
              <w:t xml:space="preserve">F </w:t>
            </w:r>
            <w:r w:rsidRPr="00253E43">
              <w:t>2</w:t>
            </w:r>
          </w:p>
        </w:tc>
        <w:tc>
          <w:tcPr>
            <w:tcW w:w="7761" w:type="dxa"/>
          </w:tcPr>
          <w:p w14:paraId="643DE6B0" w14:textId="6F2B47FF" w:rsidR="00440D84" w:rsidRPr="00253E43" w:rsidRDefault="009E35BF" w:rsidP="00A15292">
            <w:r>
              <w:t>Carga de datos del alumnado</w:t>
            </w:r>
          </w:p>
        </w:tc>
      </w:tr>
      <w:tr w:rsidR="00520123" w:rsidRPr="00253E43" w14:paraId="3E70EE02" w14:textId="77777777" w:rsidTr="00440D84">
        <w:tc>
          <w:tcPr>
            <w:tcW w:w="2263" w:type="dxa"/>
          </w:tcPr>
          <w:p w14:paraId="500523E6" w14:textId="29B5C313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3</w:t>
            </w:r>
          </w:p>
        </w:tc>
        <w:tc>
          <w:tcPr>
            <w:tcW w:w="7761" w:type="dxa"/>
          </w:tcPr>
          <w:p w14:paraId="703F10B5" w14:textId="6101398B" w:rsidR="00520123" w:rsidRPr="00253E43" w:rsidRDefault="009E35BF" w:rsidP="00A15292">
            <w:r>
              <w:t>Modificación y creación de alumnado</w:t>
            </w:r>
          </w:p>
        </w:tc>
      </w:tr>
      <w:tr w:rsidR="00520123" w:rsidRPr="00253E43" w14:paraId="36654610" w14:textId="77777777" w:rsidTr="00440D84">
        <w:tc>
          <w:tcPr>
            <w:tcW w:w="2263" w:type="dxa"/>
          </w:tcPr>
          <w:p w14:paraId="532A3953" w14:textId="671EF54F" w:rsidR="00520123" w:rsidRPr="00253E43" w:rsidRDefault="00520123" w:rsidP="00A15292">
            <w:r w:rsidRPr="00253E43">
              <w:t>R</w:t>
            </w:r>
            <w:r w:rsidR="004C6A49">
              <w:t xml:space="preserve">F </w:t>
            </w:r>
            <w:r w:rsidRPr="00253E43">
              <w:t>4</w:t>
            </w:r>
          </w:p>
        </w:tc>
        <w:tc>
          <w:tcPr>
            <w:tcW w:w="7761" w:type="dxa"/>
          </w:tcPr>
          <w:p w14:paraId="15E612A0" w14:textId="61C80FF5" w:rsidR="00520123" w:rsidRPr="00253E43" w:rsidRDefault="009E35BF" w:rsidP="00A15292">
            <w:r>
              <w:t>Gestión del préstamo: libros</w:t>
            </w:r>
            <w:r w:rsidR="00476087">
              <w:t xml:space="preserve"> al alumno, devolución</w:t>
            </w:r>
          </w:p>
        </w:tc>
      </w:tr>
      <w:tr w:rsidR="00F26CAC" w:rsidRPr="00253E43" w14:paraId="020E18BF" w14:textId="77777777" w:rsidTr="00440D84">
        <w:tc>
          <w:tcPr>
            <w:tcW w:w="2263" w:type="dxa"/>
          </w:tcPr>
          <w:p w14:paraId="663DA7A8" w14:textId="758AC11A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5</w:t>
            </w:r>
          </w:p>
        </w:tc>
        <w:tc>
          <w:tcPr>
            <w:tcW w:w="7761" w:type="dxa"/>
          </w:tcPr>
          <w:p w14:paraId="6655BBAF" w14:textId="4C02F4CF" w:rsidR="00F26CAC" w:rsidRPr="00F26CAC" w:rsidRDefault="00F26CAC" w:rsidP="00F26CAC">
            <w:pPr>
              <w:rPr>
                <w:b/>
                <w:bCs/>
                <w:color w:val="FF0000"/>
              </w:rPr>
            </w:pPr>
            <w:r w:rsidRPr="00F26CAC">
              <w:rPr>
                <w:b/>
                <w:bCs/>
                <w:color w:val="FF0000"/>
              </w:rPr>
              <w:t>Poder establecer el estado de cada libro prestado de forma individual</w:t>
            </w:r>
            <w:r w:rsidR="00F63A16">
              <w:rPr>
                <w:b/>
                <w:bCs/>
                <w:color w:val="FF0000"/>
              </w:rPr>
              <w:t xml:space="preserve"> (Sería deseable pero no sé si es imprescindible)</w:t>
            </w:r>
          </w:p>
        </w:tc>
      </w:tr>
      <w:tr w:rsidR="00F26CAC" w:rsidRPr="00253E43" w14:paraId="1E898B1A" w14:textId="77777777" w:rsidTr="00440D84">
        <w:tc>
          <w:tcPr>
            <w:tcW w:w="2263" w:type="dxa"/>
          </w:tcPr>
          <w:p w14:paraId="71D807A3" w14:textId="7C7026B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6</w:t>
            </w:r>
          </w:p>
        </w:tc>
        <w:tc>
          <w:tcPr>
            <w:tcW w:w="7761" w:type="dxa"/>
          </w:tcPr>
          <w:p w14:paraId="07A9F786" w14:textId="179E9D06" w:rsidR="00F26CAC" w:rsidRPr="00253E43" w:rsidRDefault="00F26CAC" w:rsidP="00F26CAC">
            <w:r>
              <w:t>Creación e impresión del contrato de préstamos, registro de la firma</w:t>
            </w:r>
          </w:p>
        </w:tc>
      </w:tr>
      <w:tr w:rsidR="00F26CAC" w:rsidRPr="00253E43" w14:paraId="34E540E0" w14:textId="77777777" w:rsidTr="00440D84">
        <w:tc>
          <w:tcPr>
            <w:tcW w:w="2263" w:type="dxa"/>
          </w:tcPr>
          <w:p w14:paraId="1DAA197F" w14:textId="53D9D7DB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7</w:t>
            </w:r>
          </w:p>
        </w:tc>
        <w:tc>
          <w:tcPr>
            <w:tcW w:w="7761" w:type="dxa"/>
          </w:tcPr>
          <w:p w14:paraId="21A0E7B1" w14:textId="3AFAAF8B" w:rsidR="00F26CAC" w:rsidRPr="00253E43" w:rsidRDefault="00F26CAC" w:rsidP="00F26CAC">
            <w:r>
              <w:t>Búsquedas avanzadas, con filtros avanzados</w:t>
            </w:r>
          </w:p>
        </w:tc>
      </w:tr>
      <w:tr w:rsidR="00F26CAC" w:rsidRPr="00253E43" w14:paraId="7EDDC999" w14:textId="77777777" w:rsidTr="00440D84">
        <w:tc>
          <w:tcPr>
            <w:tcW w:w="2263" w:type="dxa"/>
          </w:tcPr>
          <w:p w14:paraId="5B2EE189" w14:textId="43274048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8</w:t>
            </w:r>
          </w:p>
        </w:tc>
        <w:tc>
          <w:tcPr>
            <w:tcW w:w="7761" w:type="dxa"/>
          </w:tcPr>
          <w:p w14:paraId="308F2727" w14:textId="3E2D4276" w:rsidR="00F26CAC" w:rsidRPr="00253E43" w:rsidRDefault="00F26CAC" w:rsidP="00F26CAC">
            <w:r>
              <w:t>Listados de libros, prestamos, alumnos</w:t>
            </w:r>
          </w:p>
        </w:tc>
      </w:tr>
      <w:tr w:rsidR="00F26CAC" w:rsidRPr="00253E43" w14:paraId="0F9FD7FF" w14:textId="77777777" w:rsidTr="00440D84">
        <w:tc>
          <w:tcPr>
            <w:tcW w:w="2263" w:type="dxa"/>
          </w:tcPr>
          <w:p w14:paraId="1D8BE8E5" w14:textId="1055B5A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9</w:t>
            </w:r>
          </w:p>
        </w:tc>
        <w:tc>
          <w:tcPr>
            <w:tcW w:w="7761" w:type="dxa"/>
          </w:tcPr>
          <w:p w14:paraId="1B726BD7" w14:textId="695B6FF9" w:rsidR="00F26CAC" w:rsidRPr="00253E43" w:rsidRDefault="00F26CAC" w:rsidP="00F26CAC">
            <w:r>
              <w:t>Copia de seguridad de todos los datos</w:t>
            </w:r>
          </w:p>
        </w:tc>
      </w:tr>
      <w:tr w:rsidR="00F26CAC" w:rsidRPr="00253E43" w14:paraId="3DBBACCF" w14:textId="77777777" w:rsidTr="00440D84">
        <w:tc>
          <w:tcPr>
            <w:tcW w:w="2263" w:type="dxa"/>
          </w:tcPr>
          <w:p w14:paraId="022E10A8" w14:textId="4F51CDEC" w:rsidR="00F26CAC" w:rsidRPr="00253E43" w:rsidRDefault="00F26CAC" w:rsidP="00F26CAC">
            <w:r w:rsidRPr="00253E43">
              <w:t>R</w:t>
            </w:r>
            <w:r w:rsidR="004C6A49">
              <w:t xml:space="preserve">F </w:t>
            </w:r>
            <w:r w:rsidRPr="00253E43">
              <w:t>10</w:t>
            </w:r>
          </w:p>
        </w:tc>
        <w:tc>
          <w:tcPr>
            <w:tcW w:w="7761" w:type="dxa"/>
          </w:tcPr>
          <w:p w14:paraId="3C41A74B" w14:textId="73E38BC1" w:rsidR="00F26CAC" w:rsidRPr="00253E43" w:rsidRDefault="00F26CAC" w:rsidP="00F26CAC">
            <w:r>
              <w:t>Exportación de datos para el curso siguiente</w:t>
            </w:r>
          </w:p>
        </w:tc>
      </w:tr>
    </w:tbl>
    <w:sdt>
      <w:sdtPr>
        <w:rPr>
          <w:rFonts w:asciiTheme="majorHAnsi" w:eastAsiaTheme="majorEastAsia" w:hAnsiTheme="majorHAnsi" w:cstheme="majorBidi"/>
          <w:b/>
          <w:color w:val="012639" w:themeColor="accent1" w:themeShade="7F"/>
        </w:rPr>
        <w:id w:val="1244526582"/>
        <w:placeholder>
          <w:docPart w:val="50177917DBDB46A4AC656939EB51F44B"/>
        </w:placeholder>
        <w15:appearance w15:val="hidden"/>
      </w:sdtPr>
      <w:sdtContent>
        <w:p w14:paraId="19EA1698" w14:textId="77777777" w:rsidR="005B7A05" w:rsidRPr="00253E43" w:rsidRDefault="005B7A05" w:rsidP="00E96F8B"/>
        <w:p w14:paraId="4471856F" w14:textId="77777777" w:rsidR="00E96F8B" w:rsidRPr="00253E43" w:rsidRDefault="00E96F8B">
          <w:pPr>
            <w:spacing w:after="200"/>
            <w:jc w:val="left"/>
            <w:rPr>
              <w:rFonts w:eastAsiaTheme="majorEastAsia" w:cstheme="majorBidi"/>
              <w:sz w:val="36"/>
              <w:szCs w:val="26"/>
            </w:rPr>
          </w:pPr>
          <w:r w:rsidRPr="00253E43">
            <w:rPr>
              <w:b/>
            </w:rPr>
            <w:br w:type="page"/>
          </w:r>
        </w:p>
        <w:p w14:paraId="5218C05A" w14:textId="77777777" w:rsidR="007B2A1C" w:rsidRPr="00253E43" w:rsidRDefault="007A1E62" w:rsidP="007B2A1C">
          <w:pPr>
            <w:pStyle w:val="Ttulo2"/>
            <w:rPr>
              <w:b w:val="0"/>
            </w:rPr>
          </w:pPr>
          <w:bookmarkStart w:id="24" w:name="_Toc49341791"/>
          <w:bookmarkStart w:id="25" w:name="_Toc170148322"/>
          <w:bookmarkStart w:id="26" w:name="_Toc170148637"/>
          <w:r w:rsidRPr="00253E43">
            <w:rPr>
              <w:b w:val="0"/>
            </w:rPr>
            <w:lastRenderedPageBreak/>
            <w:t>Requerimientos software y hardware</w:t>
          </w:r>
          <w:bookmarkEnd w:id="24"/>
          <w:bookmarkEnd w:id="25"/>
          <w:bookmarkEnd w:id="26"/>
        </w:p>
        <w:tbl>
          <w:tblPr>
            <w:tblStyle w:val="Tablaconcuadrcula"/>
            <w:tblW w:w="0" w:type="auto"/>
            <w:tblLook w:val="04A0" w:firstRow="1" w:lastRow="0" w:firstColumn="1" w:lastColumn="0" w:noHBand="0" w:noVBand="1"/>
          </w:tblPr>
          <w:tblGrid>
            <w:gridCol w:w="2547"/>
            <w:gridCol w:w="7477"/>
          </w:tblGrid>
          <w:tr w:rsidR="001B05FA" w:rsidRPr="00253E43" w14:paraId="2E967AC0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1A980C0C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desarrollo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5612E98C" w14:textId="77777777" w:rsidR="001B05FA" w:rsidRPr="00253E43" w:rsidRDefault="001B05FA" w:rsidP="00A80050"/>
            </w:tc>
          </w:tr>
          <w:tr w:rsidR="001B05FA" w:rsidRPr="00253E43" w14:paraId="2EE6D6F0" w14:textId="77777777" w:rsidTr="001B05FA">
            <w:tc>
              <w:tcPr>
                <w:tcW w:w="2547" w:type="dxa"/>
              </w:tcPr>
              <w:p w14:paraId="5DEFD7E3" w14:textId="77777777" w:rsidR="001B05FA" w:rsidRPr="00253E43" w:rsidRDefault="001B05FA" w:rsidP="00A80050"/>
            </w:tc>
            <w:tc>
              <w:tcPr>
                <w:tcW w:w="7477" w:type="dxa"/>
              </w:tcPr>
              <w:p w14:paraId="553A0BE3" w14:textId="4729F232" w:rsidR="001B05FA" w:rsidRPr="00253E43" w:rsidRDefault="001B05FA" w:rsidP="00A80050">
                <w:r w:rsidRPr="00253E43">
                  <w:t xml:space="preserve">IDE para desarrollo </w:t>
                </w:r>
                <w:r w:rsidR="009E35BF">
                  <w:t>PHP</w:t>
                </w:r>
                <w:r w:rsidRPr="00253E43">
                  <w:t xml:space="preserve">  (</w:t>
                </w:r>
                <w:proofErr w:type="spellStart"/>
                <w:r w:rsidR="009E35BF">
                  <w:t>PhpStorm</w:t>
                </w:r>
                <w:proofErr w:type="spellEnd"/>
                <w:r w:rsidRPr="00253E43">
                  <w:t>)</w:t>
                </w:r>
              </w:p>
            </w:tc>
          </w:tr>
          <w:tr w:rsidR="004C6A49" w:rsidRPr="00253E43" w14:paraId="6833F4C4" w14:textId="77777777" w:rsidTr="001B05FA">
            <w:tc>
              <w:tcPr>
                <w:tcW w:w="2547" w:type="dxa"/>
              </w:tcPr>
              <w:p w14:paraId="385A6E6F" w14:textId="77777777" w:rsidR="004C6A49" w:rsidRPr="00253E43" w:rsidRDefault="004C6A49" w:rsidP="00A80050"/>
            </w:tc>
            <w:tc>
              <w:tcPr>
                <w:tcW w:w="7477" w:type="dxa"/>
              </w:tcPr>
              <w:p w14:paraId="004B6A26" w14:textId="56EBBE1B" w:rsidR="004C6A49" w:rsidRPr="00253E43" w:rsidRDefault="004C6A49" w:rsidP="00A80050">
                <w:r>
                  <w:t>Apache 2.4.54</w:t>
                </w:r>
              </w:p>
            </w:tc>
          </w:tr>
          <w:tr w:rsidR="001B05FA" w:rsidRPr="00253E43" w14:paraId="1487DCE4" w14:textId="77777777" w:rsidTr="001B05FA">
            <w:tc>
              <w:tcPr>
                <w:tcW w:w="2547" w:type="dxa"/>
              </w:tcPr>
              <w:p w14:paraId="68D07600" w14:textId="77777777" w:rsidR="001B05FA" w:rsidRPr="00253E43" w:rsidRDefault="001B05FA" w:rsidP="00A80050"/>
            </w:tc>
            <w:tc>
              <w:tcPr>
                <w:tcW w:w="7477" w:type="dxa"/>
              </w:tcPr>
              <w:p w14:paraId="204BBC69" w14:textId="4A16CE70" w:rsidR="001B05FA" w:rsidRPr="00253E43" w:rsidRDefault="009E35BF" w:rsidP="006A385C">
                <w:r>
                  <w:t xml:space="preserve">PHP 8.2 </w:t>
                </w:r>
              </w:p>
            </w:tc>
          </w:tr>
          <w:tr w:rsidR="009E35BF" w:rsidRPr="00253E43" w14:paraId="0E69D9CA" w14:textId="77777777" w:rsidTr="001B05FA">
            <w:tc>
              <w:tcPr>
                <w:tcW w:w="2547" w:type="dxa"/>
              </w:tcPr>
              <w:p w14:paraId="585A3DE8" w14:textId="77777777" w:rsidR="009E35BF" w:rsidRPr="00253E43" w:rsidRDefault="009E35BF" w:rsidP="00A80050"/>
            </w:tc>
            <w:tc>
              <w:tcPr>
                <w:tcW w:w="7477" w:type="dxa"/>
              </w:tcPr>
              <w:p w14:paraId="1905CBD8" w14:textId="1C23C86A" w:rsidR="009E35BF" w:rsidRDefault="009E35BF" w:rsidP="009E35BF">
                <w:pPr>
                  <w:tabs>
                    <w:tab w:val="left" w:pos="4913"/>
                  </w:tabs>
                </w:pPr>
                <w:r>
                  <w:t>JavaScript</w:t>
                </w:r>
                <w:r>
                  <w:tab/>
                </w:r>
              </w:p>
            </w:tc>
          </w:tr>
          <w:tr w:rsidR="00E82265" w:rsidRPr="00253E43" w14:paraId="17D037BD" w14:textId="77777777" w:rsidTr="001B05FA">
            <w:tc>
              <w:tcPr>
                <w:tcW w:w="2547" w:type="dxa"/>
              </w:tcPr>
              <w:p w14:paraId="3B31DB03" w14:textId="77777777" w:rsidR="00E82265" w:rsidRPr="00253E43" w:rsidRDefault="00E82265" w:rsidP="00A80050"/>
            </w:tc>
            <w:tc>
              <w:tcPr>
                <w:tcW w:w="7477" w:type="dxa"/>
              </w:tcPr>
              <w:p w14:paraId="3696DC4E" w14:textId="643D353A" w:rsidR="00E82265" w:rsidRDefault="00E82265" w:rsidP="006A385C">
                <w:r>
                  <w:t xml:space="preserve">Bootstrap </w:t>
                </w:r>
                <w:r w:rsidR="004C6A49">
                  <w:t xml:space="preserve">5.3 </w:t>
                </w:r>
                <w:r>
                  <w:t xml:space="preserve"> jQuery 3.</w:t>
                </w:r>
                <w:r w:rsidR="004C6A49">
                  <w:t>7</w:t>
                </w:r>
              </w:p>
              <w:p w14:paraId="25F81382" w14:textId="3392105B" w:rsidR="004C6A49" w:rsidRDefault="004C6A49" w:rsidP="006A385C">
                <w:r w:rsidRPr="004C6A49">
                  <w:t xml:space="preserve">    &lt;link https://cdn.jsdelivr.net/npm/bootstrap@5.3.3/dist/css/bootstrap.min.css </w:t>
                </w:r>
              </w:p>
              <w:p w14:paraId="02ABE72C" w14:textId="058A3034" w:rsidR="004C6A49" w:rsidRPr="00253E43" w:rsidRDefault="004C6A49" w:rsidP="006A385C">
                <w:r w:rsidRPr="004C6A49">
                  <w:t>https://code.jquery.com/jquery-3.7.1.slim.min.js</w:t>
                </w:r>
              </w:p>
            </w:tc>
          </w:tr>
          <w:tr w:rsidR="001B05FA" w:rsidRPr="00253E43" w14:paraId="1E9047A7" w14:textId="77777777" w:rsidTr="001B05FA">
            <w:tc>
              <w:tcPr>
                <w:tcW w:w="2547" w:type="dxa"/>
              </w:tcPr>
              <w:p w14:paraId="29F6FC58" w14:textId="77777777" w:rsidR="001B05FA" w:rsidRPr="00253E43" w:rsidRDefault="001B05FA" w:rsidP="00A80050"/>
            </w:tc>
            <w:tc>
              <w:tcPr>
                <w:tcW w:w="7477" w:type="dxa"/>
              </w:tcPr>
              <w:p w14:paraId="033B8CAC" w14:textId="49C797B9" w:rsidR="001B05FA" w:rsidRPr="00253E43" w:rsidRDefault="001B05FA" w:rsidP="00A80050"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</w:t>
                </w:r>
                <w:r w:rsidR="004C6A49">
                  <w:t>8.2</w:t>
                </w:r>
                <w:r w:rsidR="00A44FA7" w:rsidRPr="00253E43">
                  <w:t xml:space="preserve"> </w:t>
                </w:r>
                <w:r w:rsidRPr="00253E43">
                  <w:t xml:space="preserve">– </w:t>
                </w:r>
                <w:proofErr w:type="spellStart"/>
                <w:r w:rsidRPr="00253E43">
                  <w:t>MariaDB</w:t>
                </w:r>
                <w:proofErr w:type="spellEnd"/>
                <w:r w:rsidRPr="00253E43">
                  <w:t xml:space="preserve"> </w:t>
                </w:r>
                <w:r w:rsidR="00A44FA7" w:rsidRPr="00253E43">
                  <w:t xml:space="preserve"> co</w:t>
                </w:r>
                <w:r w:rsidR="00337ABA" w:rsidRPr="00253E43">
                  <w:t>m</w:t>
                </w:r>
                <w:r w:rsidR="00A44FA7" w:rsidRPr="00253E43">
                  <w:t>patible</w:t>
                </w:r>
              </w:p>
            </w:tc>
          </w:tr>
          <w:tr w:rsidR="0092597D" w:rsidRPr="00253E43" w14:paraId="216BBAFA" w14:textId="77777777" w:rsidTr="001B05FA">
            <w:tc>
              <w:tcPr>
                <w:tcW w:w="2547" w:type="dxa"/>
              </w:tcPr>
              <w:p w14:paraId="201988BF" w14:textId="77777777" w:rsidR="0092597D" w:rsidRPr="00253E43" w:rsidRDefault="0092597D" w:rsidP="00A80050"/>
            </w:tc>
            <w:tc>
              <w:tcPr>
                <w:tcW w:w="7477" w:type="dxa"/>
              </w:tcPr>
              <w:p w14:paraId="72F64033" w14:textId="3AE90248" w:rsidR="0092597D" w:rsidRDefault="0092597D" w:rsidP="00A80050">
                <w:r w:rsidRPr="00253E43">
                  <w:t>Software Dia de gráficos</w:t>
                </w:r>
                <w:r w:rsidR="00C610DD" w:rsidRPr="00253E43">
                  <w:t xml:space="preserve"> 0.97</w:t>
                </w:r>
                <w:r w:rsidR="002A3913">
                  <w:t xml:space="preserve"> - </w:t>
                </w:r>
                <w:hyperlink r:id="rId12" w:history="1">
                  <w:r w:rsidR="002505B9" w:rsidRPr="00084F95">
                    <w:rPr>
                      <w:rStyle w:val="Hipervnculo"/>
                    </w:rPr>
                    <w:t>https://wireframe.cc/</w:t>
                  </w:r>
                </w:hyperlink>
              </w:p>
              <w:p w14:paraId="0E9FBEE9" w14:textId="4BAD66FE" w:rsidR="002505B9" w:rsidRPr="00253E43" w:rsidRDefault="002505B9" w:rsidP="00A80050">
                <w:r>
                  <w:t xml:space="preserve">o software draw.io </w:t>
                </w:r>
                <w:hyperlink r:id="rId13" w:history="1">
                  <w:r w:rsidRPr="00084F95">
                    <w:rPr>
                      <w:rStyle w:val="Hipervnculo"/>
                    </w:rPr>
                    <w:t>https://app.diagrams.net/</w:t>
                  </w:r>
                </w:hyperlink>
              </w:p>
            </w:tc>
          </w:tr>
          <w:tr w:rsidR="001B05FA" w:rsidRPr="00253E43" w14:paraId="6EC99845" w14:textId="77777777" w:rsidTr="00337ABA">
            <w:tc>
              <w:tcPr>
                <w:tcW w:w="2547" w:type="dxa"/>
                <w:shd w:val="clear" w:color="auto" w:fill="E7E6E6" w:themeFill="background2"/>
              </w:tcPr>
              <w:p w14:paraId="193E5CA1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Software implantación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0874400B" w14:textId="77777777" w:rsidR="001B05FA" w:rsidRPr="00253E43" w:rsidRDefault="001B05FA" w:rsidP="00A80050"/>
            </w:tc>
          </w:tr>
          <w:tr w:rsidR="001B05FA" w:rsidRPr="00253E43" w14:paraId="75FF7F75" w14:textId="77777777" w:rsidTr="001B05FA">
            <w:tc>
              <w:tcPr>
                <w:tcW w:w="2547" w:type="dxa"/>
              </w:tcPr>
              <w:p w14:paraId="46E38AB3" w14:textId="77777777" w:rsidR="001B05FA" w:rsidRPr="00253E43" w:rsidRDefault="001B05FA" w:rsidP="00A80050"/>
            </w:tc>
            <w:tc>
              <w:tcPr>
                <w:tcW w:w="7477" w:type="dxa"/>
              </w:tcPr>
              <w:p w14:paraId="224CC3C7" w14:textId="77777777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cpanel</w:t>
                </w:r>
                <w:proofErr w:type="spellEnd"/>
              </w:p>
            </w:tc>
          </w:tr>
          <w:tr w:rsidR="001B05FA" w:rsidRPr="00253E43" w14:paraId="4E0AE133" w14:textId="77777777" w:rsidTr="001B05FA">
            <w:tc>
              <w:tcPr>
                <w:tcW w:w="2547" w:type="dxa"/>
              </w:tcPr>
              <w:p w14:paraId="65C9A75C" w14:textId="77777777" w:rsidR="001B05FA" w:rsidRPr="00253E43" w:rsidRDefault="001B05FA" w:rsidP="00A80050"/>
            </w:tc>
            <w:tc>
              <w:tcPr>
                <w:tcW w:w="7477" w:type="dxa"/>
              </w:tcPr>
              <w:p w14:paraId="04265801" w14:textId="057B3921" w:rsidR="001B05FA" w:rsidRPr="00253E43" w:rsidRDefault="001B05FA" w:rsidP="006A385C">
                <w:r w:rsidRPr="00253E43">
                  <w:t xml:space="preserve">Servidor web con </w:t>
                </w:r>
                <w:r w:rsidR="009E35BF">
                  <w:t>PHP 8.2</w:t>
                </w:r>
              </w:p>
            </w:tc>
          </w:tr>
          <w:tr w:rsidR="001B05FA" w:rsidRPr="00253E43" w14:paraId="7CA4865D" w14:textId="77777777" w:rsidTr="001B05FA">
            <w:tc>
              <w:tcPr>
                <w:tcW w:w="2547" w:type="dxa"/>
              </w:tcPr>
              <w:p w14:paraId="126E3C45" w14:textId="77777777" w:rsidR="001B05FA" w:rsidRPr="00253E43" w:rsidRDefault="001B05FA" w:rsidP="00A80050"/>
            </w:tc>
            <w:tc>
              <w:tcPr>
                <w:tcW w:w="7477" w:type="dxa"/>
              </w:tcPr>
              <w:p w14:paraId="2A0AD545" w14:textId="77777777" w:rsidR="001B05FA" w:rsidRPr="00253E43" w:rsidRDefault="001B05FA" w:rsidP="00A80050">
                <w:r w:rsidRPr="00253E43">
                  <w:t>Servidor web con acceso ftp</w:t>
                </w:r>
              </w:p>
            </w:tc>
          </w:tr>
          <w:tr w:rsidR="001B05FA" w:rsidRPr="00253E43" w14:paraId="7DB115E7" w14:textId="77777777" w:rsidTr="001B05FA">
            <w:tc>
              <w:tcPr>
                <w:tcW w:w="2547" w:type="dxa"/>
              </w:tcPr>
              <w:p w14:paraId="4EC396DE" w14:textId="77777777" w:rsidR="001B05FA" w:rsidRPr="00253E43" w:rsidRDefault="001B05FA" w:rsidP="00A80050"/>
            </w:tc>
            <w:tc>
              <w:tcPr>
                <w:tcW w:w="7477" w:type="dxa"/>
              </w:tcPr>
              <w:p w14:paraId="407FB0DE" w14:textId="422813B0" w:rsidR="001B05FA" w:rsidRPr="00253E43" w:rsidRDefault="001B05FA" w:rsidP="00A80050">
                <w:r w:rsidRPr="00253E43">
                  <w:t xml:space="preserve">Servidor web con </w:t>
                </w:r>
                <w:proofErr w:type="spellStart"/>
                <w:r w:rsidRPr="00253E43">
                  <w:t>Mysql</w:t>
                </w:r>
                <w:proofErr w:type="spellEnd"/>
                <w:r w:rsidR="00A44FA7" w:rsidRPr="00253E43">
                  <w:t xml:space="preserve"> </w:t>
                </w:r>
                <w:r w:rsidR="002505B9">
                  <w:t>8.2</w:t>
                </w:r>
              </w:p>
            </w:tc>
          </w:tr>
          <w:tr w:rsidR="00A44FA7" w:rsidRPr="00253E43" w14:paraId="31810FFD" w14:textId="77777777" w:rsidTr="001B05FA">
            <w:tc>
              <w:tcPr>
                <w:tcW w:w="2547" w:type="dxa"/>
              </w:tcPr>
              <w:p w14:paraId="0DA23648" w14:textId="77777777" w:rsidR="00A44FA7" w:rsidRPr="00253E43" w:rsidRDefault="00A44FA7" w:rsidP="00A80050"/>
            </w:tc>
            <w:tc>
              <w:tcPr>
                <w:tcW w:w="7477" w:type="dxa"/>
              </w:tcPr>
              <w:p w14:paraId="23092945" w14:textId="77777777" w:rsidR="00A44FA7" w:rsidRPr="00253E43" w:rsidRDefault="00A44FA7" w:rsidP="00A44FA7">
                <w:r w:rsidRPr="00253E43">
                  <w:t xml:space="preserve">Un usuario de acceso a </w:t>
                </w:r>
                <w:proofErr w:type="spellStart"/>
                <w:r w:rsidRPr="00253E43">
                  <w:t>Mysql</w:t>
                </w:r>
                <w:proofErr w:type="spellEnd"/>
                <w:r w:rsidRPr="00253E43">
                  <w:t xml:space="preserve"> independiente</w:t>
                </w:r>
                <w:r w:rsidR="00ED76D0" w:rsidRPr="00253E43">
                  <w:t xml:space="preserve"> y BBDD propia</w:t>
                </w:r>
              </w:p>
            </w:tc>
          </w:tr>
          <w:tr w:rsidR="00A44FA7" w:rsidRPr="00253E43" w14:paraId="107B291E" w14:textId="77777777" w:rsidTr="001B05FA">
            <w:tc>
              <w:tcPr>
                <w:tcW w:w="2547" w:type="dxa"/>
              </w:tcPr>
              <w:p w14:paraId="3F4F212C" w14:textId="77777777" w:rsidR="00A44FA7" w:rsidRPr="00253E43" w:rsidRDefault="00A44FA7" w:rsidP="00A80050"/>
            </w:tc>
            <w:tc>
              <w:tcPr>
                <w:tcW w:w="7477" w:type="dxa"/>
              </w:tcPr>
              <w:p w14:paraId="59B85AAB" w14:textId="77777777" w:rsidR="00A44FA7" w:rsidRPr="00253E43" w:rsidRDefault="00A44FA7" w:rsidP="00A80050">
                <w:r w:rsidRPr="00253E43">
                  <w:t>Un usuario ftp al directorio de la aplicación independiente</w:t>
                </w:r>
              </w:p>
            </w:tc>
          </w:tr>
          <w:tr w:rsidR="001B05FA" w:rsidRPr="00253E43" w14:paraId="295B5FB4" w14:textId="77777777" w:rsidTr="001B05FA">
            <w:tc>
              <w:tcPr>
                <w:tcW w:w="2547" w:type="dxa"/>
                <w:shd w:val="clear" w:color="auto" w:fill="E7E6E6" w:themeFill="background2"/>
              </w:tcPr>
              <w:p w14:paraId="5FE512F4" w14:textId="77777777" w:rsidR="001B05FA" w:rsidRPr="00253E43" w:rsidRDefault="001B05FA" w:rsidP="00A80050">
                <w:pPr>
                  <w:rPr>
                    <w:b/>
                  </w:rPr>
                </w:pPr>
                <w:r w:rsidRPr="00253E43">
                  <w:rPr>
                    <w:b/>
                  </w:rPr>
                  <w:t>Hardware</w:t>
                </w:r>
              </w:p>
            </w:tc>
            <w:tc>
              <w:tcPr>
                <w:tcW w:w="7477" w:type="dxa"/>
                <w:shd w:val="clear" w:color="auto" w:fill="E7E6E6" w:themeFill="background2"/>
              </w:tcPr>
              <w:p w14:paraId="7214F72D" w14:textId="77777777" w:rsidR="001B05FA" w:rsidRPr="00253E43" w:rsidRDefault="001B05FA" w:rsidP="00A80050"/>
            </w:tc>
          </w:tr>
          <w:tr w:rsidR="001B05FA" w:rsidRPr="00253E43" w14:paraId="51D8812E" w14:textId="77777777" w:rsidTr="001B05FA">
            <w:tc>
              <w:tcPr>
                <w:tcW w:w="2547" w:type="dxa"/>
              </w:tcPr>
              <w:p w14:paraId="317334AA" w14:textId="77777777" w:rsidR="001B05FA" w:rsidRPr="00253E43" w:rsidRDefault="001B05FA" w:rsidP="00A80050"/>
            </w:tc>
            <w:tc>
              <w:tcPr>
                <w:tcW w:w="7477" w:type="dxa"/>
              </w:tcPr>
              <w:p w14:paraId="2BB8210C" w14:textId="77777777" w:rsidR="001B05FA" w:rsidRPr="00253E43" w:rsidRDefault="00337ABA" w:rsidP="00A80050">
                <w:r w:rsidRPr="00253E43">
                  <w:t>Hosting externo que cumpla los requisitos de implantación</w:t>
                </w:r>
              </w:p>
            </w:tc>
          </w:tr>
          <w:tr w:rsidR="00ED76D0" w:rsidRPr="00253E43" w14:paraId="3C9B079E" w14:textId="77777777" w:rsidTr="001B05FA">
            <w:tc>
              <w:tcPr>
                <w:tcW w:w="2547" w:type="dxa"/>
              </w:tcPr>
              <w:p w14:paraId="79E0A7E9" w14:textId="77777777" w:rsidR="00ED76D0" w:rsidRPr="00253E43" w:rsidRDefault="00ED76D0" w:rsidP="00ED76D0"/>
            </w:tc>
            <w:tc>
              <w:tcPr>
                <w:tcW w:w="7477" w:type="dxa"/>
              </w:tcPr>
              <w:p w14:paraId="3A968C8E" w14:textId="77777777" w:rsidR="00ED76D0" w:rsidRPr="00253E43" w:rsidRDefault="00ED76D0" w:rsidP="00ED76D0">
                <w:r w:rsidRPr="00253E43">
                  <w:t>10GB libres en el servidor para subida de archivos</w:t>
                </w:r>
              </w:p>
            </w:tc>
          </w:tr>
        </w:tbl>
        <w:p w14:paraId="227FFEAF" w14:textId="77777777" w:rsidR="00A82D97" w:rsidRPr="00253E43" w:rsidRDefault="00A82D97" w:rsidP="00A82D97"/>
        <w:p w14:paraId="235A4197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27" w:name="_Toc49341792"/>
          <w:bookmarkStart w:id="28" w:name="_Toc170148323"/>
          <w:bookmarkStart w:id="29" w:name="_Toc170148638"/>
          <w:r w:rsidRPr="00253E43">
            <w:rPr>
              <w:b w:val="0"/>
            </w:rPr>
            <w:t>Estudio de viabilida</w:t>
          </w:r>
          <w:r w:rsidR="005E5EB1" w:rsidRPr="00253E43">
            <w:rPr>
              <w:b w:val="0"/>
            </w:rPr>
            <w:t>d</w:t>
          </w:r>
          <w:bookmarkEnd w:id="27"/>
          <w:bookmarkEnd w:id="28"/>
          <w:bookmarkEnd w:id="29"/>
        </w:p>
        <w:p w14:paraId="5892F24E" w14:textId="77777777" w:rsidR="00A82D97" w:rsidRPr="00253E43" w:rsidRDefault="005E5EB1" w:rsidP="005E5EB1">
          <w:pPr>
            <w:pStyle w:val="Ttulo3"/>
          </w:pPr>
          <w:bookmarkStart w:id="30" w:name="_Toc49341793"/>
          <w:bookmarkStart w:id="31" w:name="_Toc170148324"/>
          <w:bookmarkStart w:id="32" w:name="_Toc170148639"/>
          <w:r w:rsidRPr="00253E43">
            <w:t>Técnica</w:t>
          </w:r>
          <w:bookmarkEnd w:id="30"/>
          <w:bookmarkEnd w:id="31"/>
          <w:bookmarkEnd w:id="32"/>
        </w:p>
        <w:p w14:paraId="186679DF" w14:textId="38EF2979" w:rsidR="005E5EB1" w:rsidRPr="00253E43" w:rsidRDefault="00A80050" w:rsidP="00CF0EA5">
          <w:pPr>
            <w:ind w:firstLine="720"/>
          </w:pPr>
          <w:r w:rsidRPr="00253E43">
            <w:t xml:space="preserve">Los recursos necesarios para este proyecto serán mínimos al ser una única persona la encargada de desarrollarlo. Se debería tener en cuenta los conocimientos necesarios para el desarrollo: Análisis de sistemas, análisis y desarrollo de </w:t>
          </w:r>
          <w:r w:rsidR="009E35BF">
            <w:t>bases de datos</w:t>
          </w:r>
          <w:r w:rsidRPr="00253E43">
            <w:t xml:space="preserve"> y desarrollo e implantación de aplicaciones web con </w:t>
          </w:r>
          <w:r w:rsidR="009E35BF">
            <w:t>PHP/JavaScript</w:t>
          </w:r>
          <w:r w:rsidRPr="00253E43">
            <w:t>. Con los recursos actuales de la plantilla se llevarán a cabo.</w:t>
          </w:r>
        </w:p>
        <w:p w14:paraId="2E5E2A31" w14:textId="77777777" w:rsidR="005E5EB1" w:rsidRPr="00253E43" w:rsidRDefault="005E5EB1" w:rsidP="005E5EB1">
          <w:pPr>
            <w:pStyle w:val="Ttulo3"/>
          </w:pPr>
          <w:bookmarkStart w:id="33" w:name="_Toc49341794"/>
          <w:bookmarkStart w:id="34" w:name="_Toc170148325"/>
          <w:bookmarkStart w:id="35" w:name="_Toc170148640"/>
          <w:r w:rsidRPr="00253E43">
            <w:t>Económica</w:t>
          </w:r>
          <w:bookmarkEnd w:id="33"/>
          <w:bookmarkEnd w:id="34"/>
          <w:bookmarkEnd w:id="35"/>
        </w:p>
        <w:p w14:paraId="6D856CE5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necesaria una persona a tiempo completo durante todo el proyecto con una duración estimada de 3 meses o a tiempo parcial con una duración estimada de 6 meses.</w:t>
          </w:r>
        </w:p>
        <w:p w14:paraId="32AF77E4" w14:textId="7DC72B5F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 xml:space="preserve">Sería </w:t>
          </w:r>
          <w:r w:rsidR="00667148" w:rsidRPr="00253E43">
            <w:t>imprescindible</w:t>
          </w:r>
          <w:r w:rsidRPr="00253E43">
            <w:t xml:space="preserve"> la compra del software de desarrollo </w:t>
          </w:r>
          <w:proofErr w:type="spellStart"/>
          <w:r w:rsidR="009E35BF">
            <w:t>PHPStorm</w:t>
          </w:r>
          <w:proofErr w:type="spellEnd"/>
          <w:r w:rsidRPr="00253E43">
            <w:t xml:space="preserve"> con una licencia profesional.</w:t>
          </w:r>
        </w:p>
        <w:p w14:paraId="1097327C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Sería imprescindible la compra del hosting de implantación.</w:t>
          </w:r>
        </w:p>
        <w:p w14:paraId="13786B8F" w14:textId="77777777" w:rsidR="00A80050" w:rsidRPr="00253E43" w:rsidRDefault="00A80050" w:rsidP="00A80050">
          <w:pPr>
            <w:pStyle w:val="Prrafodelista"/>
            <w:numPr>
              <w:ilvl w:val="0"/>
              <w:numId w:val="2"/>
            </w:numPr>
          </w:pPr>
          <w:r w:rsidRPr="00253E43">
            <w:t>Se debería dedicar varias horas de formación al personal de la empresa para su correcto uso.</w:t>
          </w:r>
        </w:p>
        <w:p w14:paraId="0DC2FC62" w14:textId="77777777" w:rsidR="005E5EB1" w:rsidRPr="00253E43" w:rsidRDefault="005E5EB1" w:rsidP="005E5EB1">
          <w:pPr>
            <w:pStyle w:val="Ttulo3"/>
          </w:pPr>
          <w:bookmarkStart w:id="36" w:name="_Toc49341795"/>
          <w:bookmarkStart w:id="37" w:name="_Toc170148326"/>
          <w:bookmarkStart w:id="38" w:name="_Toc170148641"/>
          <w:r w:rsidRPr="00253E43">
            <w:t>Operativa</w:t>
          </w:r>
          <w:bookmarkEnd w:id="36"/>
          <w:bookmarkEnd w:id="37"/>
          <w:bookmarkEnd w:id="38"/>
        </w:p>
        <w:p w14:paraId="0C58EE42" w14:textId="5DD78DE2" w:rsidR="00A80050" w:rsidRPr="00253E43" w:rsidRDefault="00A80050" w:rsidP="00CF0EA5">
          <w:pPr>
            <w:ind w:firstLine="720"/>
          </w:pPr>
          <w:r w:rsidRPr="00253E43">
            <w:t xml:space="preserve">Hecho </w:t>
          </w:r>
          <w:r w:rsidR="00667148" w:rsidRPr="00253E43">
            <w:t>un análisis</w:t>
          </w:r>
          <w:r w:rsidRPr="00253E43">
            <w:t xml:space="preserve"> del funcionamiento actual de la </w:t>
          </w:r>
          <w:r w:rsidR="009E35BF">
            <w:t>gestión</w:t>
          </w:r>
          <w:r w:rsidRPr="00253E43">
            <w:t>, es muy probable una alta aceptación por parte del personal de la aplicación. Al llevarse a cabo todo el desarrollo dentro del propio instituto permitirá al personal resolver dudas de funcionamiento que hará a la larga su completa implantación.</w:t>
          </w:r>
        </w:p>
        <w:p w14:paraId="4AB9055C" w14:textId="77777777" w:rsidR="005E5EB1" w:rsidRPr="00253E43" w:rsidRDefault="005E5EB1" w:rsidP="005E5EB1">
          <w:pPr>
            <w:pStyle w:val="Ttulo3"/>
          </w:pPr>
          <w:bookmarkStart w:id="39" w:name="_Toc49341796"/>
          <w:bookmarkStart w:id="40" w:name="_Toc170148327"/>
          <w:bookmarkStart w:id="41" w:name="_Toc170148642"/>
          <w:r w:rsidRPr="00253E43">
            <w:lastRenderedPageBreak/>
            <w:t>Legal</w:t>
          </w:r>
          <w:bookmarkEnd w:id="39"/>
          <w:bookmarkEnd w:id="40"/>
          <w:bookmarkEnd w:id="41"/>
        </w:p>
        <w:p w14:paraId="370F7AC8" w14:textId="77777777" w:rsidR="00A80050" w:rsidRPr="00253E43" w:rsidRDefault="00A80050" w:rsidP="00CF0EA5">
          <w:pPr>
            <w:ind w:firstLine="720"/>
          </w:pPr>
          <w:r w:rsidRPr="00253E43">
            <w:t>La viabilidad legal está más cuestionada, al necesitar almacenar información de los usuarios en servidores públicos. Según la ley actual deberíamos solicitar permiso a la agencia de protección de datos y dar de alta el fichero. Deberíamos implementar las medidas de seguridad exigidas para un nivel básico y los mecanismos de logs necesarios.</w:t>
          </w:r>
        </w:p>
        <w:p w14:paraId="00B748F9" w14:textId="77777777" w:rsidR="002420CE" w:rsidRPr="00253E43" w:rsidRDefault="002420CE" w:rsidP="00E96F8B">
          <w:pPr>
            <w:ind w:firstLine="720"/>
          </w:pPr>
          <w:r w:rsidRPr="00253E43">
            <w:t>En caso que decidamos proporcionar esta aplicación a otros institutos, se deberá de tener en cuenta este punto</w:t>
          </w:r>
          <w:r w:rsidR="00E96F8B" w:rsidRPr="00253E43">
            <w:t xml:space="preserve"> y realizar un </w:t>
          </w:r>
          <w:r w:rsidR="00667148" w:rsidRPr="00253E43">
            <w:t>estudio</w:t>
          </w:r>
          <w:r w:rsidR="00E96F8B" w:rsidRPr="00253E43">
            <w:t xml:space="preserve"> más detallado</w:t>
          </w:r>
          <w:r w:rsidRPr="00253E43">
            <w:t>.</w:t>
          </w:r>
        </w:p>
        <w:p w14:paraId="12771A8D" w14:textId="77777777" w:rsidR="00E96F8B" w:rsidRPr="00253E43" w:rsidRDefault="00E96F8B" w:rsidP="00E96F8B"/>
        <w:p w14:paraId="7E425F7F" w14:textId="77777777" w:rsidR="00A82D97" w:rsidRPr="00253E43" w:rsidRDefault="00A82D97" w:rsidP="00A82D97">
          <w:pPr>
            <w:pStyle w:val="Ttulo2"/>
            <w:rPr>
              <w:b w:val="0"/>
            </w:rPr>
          </w:pPr>
          <w:bookmarkStart w:id="42" w:name="_Toc49341797"/>
          <w:bookmarkStart w:id="43" w:name="_Toc170148328"/>
          <w:bookmarkStart w:id="44" w:name="_Toc170148643"/>
          <w:r w:rsidRPr="00253E43">
            <w:rPr>
              <w:b w:val="0"/>
            </w:rPr>
            <w:t>Planificación del Proyecto</w:t>
          </w:r>
          <w:bookmarkEnd w:id="42"/>
          <w:bookmarkEnd w:id="43"/>
          <w:bookmarkEnd w:id="44"/>
        </w:p>
        <w:p w14:paraId="53569365" w14:textId="77777777" w:rsidR="00A82D97" w:rsidRPr="00253E43" w:rsidRDefault="00A82D97" w:rsidP="00A82D97">
          <w:pPr>
            <w:pStyle w:val="Ttulo3"/>
          </w:pPr>
          <w:bookmarkStart w:id="45" w:name="_Toc49341798"/>
          <w:bookmarkStart w:id="46" w:name="_Toc170148329"/>
          <w:bookmarkStart w:id="47" w:name="_Toc170148644"/>
          <w:r w:rsidRPr="00253E43">
            <w:t>Secuenciación de las fases del proyecto</w:t>
          </w:r>
          <w:bookmarkEnd w:id="45"/>
          <w:bookmarkEnd w:id="46"/>
          <w:bookmarkEnd w:id="47"/>
        </w:p>
        <w:p w14:paraId="3B615C7D" w14:textId="77777777" w:rsidR="00C82A00" w:rsidRPr="00253E43" w:rsidRDefault="00F82D10" w:rsidP="007369DB">
          <w:pPr>
            <w:jc w:val="center"/>
          </w:pPr>
          <w:r>
            <w:pict w14:anchorId="2BF0F6B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5.6pt;height:205.2pt">
                <v:imagedata r:id="rId14" o:title="SecuencaciónFasesProyecto"/>
              </v:shape>
            </w:pict>
          </w:r>
        </w:p>
        <w:p w14:paraId="2125F63D" w14:textId="77777777" w:rsidR="00A82D97" w:rsidRPr="00253E43" w:rsidRDefault="00A82D97" w:rsidP="00A82D97"/>
        <w:p w14:paraId="486438EF" w14:textId="77777777" w:rsidR="00A82D97" w:rsidRPr="00253E43" w:rsidRDefault="00A82D97" w:rsidP="00A82D97">
          <w:pPr>
            <w:pStyle w:val="Ttulo3"/>
          </w:pPr>
          <w:bookmarkStart w:id="48" w:name="_Toc49341799"/>
          <w:bookmarkStart w:id="49" w:name="_Toc170148330"/>
          <w:bookmarkStart w:id="50" w:name="_Toc170148645"/>
          <w:r w:rsidRPr="00253E43">
            <w:t>Planificación de recursos y tiempos</w:t>
          </w:r>
          <w:bookmarkEnd w:id="48"/>
          <w:bookmarkEnd w:id="49"/>
          <w:bookmarkEnd w:id="50"/>
        </w:p>
        <w:p w14:paraId="47E8FA32" w14:textId="77777777" w:rsidR="003B2453" w:rsidRPr="00253E43" w:rsidRDefault="00F82D10" w:rsidP="000D51A0">
          <w:pPr>
            <w:jc w:val="center"/>
          </w:pPr>
          <w:r>
            <w:pict w14:anchorId="5636CC0F">
              <v:shape id="_x0000_i1026" type="#_x0000_t75" style="width:383.4pt;height:241.8pt">
                <v:imagedata r:id="rId15" o:title="PlanificaciónRecursosProyectos"/>
              </v:shape>
            </w:pict>
          </w:r>
          <w:r w:rsidR="003B2453" w:rsidRPr="00253E43">
            <w:rPr>
              <w:b/>
            </w:rPr>
            <w:br w:type="page"/>
          </w:r>
        </w:p>
        <w:p w14:paraId="4FD3340B" w14:textId="77777777" w:rsidR="00A82D97" w:rsidRPr="00253E43" w:rsidRDefault="00A82D97" w:rsidP="00A82D97">
          <w:pPr>
            <w:pStyle w:val="Ttulo1"/>
            <w:jc w:val="center"/>
            <w:rPr>
              <w:sz w:val="144"/>
              <w:szCs w:val="144"/>
              <w:lang w:bidi="es-ES"/>
            </w:rPr>
          </w:pPr>
          <w:bookmarkStart w:id="51" w:name="_Toc49341800"/>
          <w:bookmarkStart w:id="52" w:name="_Toc170148331"/>
          <w:bookmarkStart w:id="53" w:name="_Toc170148646"/>
          <w:r w:rsidRPr="00253E43">
            <w:rPr>
              <w:sz w:val="144"/>
              <w:szCs w:val="144"/>
              <w:lang w:bidi="es-ES"/>
            </w:rPr>
            <w:lastRenderedPageBreak/>
            <w:t>Análisis</w:t>
          </w:r>
          <w:bookmarkEnd w:id="51"/>
          <w:bookmarkEnd w:id="52"/>
          <w:bookmarkEnd w:id="53"/>
        </w:p>
        <w:p w14:paraId="748068B4" w14:textId="77777777" w:rsidR="00A82D97" w:rsidRPr="00253E43" w:rsidRDefault="00A82D97">
          <w:pPr>
            <w:spacing w:after="200"/>
            <w:jc w:val="left"/>
          </w:pPr>
          <w:r w:rsidRPr="00253E43">
            <w:br w:type="page"/>
          </w:r>
        </w:p>
        <w:p w14:paraId="7D3DB201" w14:textId="77777777" w:rsidR="00A82D97" w:rsidRPr="00253E43" w:rsidRDefault="00A82D97" w:rsidP="00A82D97"/>
        <w:p w14:paraId="42E2D0DE" w14:textId="77777777" w:rsidR="0066071D" w:rsidRPr="00253E43" w:rsidRDefault="005B7A05" w:rsidP="005B7A05">
          <w:pPr>
            <w:pStyle w:val="Ttulo2"/>
            <w:rPr>
              <w:b w:val="0"/>
            </w:rPr>
          </w:pPr>
          <w:bookmarkStart w:id="54" w:name="_Toc49341801"/>
          <w:bookmarkStart w:id="55" w:name="_Toc170148332"/>
          <w:bookmarkStart w:id="56" w:name="_Toc170148647"/>
          <w:r w:rsidRPr="00253E43">
            <w:rPr>
              <w:b w:val="0"/>
            </w:rPr>
            <w:t>Casos de uso</w:t>
          </w:r>
          <w:bookmarkEnd w:id="54"/>
          <w:bookmarkEnd w:id="55"/>
          <w:bookmarkEnd w:id="56"/>
        </w:p>
        <w:p w14:paraId="12739BE9" w14:textId="3A163D51" w:rsidR="0066071D" w:rsidRPr="00253E43" w:rsidRDefault="0066071D" w:rsidP="0066071D">
          <w:pPr>
            <w:pStyle w:val="Ttulo3"/>
          </w:pPr>
          <w:bookmarkStart w:id="57" w:name="_Toc49341802"/>
          <w:bookmarkStart w:id="58" w:name="_Toc170148333"/>
          <w:bookmarkStart w:id="59" w:name="_Toc170148648"/>
          <w:r w:rsidRPr="00253E43">
            <w:t>Carga de datos</w:t>
          </w:r>
          <w:r w:rsidR="00F26CAC">
            <w:t xml:space="preserve"> (RF1 RF2)</w:t>
          </w:r>
        </w:p>
      </w:sdtContent>
    </w:sdt>
    <w:bookmarkEnd w:id="59" w:displacedByCustomXml="prev"/>
    <w:bookmarkEnd w:id="58" w:displacedByCustomXml="prev"/>
    <w:bookmarkEnd w:id="57" w:displacedByCustomXml="prev"/>
    <w:p w14:paraId="7830E327" w14:textId="0D7A1D28" w:rsidR="00A009CB" w:rsidRDefault="00C34C7F" w:rsidP="004B5D57">
      <w:pPr>
        <w:jc w:val="center"/>
      </w:pPr>
      <w:r>
        <w:rPr>
          <w:noProof/>
        </w:rPr>
        <w:drawing>
          <wp:inline distT="0" distB="0" distL="0" distR="0" wp14:anchorId="7175032D" wp14:editId="7029C511">
            <wp:extent cx="3173730" cy="1821180"/>
            <wp:effectExtent l="0" t="0" r="7620" b="762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7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A05" w14:textId="429370B2" w:rsidR="00C34C7F" w:rsidRPr="00253E43" w:rsidRDefault="00476087" w:rsidP="00C34C7F">
      <w:pPr>
        <w:pStyle w:val="Ttulo3"/>
      </w:pPr>
      <w:bookmarkStart w:id="60" w:name="_Toc170148334"/>
      <w:bookmarkStart w:id="61" w:name="_Toc170148649"/>
      <w:r>
        <w:t>Gestión alumnos</w:t>
      </w:r>
      <w:r w:rsidR="00C34C7F">
        <w:t xml:space="preserve"> (RF3)</w:t>
      </w:r>
      <w:bookmarkEnd w:id="60"/>
      <w:bookmarkEnd w:id="61"/>
    </w:p>
    <w:p w14:paraId="06874123" w14:textId="77777777" w:rsidR="00C93C87" w:rsidRPr="00253E43" w:rsidRDefault="00C93C87" w:rsidP="00A15292"/>
    <w:p w14:paraId="620613F6" w14:textId="77777777" w:rsidR="00476087" w:rsidRDefault="00C34C7F" w:rsidP="004B5D57">
      <w:pPr>
        <w:spacing w:after="200"/>
        <w:jc w:val="center"/>
        <w:rPr>
          <w:b/>
        </w:rPr>
      </w:pPr>
      <w:r>
        <w:rPr>
          <w:noProof/>
        </w:rPr>
        <w:drawing>
          <wp:inline distT="0" distB="0" distL="0" distR="0" wp14:anchorId="72873A51" wp14:editId="48D527EA">
            <wp:extent cx="4602480" cy="1437005"/>
            <wp:effectExtent l="0" t="0" r="762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A04E" w14:textId="462839C0" w:rsidR="00476087" w:rsidRPr="00253E43" w:rsidRDefault="00476087" w:rsidP="00476087">
      <w:pPr>
        <w:pStyle w:val="Ttulo3"/>
      </w:pPr>
      <w:bookmarkStart w:id="62" w:name="_Toc170148335"/>
      <w:bookmarkStart w:id="63" w:name="_Toc170148650"/>
      <w:r>
        <w:t>Gestión prestamos (RF4 RF6)</w:t>
      </w:r>
      <w:bookmarkEnd w:id="62"/>
      <w:bookmarkEnd w:id="63"/>
    </w:p>
    <w:p w14:paraId="3396D327" w14:textId="77777777" w:rsidR="00F1288B" w:rsidRDefault="00476087" w:rsidP="004B5D57">
      <w:pPr>
        <w:spacing w:after="20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BBD39DC" wp14:editId="72820DCB">
            <wp:extent cx="4441190" cy="238950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F557C" w14:textId="712863B3" w:rsidR="00F1288B" w:rsidRDefault="00F1288B" w:rsidP="00F1288B">
      <w:pPr>
        <w:pStyle w:val="Ttulo3"/>
      </w:pPr>
      <w:bookmarkStart w:id="64" w:name="_Toc170148336"/>
      <w:bookmarkStart w:id="65" w:name="_Toc170148651"/>
      <w:r>
        <w:lastRenderedPageBreak/>
        <w:t xml:space="preserve">Gestión </w:t>
      </w:r>
      <w:r w:rsidR="003A29E9">
        <w:t>listados</w:t>
      </w:r>
      <w:r>
        <w:t xml:space="preserve"> (RF7 RF8)</w:t>
      </w:r>
      <w:bookmarkEnd w:id="64"/>
      <w:bookmarkEnd w:id="65"/>
    </w:p>
    <w:p w14:paraId="4897B296" w14:textId="4137A669" w:rsidR="00F1288B" w:rsidRDefault="00F1288B" w:rsidP="004B5D57">
      <w:pPr>
        <w:jc w:val="center"/>
      </w:pPr>
      <w:r>
        <w:rPr>
          <w:noProof/>
        </w:rPr>
        <w:drawing>
          <wp:inline distT="0" distB="0" distL="0" distR="0" wp14:anchorId="287374F6" wp14:editId="571D4F78">
            <wp:extent cx="1644650" cy="2389505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7BDE" w14:textId="18599D6B" w:rsidR="004B0F39" w:rsidRDefault="004B0F39" w:rsidP="004B0F39">
      <w:pPr>
        <w:pStyle w:val="Ttulo3"/>
      </w:pPr>
      <w:bookmarkStart w:id="66" w:name="_Toc170148337"/>
      <w:bookmarkStart w:id="67" w:name="_Toc170148652"/>
      <w:r>
        <w:t>Preservar los datos (RF9 RF10)</w:t>
      </w:r>
      <w:bookmarkEnd w:id="66"/>
      <w:bookmarkEnd w:id="67"/>
    </w:p>
    <w:p w14:paraId="0C892E20" w14:textId="56B5D282" w:rsidR="004B0F39" w:rsidRDefault="004B0F39" w:rsidP="004B5D57">
      <w:pPr>
        <w:jc w:val="center"/>
      </w:pPr>
      <w:r>
        <w:rPr>
          <w:noProof/>
        </w:rPr>
        <w:drawing>
          <wp:inline distT="0" distB="0" distL="0" distR="0" wp14:anchorId="33283B4E" wp14:editId="339E47F8">
            <wp:extent cx="4886960" cy="2389505"/>
            <wp:effectExtent l="0" t="0" r="889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C2D0" w14:textId="77777777" w:rsidR="004B0F39" w:rsidRPr="00F1288B" w:rsidRDefault="004B0F39" w:rsidP="00F1288B"/>
    <w:p w14:paraId="779DFE53" w14:textId="77777777" w:rsidR="004B0F39" w:rsidRDefault="004B0F39">
      <w:pPr>
        <w:spacing w:after="200"/>
        <w:jc w:val="left"/>
        <w:rPr>
          <w:rFonts w:eastAsiaTheme="majorEastAsia" w:cstheme="majorBidi"/>
          <w:sz w:val="36"/>
          <w:szCs w:val="26"/>
        </w:rPr>
      </w:pPr>
      <w:bookmarkStart w:id="68" w:name="_Toc49341805"/>
      <w:r>
        <w:rPr>
          <w:b/>
        </w:rPr>
        <w:br w:type="page"/>
      </w:r>
    </w:p>
    <w:p w14:paraId="1EE19E16" w14:textId="371D3C45" w:rsidR="00A2635D" w:rsidRPr="00253E43" w:rsidRDefault="00A2635D" w:rsidP="00A2635D">
      <w:pPr>
        <w:pStyle w:val="Ttulo2"/>
        <w:rPr>
          <w:b w:val="0"/>
        </w:rPr>
      </w:pPr>
      <w:bookmarkStart w:id="69" w:name="_Toc170148338"/>
      <w:bookmarkStart w:id="70" w:name="_Toc170148653"/>
      <w:r w:rsidRPr="00253E43">
        <w:rPr>
          <w:b w:val="0"/>
        </w:rPr>
        <w:lastRenderedPageBreak/>
        <w:t>Descripción de los casos de uso</w:t>
      </w:r>
      <w:bookmarkEnd w:id="68"/>
      <w:bookmarkEnd w:id="69"/>
      <w:bookmarkEnd w:id="70"/>
    </w:p>
    <w:p w14:paraId="507A7577" w14:textId="77777777" w:rsidR="00A2635D" w:rsidRPr="00253E43" w:rsidRDefault="00A2635D" w:rsidP="00A2635D">
      <w:pPr>
        <w:pStyle w:val="Ttulo3"/>
      </w:pPr>
      <w:bookmarkStart w:id="71" w:name="_Toc49341806"/>
      <w:bookmarkStart w:id="72" w:name="_Toc170148339"/>
      <w:bookmarkStart w:id="73" w:name="_Toc170148654"/>
      <w:r w:rsidRPr="00253E43">
        <w:t>Carga de datos</w:t>
      </w:r>
      <w:bookmarkEnd w:id="71"/>
      <w:bookmarkEnd w:id="72"/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A2635D" w:rsidRPr="00253E43" w14:paraId="49E26A4D" w14:textId="77777777" w:rsidTr="00A2635D">
        <w:tc>
          <w:tcPr>
            <w:tcW w:w="1418" w:type="dxa"/>
          </w:tcPr>
          <w:p w14:paraId="04F932A9" w14:textId="77777777" w:rsidR="00A2635D" w:rsidRPr="00253E43" w:rsidRDefault="00A2635D" w:rsidP="00A2635D">
            <w:r w:rsidRPr="00253E43">
              <w:t>Nombre</w:t>
            </w:r>
          </w:p>
        </w:tc>
        <w:tc>
          <w:tcPr>
            <w:tcW w:w="8606" w:type="dxa"/>
          </w:tcPr>
          <w:p w14:paraId="67191FB6" w14:textId="77777777" w:rsidR="00A2635D" w:rsidRPr="004B0F39" w:rsidRDefault="00A2635D" w:rsidP="00A2635D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A2635D" w:rsidRPr="00253E43" w14:paraId="740E4641" w14:textId="77777777" w:rsidTr="00A2635D">
        <w:tc>
          <w:tcPr>
            <w:tcW w:w="1418" w:type="dxa"/>
          </w:tcPr>
          <w:p w14:paraId="0E14D601" w14:textId="77777777" w:rsidR="00A2635D" w:rsidRPr="00253E43" w:rsidRDefault="00A2635D" w:rsidP="00A2635D">
            <w:r w:rsidRPr="00253E43">
              <w:t>Actores:</w:t>
            </w:r>
          </w:p>
        </w:tc>
        <w:tc>
          <w:tcPr>
            <w:tcW w:w="8606" w:type="dxa"/>
          </w:tcPr>
          <w:p w14:paraId="5062A985" w14:textId="77777777" w:rsidR="00A2635D" w:rsidRPr="004B0F39" w:rsidRDefault="00A2635D" w:rsidP="00A2635D">
            <w:r w:rsidRPr="004B0F39">
              <w:t>Administrador</w:t>
            </w:r>
          </w:p>
        </w:tc>
      </w:tr>
      <w:tr w:rsidR="00A2635D" w:rsidRPr="00253E43" w14:paraId="1693312F" w14:textId="77777777" w:rsidTr="00A2635D">
        <w:tc>
          <w:tcPr>
            <w:tcW w:w="1418" w:type="dxa"/>
          </w:tcPr>
          <w:p w14:paraId="62AA1DE1" w14:textId="77777777" w:rsidR="00A2635D" w:rsidRPr="00253E43" w:rsidRDefault="00A2635D" w:rsidP="00A2635D">
            <w:r w:rsidRPr="00253E43">
              <w:t>Función:</w:t>
            </w:r>
          </w:p>
        </w:tc>
        <w:tc>
          <w:tcPr>
            <w:tcW w:w="8606" w:type="dxa"/>
          </w:tcPr>
          <w:p w14:paraId="33491ABA" w14:textId="77777777" w:rsidR="00A2635D" w:rsidRPr="004B0F39" w:rsidRDefault="00A2635D" w:rsidP="00A2635D">
            <w:r w:rsidRPr="004B0F39">
              <w:t>Da acceso al sistema para poder realizar el resto de acciones</w:t>
            </w:r>
            <w:r w:rsidR="002E690D" w:rsidRPr="004B0F39">
              <w:t>.</w:t>
            </w:r>
          </w:p>
        </w:tc>
      </w:tr>
      <w:tr w:rsidR="00A2635D" w:rsidRPr="00253E43" w14:paraId="72763C43" w14:textId="77777777" w:rsidTr="00A2635D">
        <w:tc>
          <w:tcPr>
            <w:tcW w:w="1418" w:type="dxa"/>
          </w:tcPr>
          <w:p w14:paraId="27D282DC" w14:textId="77777777" w:rsidR="00A2635D" w:rsidRPr="00253E43" w:rsidRDefault="00A2635D" w:rsidP="00A2635D">
            <w:r w:rsidRPr="00253E43">
              <w:t>Referencias:</w:t>
            </w:r>
          </w:p>
        </w:tc>
        <w:tc>
          <w:tcPr>
            <w:tcW w:w="8606" w:type="dxa"/>
          </w:tcPr>
          <w:p w14:paraId="51F300E5" w14:textId="40FD5B9F" w:rsidR="00A2635D" w:rsidRPr="004B0F39" w:rsidRDefault="004B0F39" w:rsidP="00A2635D">
            <w:r w:rsidRPr="004B0F39">
              <w:t>RF - Todos</w:t>
            </w:r>
          </w:p>
        </w:tc>
      </w:tr>
      <w:tr w:rsidR="00A2635D" w:rsidRPr="00253E43" w14:paraId="489C6102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CF2C5D5" w14:textId="77777777" w:rsidR="00A2635D" w:rsidRPr="001F316D" w:rsidRDefault="00A2635D" w:rsidP="003B2453">
            <w:pPr>
              <w:rPr>
                <w:color w:val="FF0000"/>
              </w:rPr>
            </w:pPr>
          </w:p>
        </w:tc>
      </w:tr>
      <w:tr w:rsidR="00A2635D" w:rsidRPr="00253E43" w14:paraId="6FABC7E4" w14:textId="77777777" w:rsidTr="003B2453">
        <w:tc>
          <w:tcPr>
            <w:tcW w:w="1418" w:type="dxa"/>
          </w:tcPr>
          <w:p w14:paraId="32426165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379F2719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Vaciar la BBDD</w:t>
            </w:r>
          </w:p>
        </w:tc>
      </w:tr>
      <w:tr w:rsidR="00A2635D" w:rsidRPr="00253E43" w14:paraId="6FEBE9D3" w14:textId="77777777" w:rsidTr="003B2453">
        <w:tc>
          <w:tcPr>
            <w:tcW w:w="1418" w:type="dxa"/>
          </w:tcPr>
          <w:p w14:paraId="2C205F8E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70FE8973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AE13D80" w14:textId="77777777" w:rsidTr="003B2453">
        <w:tc>
          <w:tcPr>
            <w:tcW w:w="1418" w:type="dxa"/>
          </w:tcPr>
          <w:p w14:paraId="487636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7A27908C" w14:textId="7464A4D6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Para un correcto funcionamiento la BBDD debe estar vacía de datos, por lo que una vez validado, en </w:t>
            </w:r>
            <w:r w:rsidR="00114943" w:rsidRPr="004B0F39">
              <w:rPr>
                <w:bCs/>
              </w:rPr>
              <w:t>este caso</w:t>
            </w:r>
            <w:r w:rsidRPr="004B0F39">
              <w:rPr>
                <w:bCs/>
              </w:rPr>
              <w:t xml:space="preserve"> se podrá vaciar</w:t>
            </w:r>
            <w:r w:rsidR="002E690D" w:rsidRPr="004B0F39">
              <w:rPr>
                <w:bCs/>
              </w:rPr>
              <w:t>.</w:t>
            </w:r>
          </w:p>
        </w:tc>
      </w:tr>
      <w:tr w:rsidR="00A2635D" w:rsidRPr="00253E43" w14:paraId="450051FE" w14:textId="77777777" w:rsidTr="003B2453">
        <w:tc>
          <w:tcPr>
            <w:tcW w:w="1418" w:type="dxa"/>
          </w:tcPr>
          <w:p w14:paraId="0E012E0C" w14:textId="77777777" w:rsidR="00A2635D" w:rsidRPr="00253E43" w:rsidRDefault="00A2635D" w:rsidP="003B2453">
            <w:r w:rsidRPr="00253E43">
              <w:t>Referencias:</w:t>
            </w:r>
          </w:p>
        </w:tc>
        <w:tc>
          <w:tcPr>
            <w:tcW w:w="8606" w:type="dxa"/>
          </w:tcPr>
          <w:p w14:paraId="5E502DF7" w14:textId="153EE5AD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 w:rsidR="004B0F39">
              <w:rPr>
                <w:bCs/>
              </w:rPr>
              <w:t>F1 – RF2</w:t>
            </w:r>
          </w:p>
        </w:tc>
      </w:tr>
      <w:tr w:rsidR="00A2635D" w:rsidRPr="00253E43" w14:paraId="64E2937D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8566161" w14:textId="77777777" w:rsidR="00A2635D" w:rsidRPr="004B0F39" w:rsidRDefault="00A2635D" w:rsidP="003B2453">
            <w:pPr>
              <w:rPr>
                <w:bCs/>
              </w:rPr>
            </w:pPr>
          </w:p>
        </w:tc>
      </w:tr>
      <w:tr w:rsidR="00A2635D" w:rsidRPr="00253E43" w14:paraId="121159EE" w14:textId="77777777" w:rsidTr="003B2453">
        <w:tc>
          <w:tcPr>
            <w:tcW w:w="1418" w:type="dxa"/>
          </w:tcPr>
          <w:p w14:paraId="634106AA" w14:textId="77777777" w:rsidR="00A2635D" w:rsidRPr="00253E43" w:rsidRDefault="00A2635D" w:rsidP="003B2453">
            <w:r w:rsidRPr="00253E43">
              <w:t>Nombre</w:t>
            </w:r>
          </w:p>
        </w:tc>
        <w:tc>
          <w:tcPr>
            <w:tcW w:w="8606" w:type="dxa"/>
          </w:tcPr>
          <w:p w14:paraId="50A982F2" w14:textId="77777777" w:rsidR="00A2635D" w:rsidRPr="004B0F39" w:rsidRDefault="00A2635D" w:rsidP="003B2453">
            <w:pPr>
              <w:rPr>
                <w:b/>
              </w:rPr>
            </w:pPr>
            <w:r w:rsidRPr="004B0F39">
              <w:rPr>
                <w:b/>
              </w:rPr>
              <w:t>Cargar la BBDD</w:t>
            </w:r>
          </w:p>
        </w:tc>
      </w:tr>
      <w:tr w:rsidR="00A2635D" w:rsidRPr="00253E43" w14:paraId="7CCAD03F" w14:textId="77777777" w:rsidTr="003B2453">
        <w:tc>
          <w:tcPr>
            <w:tcW w:w="1418" w:type="dxa"/>
          </w:tcPr>
          <w:p w14:paraId="3EB3B509" w14:textId="77777777" w:rsidR="00A2635D" w:rsidRPr="00253E43" w:rsidRDefault="00A2635D" w:rsidP="003B2453">
            <w:r w:rsidRPr="00253E43">
              <w:t>Actores:</w:t>
            </w:r>
          </w:p>
        </w:tc>
        <w:tc>
          <w:tcPr>
            <w:tcW w:w="8606" w:type="dxa"/>
          </w:tcPr>
          <w:p w14:paraId="0F34EF3E" w14:textId="77777777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A2635D" w:rsidRPr="00253E43" w14:paraId="5B702E92" w14:textId="77777777" w:rsidTr="003B2453">
        <w:tc>
          <w:tcPr>
            <w:tcW w:w="1418" w:type="dxa"/>
          </w:tcPr>
          <w:p w14:paraId="0BA3FFF8" w14:textId="77777777" w:rsidR="00A2635D" w:rsidRPr="00253E43" w:rsidRDefault="00A2635D" w:rsidP="003B2453">
            <w:r w:rsidRPr="00253E43">
              <w:t>Función:</w:t>
            </w:r>
          </w:p>
        </w:tc>
        <w:tc>
          <w:tcPr>
            <w:tcW w:w="8606" w:type="dxa"/>
          </w:tcPr>
          <w:p w14:paraId="2D9F82F8" w14:textId="5DDC7CD3" w:rsidR="00A2635D" w:rsidRPr="004B0F39" w:rsidRDefault="00A2635D" w:rsidP="003B2453">
            <w:pPr>
              <w:rPr>
                <w:bCs/>
              </w:rPr>
            </w:pPr>
            <w:r w:rsidRPr="004B0F39">
              <w:rPr>
                <w:bCs/>
              </w:rPr>
              <w:t xml:space="preserve">Se cargarán todos los datos </w:t>
            </w:r>
            <w:r w:rsidR="00D32006">
              <w:rPr>
                <w:bCs/>
              </w:rPr>
              <w:t>necesarios, además del número de ejemplares de cada libro</w:t>
            </w:r>
            <w:r w:rsidRPr="004B0F39">
              <w:rPr>
                <w:bCs/>
              </w:rPr>
              <w:t>.</w:t>
            </w:r>
          </w:p>
        </w:tc>
      </w:tr>
      <w:tr w:rsidR="004B0F39" w:rsidRPr="00253E43" w14:paraId="6BA1EFB3" w14:textId="77777777" w:rsidTr="003B2453">
        <w:tc>
          <w:tcPr>
            <w:tcW w:w="1418" w:type="dxa"/>
          </w:tcPr>
          <w:p w14:paraId="79B78601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109CD4F2" w14:textId="150C3B7C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3F4F3B99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E75912D" w14:textId="77777777" w:rsidR="004B0F39" w:rsidRPr="004B0F39" w:rsidRDefault="004B0F39" w:rsidP="004B0F39">
            <w:pPr>
              <w:rPr>
                <w:bCs/>
              </w:rPr>
            </w:pPr>
          </w:p>
        </w:tc>
      </w:tr>
      <w:tr w:rsidR="004B0F39" w:rsidRPr="00253E43" w14:paraId="212EFB96" w14:textId="77777777" w:rsidTr="003B2453">
        <w:tc>
          <w:tcPr>
            <w:tcW w:w="1418" w:type="dxa"/>
          </w:tcPr>
          <w:p w14:paraId="5DAE24A9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7CC15D8E" w14:textId="77777777" w:rsidR="004B0F39" w:rsidRPr="004B0F39" w:rsidRDefault="004B0F39" w:rsidP="004B0F39">
            <w:pPr>
              <w:rPr>
                <w:b/>
              </w:rPr>
            </w:pPr>
            <w:r w:rsidRPr="004B0F39">
              <w:rPr>
                <w:b/>
              </w:rPr>
              <w:t xml:space="preserve">Cargar la BBDD      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proofErr w:type="spellStart"/>
            <w:r w:rsidRPr="004B0F39">
              <w:rPr>
                <w:b/>
              </w:rPr>
              <w:t>Gestion</w:t>
            </w:r>
            <w:proofErr w:type="spellEnd"/>
            <w:r w:rsidRPr="004B0F39">
              <w:rPr>
                <w:b/>
              </w:rPr>
              <w:t xml:space="preserve"> de errores</w:t>
            </w:r>
          </w:p>
        </w:tc>
      </w:tr>
      <w:tr w:rsidR="004B0F39" w:rsidRPr="00253E43" w14:paraId="6A57B629" w14:textId="77777777" w:rsidTr="003B2453">
        <w:tc>
          <w:tcPr>
            <w:tcW w:w="1418" w:type="dxa"/>
          </w:tcPr>
          <w:p w14:paraId="22766BA8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340CCE6B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4B0F39" w:rsidRPr="00253E43" w14:paraId="48116043" w14:textId="77777777" w:rsidTr="003B2453">
        <w:tc>
          <w:tcPr>
            <w:tcW w:w="1418" w:type="dxa"/>
          </w:tcPr>
          <w:p w14:paraId="41F43430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082E17D" w14:textId="77777777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Si la carga de datos genera errores, se mostrará un informe y se darán posibles soluciones a los mismos.</w:t>
            </w:r>
          </w:p>
        </w:tc>
      </w:tr>
      <w:tr w:rsidR="004B0F39" w:rsidRPr="00253E43" w14:paraId="7A446CC4" w14:textId="77777777" w:rsidTr="003B2453">
        <w:tc>
          <w:tcPr>
            <w:tcW w:w="1418" w:type="dxa"/>
          </w:tcPr>
          <w:p w14:paraId="5DA6BABD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6056BAAD" w14:textId="3D10A373" w:rsidR="004B0F39" w:rsidRPr="004B0F39" w:rsidRDefault="004B0F39" w:rsidP="004B0F3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F1 – RF2</w:t>
            </w:r>
          </w:p>
        </w:tc>
      </w:tr>
      <w:tr w:rsidR="004B0F39" w:rsidRPr="00253E43" w14:paraId="57FEF9E8" w14:textId="77777777" w:rsidTr="003B2453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E0D86F4" w14:textId="77777777" w:rsidR="004B0F39" w:rsidRPr="001F316D" w:rsidRDefault="004B0F39" w:rsidP="004B0F39">
            <w:pPr>
              <w:rPr>
                <w:color w:val="FF0000"/>
              </w:rPr>
            </w:pPr>
          </w:p>
        </w:tc>
      </w:tr>
      <w:tr w:rsidR="004B0F39" w:rsidRPr="00253E43" w14:paraId="0909FB5A" w14:textId="77777777" w:rsidTr="003B2453">
        <w:tc>
          <w:tcPr>
            <w:tcW w:w="1418" w:type="dxa"/>
          </w:tcPr>
          <w:p w14:paraId="6BC62D1E" w14:textId="77777777" w:rsidR="004B0F39" w:rsidRPr="00253E43" w:rsidRDefault="004B0F39" w:rsidP="004B0F39">
            <w:r w:rsidRPr="00253E43">
              <w:t>Nombre</w:t>
            </w:r>
          </w:p>
        </w:tc>
        <w:tc>
          <w:tcPr>
            <w:tcW w:w="8606" w:type="dxa"/>
          </w:tcPr>
          <w:p w14:paraId="2CBDD10F" w14:textId="77777777" w:rsidR="004B0F39" w:rsidRPr="004B0F39" w:rsidRDefault="004B0F39" w:rsidP="004B0F3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4B0F39" w:rsidRPr="00253E43" w14:paraId="1DC16D72" w14:textId="77777777" w:rsidTr="003B2453">
        <w:tc>
          <w:tcPr>
            <w:tcW w:w="1418" w:type="dxa"/>
          </w:tcPr>
          <w:p w14:paraId="5EFC696F" w14:textId="77777777" w:rsidR="004B0F39" w:rsidRPr="00253E43" w:rsidRDefault="004B0F39" w:rsidP="004B0F39">
            <w:r w:rsidRPr="00253E43">
              <w:t>Actores:</w:t>
            </w:r>
          </w:p>
        </w:tc>
        <w:tc>
          <w:tcPr>
            <w:tcW w:w="8606" w:type="dxa"/>
          </w:tcPr>
          <w:p w14:paraId="1465BAF1" w14:textId="77777777" w:rsidR="004B0F39" w:rsidRPr="004B0F39" w:rsidRDefault="004B0F39" w:rsidP="004B0F39">
            <w:r w:rsidRPr="004B0F39">
              <w:t>Administrador</w:t>
            </w:r>
          </w:p>
        </w:tc>
      </w:tr>
      <w:tr w:rsidR="004B0F39" w:rsidRPr="00253E43" w14:paraId="3D862EEC" w14:textId="77777777" w:rsidTr="003B2453">
        <w:tc>
          <w:tcPr>
            <w:tcW w:w="1418" w:type="dxa"/>
          </w:tcPr>
          <w:p w14:paraId="2090633E" w14:textId="77777777" w:rsidR="004B0F39" w:rsidRPr="00253E43" w:rsidRDefault="004B0F39" w:rsidP="004B0F39">
            <w:r w:rsidRPr="00253E43">
              <w:t>Función:</w:t>
            </w:r>
          </w:p>
        </w:tc>
        <w:tc>
          <w:tcPr>
            <w:tcW w:w="8606" w:type="dxa"/>
          </w:tcPr>
          <w:p w14:paraId="5E3BF72C" w14:textId="77777777" w:rsidR="004B0F39" w:rsidRPr="004B0F39" w:rsidRDefault="004B0F39" w:rsidP="004B0F39">
            <w:r w:rsidRPr="004B0F39">
              <w:t>Salida del sistema.</w:t>
            </w:r>
          </w:p>
        </w:tc>
      </w:tr>
      <w:tr w:rsidR="004B0F39" w:rsidRPr="00253E43" w14:paraId="0F12B967" w14:textId="77777777" w:rsidTr="003B2453">
        <w:tc>
          <w:tcPr>
            <w:tcW w:w="1418" w:type="dxa"/>
          </w:tcPr>
          <w:p w14:paraId="5FC2E8B4" w14:textId="77777777" w:rsidR="004B0F39" w:rsidRPr="00253E43" w:rsidRDefault="004B0F39" w:rsidP="004B0F39">
            <w:r w:rsidRPr="00253E43">
              <w:t>Referencias:</w:t>
            </w:r>
          </w:p>
        </w:tc>
        <w:tc>
          <w:tcPr>
            <w:tcW w:w="8606" w:type="dxa"/>
          </w:tcPr>
          <w:p w14:paraId="53661A7B" w14:textId="73DC3517" w:rsidR="004B0F39" w:rsidRPr="004B0F39" w:rsidRDefault="004B0F39" w:rsidP="004B0F39">
            <w:r>
              <w:t>RF Todos</w:t>
            </w:r>
          </w:p>
        </w:tc>
      </w:tr>
    </w:tbl>
    <w:p w14:paraId="5C5F5A4A" w14:textId="77777777" w:rsidR="00C93C87" w:rsidRDefault="00C93C87" w:rsidP="00C93C87"/>
    <w:p w14:paraId="2B834FB2" w14:textId="04C89BD8" w:rsidR="00114943" w:rsidRPr="00253E43" w:rsidRDefault="00114943" w:rsidP="00114943">
      <w:pPr>
        <w:pStyle w:val="Ttulo3"/>
      </w:pPr>
      <w:bookmarkStart w:id="74" w:name="_Toc170148340"/>
      <w:bookmarkStart w:id="75" w:name="_Toc170148655"/>
      <w:r>
        <w:t>Gestión de alumnos</w:t>
      </w:r>
      <w:bookmarkEnd w:id="74"/>
      <w:bookmarkEnd w:id="7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59BBC3FE" w14:textId="77777777" w:rsidTr="00FC1B59">
        <w:tc>
          <w:tcPr>
            <w:tcW w:w="1418" w:type="dxa"/>
          </w:tcPr>
          <w:p w14:paraId="6795292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05937BA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0855F3D4" w14:textId="77777777" w:rsidTr="00FC1B59">
        <w:tc>
          <w:tcPr>
            <w:tcW w:w="1418" w:type="dxa"/>
          </w:tcPr>
          <w:p w14:paraId="135AD6E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1EF3C193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592616A0" w14:textId="77777777" w:rsidTr="00FC1B59">
        <w:tc>
          <w:tcPr>
            <w:tcW w:w="1418" w:type="dxa"/>
          </w:tcPr>
          <w:p w14:paraId="6477D42B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641372C0" w14:textId="77777777" w:rsidR="00114943" w:rsidRPr="004B0F39" w:rsidRDefault="00114943" w:rsidP="00FC1B59">
            <w:r w:rsidRPr="004B0F39">
              <w:t>Da acceso al sistema para poder realizar el resto de acciones.</w:t>
            </w:r>
          </w:p>
        </w:tc>
      </w:tr>
      <w:tr w:rsidR="00114943" w:rsidRPr="00253E43" w14:paraId="04BCE6D6" w14:textId="77777777" w:rsidTr="00FC1B59">
        <w:tc>
          <w:tcPr>
            <w:tcW w:w="1418" w:type="dxa"/>
          </w:tcPr>
          <w:p w14:paraId="253EE107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4B8868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65C6F342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DF04654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1F313F3" w14:textId="77777777" w:rsidTr="00FC1B59">
        <w:tc>
          <w:tcPr>
            <w:tcW w:w="1418" w:type="dxa"/>
          </w:tcPr>
          <w:p w14:paraId="1C6F16A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6CC4B8D1" w14:textId="2BE5403C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Filtrar</w:t>
            </w:r>
          </w:p>
        </w:tc>
      </w:tr>
      <w:tr w:rsidR="00114943" w:rsidRPr="00253E43" w14:paraId="4C138444" w14:textId="77777777" w:rsidTr="00FC1B59">
        <w:tc>
          <w:tcPr>
            <w:tcW w:w="1418" w:type="dxa"/>
          </w:tcPr>
          <w:p w14:paraId="75512C03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6126E0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CF2AB0F" w14:textId="77777777" w:rsidTr="00FC1B59">
        <w:tc>
          <w:tcPr>
            <w:tcW w:w="1418" w:type="dxa"/>
          </w:tcPr>
          <w:p w14:paraId="23C6055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7EC88065" w14:textId="11A4418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6C6D580B" w14:textId="77777777" w:rsidTr="00FC1B59">
        <w:tc>
          <w:tcPr>
            <w:tcW w:w="1418" w:type="dxa"/>
          </w:tcPr>
          <w:p w14:paraId="34994EC5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786F99D4" w14:textId="2788568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F3</w:t>
            </w:r>
          </w:p>
        </w:tc>
      </w:tr>
      <w:tr w:rsidR="00114943" w:rsidRPr="00253E43" w14:paraId="1D1F7BD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39D78BEB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73E20580" w14:textId="77777777" w:rsidTr="00FC1B59">
        <w:tc>
          <w:tcPr>
            <w:tcW w:w="1418" w:type="dxa"/>
          </w:tcPr>
          <w:p w14:paraId="5BDE5C77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C8E2302" w14:textId="6FDFE5D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Ver datos de alumnos</w:t>
            </w:r>
          </w:p>
        </w:tc>
      </w:tr>
      <w:tr w:rsidR="00114943" w:rsidRPr="00253E43" w14:paraId="5718B360" w14:textId="77777777" w:rsidTr="00FC1B59">
        <w:tc>
          <w:tcPr>
            <w:tcW w:w="1418" w:type="dxa"/>
          </w:tcPr>
          <w:p w14:paraId="40F9F06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4F890885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72116519" w14:textId="77777777" w:rsidTr="00FC1B59">
        <w:tc>
          <w:tcPr>
            <w:tcW w:w="1418" w:type="dxa"/>
          </w:tcPr>
          <w:p w14:paraId="69A65AA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2DF02D94" w14:textId="7631FB0F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 xml:space="preserve">Se mostrarán todos los datos del alumno seleccionado incluso los libros asignados. </w:t>
            </w:r>
          </w:p>
        </w:tc>
      </w:tr>
      <w:tr w:rsidR="00114943" w:rsidRPr="00253E43" w14:paraId="4DA6C289" w14:textId="77777777" w:rsidTr="00FC1B59">
        <w:tc>
          <w:tcPr>
            <w:tcW w:w="1418" w:type="dxa"/>
          </w:tcPr>
          <w:p w14:paraId="20606439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2CF1A72A" w14:textId="5F81540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3D4E874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181D82A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5B4DAA15" w14:textId="77777777" w:rsidTr="00FC1B59">
        <w:tc>
          <w:tcPr>
            <w:tcW w:w="1418" w:type="dxa"/>
          </w:tcPr>
          <w:p w14:paraId="08A91F64" w14:textId="77777777" w:rsidR="00114943" w:rsidRPr="00253E43" w:rsidRDefault="00114943" w:rsidP="00114943">
            <w:r w:rsidRPr="00253E43">
              <w:t>Nombre</w:t>
            </w:r>
          </w:p>
        </w:tc>
        <w:tc>
          <w:tcPr>
            <w:tcW w:w="8606" w:type="dxa"/>
          </w:tcPr>
          <w:p w14:paraId="5B25FC52" w14:textId="2D005949" w:rsidR="00114943" w:rsidRPr="004B0F39" w:rsidRDefault="00114943" w:rsidP="00114943">
            <w:pPr>
              <w:rPr>
                <w:b/>
              </w:rPr>
            </w:pPr>
            <w:r>
              <w:rPr>
                <w:b/>
              </w:rPr>
              <w:t xml:space="preserve">Filtrar </w:t>
            </w:r>
            <w:proofErr w:type="spellStart"/>
            <w:r w:rsidRPr="004B0F39">
              <w:rPr>
                <w:b/>
              </w:rPr>
              <w:t>subcaso</w:t>
            </w:r>
            <w:proofErr w:type="spellEnd"/>
            <w:r w:rsidRPr="004B0F39">
              <w:rPr>
                <w:b/>
              </w:rPr>
              <w:t xml:space="preserve">: </w:t>
            </w:r>
            <w:r>
              <w:rPr>
                <w:b/>
              </w:rPr>
              <w:t>Modificar datos</w:t>
            </w:r>
          </w:p>
        </w:tc>
      </w:tr>
      <w:tr w:rsidR="00114943" w:rsidRPr="00253E43" w14:paraId="298B42BE" w14:textId="77777777" w:rsidTr="00FC1B59">
        <w:tc>
          <w:tcPr>
            <w:tcW w:w="1418" w:type="dxa"/>
          </w:tcPr>
          <w:p w14:paraId="4D82CEBB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2E41B360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2BC1738A" w14:textId="77777777" w:rsidTr="00FC1B59">
        <w:tc>
          <w:tcPr>
            <w:tcW w:w="1418" w:type="dxa"/>
          </w:tcPr>
          <w:p w14:paraId="5E8C36D5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42071FB" w14:textId="762C3C3E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podrán cambiar los datos personales del alumno, así como el estado de los libros. NO se podrá cambiar de curso ya que implicaría cambios en la BBDD muy drásticos.</w:t>
            </w:r>
          </w:p>
        </w:tc>
      </w:tr>
      <w:tr w:rsidR="00114943" w:rsidRPr="00253E43" w14:paraId="2376931C" w14:textId="77777777" w:rsidTr="00FC1B59">
        <w:tc>
          <w:tcPr>
            <w:tcW w:w="1418" w:type="dxa"/>
          </w:tcPr>
          <w:p w14:paraId="377A484E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6934A3A3" w14:textId="658E7699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RF3</w:t>
            </w:r>
          </w:p>
        </w:tc>
      </w:tr>
      <w:tr w:rsidR="00114943" w:rsidRPr="00253E43" w14:paraId="06AA1725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6F66C6C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6A6460AC" w14:textId="77777777" w:rsidTr="00FC1B59">
        <w:tc>
          <w:tcPr>
            <w:tcW w:w="1418" w:type="dxa"/>
          </w:tcPr>
          <w:p w14:paraId="4646AADA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01540D1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78C2186A" w14:textId="77777777" w:rsidTr="00FC1B59">
        <w:tc>
          <w:tcPr>
            <w:tcW w:w="1418" w:type="dxa"/>
          </w:tcPr>
          <w:p w14:paraId="27DDA304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7CC3A5F1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2C089766" w14:textId="77777777" w:rsidTr="00FC1B59">
        <w:tc>
          <w:tcPr>
            <w:tcW w:w="1418" w:type="dxa"/>
          </w:tcPr>
          <w:p w14:paraId="492FA31A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390FB61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251DF464" w14:textId="77777777" w:rsidTr="00FC1B59">
        <w:tc>
          <w:tcPr>
            <w:tcW w:w="1418" w:type="dxa"/>
          </w:tcPr>
          <w:p w14:paraId="60A4F1C1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32DB60D1" w14:textId="77777777" w:rsidR="00114943" w:rsidRPr="004B0F39" w:rsidRDefault="00114943" w:rsidP="00FC1B59">
            <w:r>
              <w:t>RF Todos</w:t>
            </w:r>
          </w:p>
        </w:tc>
      </w:tr>
    </w:tbl>
    <w:p w14:paraId="0935583A" w14:textId="77777777" w:rsidR="00114943" w:rsidRDefault="00114943" w:rsidP="00114943"/>
    <w:p w14:paraId="27FD38E5" w14:textId="353D6F3F" w:rsidR="003A29E9" w:rsidRPr="00253E43" w:rsidRDefault="003A29E9" w:rsidP="003A29E9">
      <w:pPr>
        <w:pStyle w:val="Ttulo3"/>
      </w:pPr>
      <w:bookmarkStart w:id="76" w:name="_Toc170148341"/>
      <w:bookmarkStart w:id="77" w:name="_Toc170148656"/>
      <w:r>
        <w:t>Gestión de prestamos</w:t>
      </w:r>
      <w:bookmarkEnd w:id="76"/>
      <w:bookmarkEnd w:id="7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3A29E9" w:rsidRPr="00253E43" w14:paraId="7DDEAD4F" w14:textId="77777777" w:rsidTr="00FC1B59">
        <w:tc>
          <w:tcPr>
            <w:tcW w:w="1418" w:type="dxa"/>
          </w:tcPr>
          <w:p w14:paraId="330F90E5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77366C1E" w14:textId="77777777" w:rsidR="003A29E9" w:rsidRPr="004B0F39" w:rsidRDefault="003A29E9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3A29E9" w:rsidRPr="00253E43" w14:paraId="4B90D78F" w14:textId="77777777" w:rsidTr="00FC1B59">
        <w:tc>
          <w:tcPr>
            <w:tcW w:w="1418" w:type="dxa"/>
          </w:tcPr>
          <w:p w14:paraId="62ABBDFC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1A46A59" w14:textId="77777777" w:rsidR="003A29E9" w:rsidRPr="004B0F39" w:rsidRDefault="003A29E9" w:rsidP="00FC1B59">
            <w:r w:rsidRPr="004B0F39">
              <w:t>Administrador</w:t>
            </w:r>
          </w:p>
        </w:tc>
      </w:tr>
      <w:tr w:rsidR="003A29E9" w:rsidRPr="00253E43" w14:paraId="0FC43F6D" w14:textId="77777777" w:rsidTr="00FC1B59">
        <w:tc>
          <w:tcPr>
            <w:tcW w:w="1418" w:type="dxa"/>
          </w:tcPr>
          <w:p w14:paraId="0EAA734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3C15149B" w14:textId="77777777" w:rsidR="003A29E9" w:rsidRPr="004B0F39" w:rsidRDefault="003A29E9" w:rsidP="00FC1B59">
            <w:r w:rsidRPr="004B0F39">
              <w:t>Da acceso al sistema para poder realizar el resto de acciones.</w:t>
            </w:r>
          </w:p>
        </w:tc>
      </w:tr>
      <w:tr w:rsidR="003A29E9" w:rsidRPr="00253E43" w14:paraId="38D34181" w14:textId="77777777" w:rsidTr="00FC1B59">
        <w:tc>
          <w:tcPr>
            <w:tcW w:w="1418" w:type="dxa"/>
          </w:tcPr>
          <w:p w14:paraId="76C1E627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07A750CB" w14:textId="77777777" w:rsidR="003A29E9" w:rsidRPr="004B0F39" w:rsidRDefault="003A29E9" w:rsidP="00FC1B59">
            <w:r w:rsidRPr="004B0F39">
              <w:t>RF - Todos</w:t>
            </w:r>
          </w:p>
        </w:tc>
      </w:tr>
      <w:tr w:rsidR="003A29E9" w:rsidRPr="00253E43" w14:paraId="5125A2F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B84CFD3" w14:textId="77777777" w:rsidR="003A29E9" w:rsidRPr="001F316D" w:rsidRDefault="003A29E9" w:rsidP="00FC1B59">
            <w:pPr>
              <w:rPr>
                <w:color w:val="FF0000"/>
              </w:rPr>
            </w:pPr>
          </w:p>
        </w:tc>
      </w:tr>
      <w:tr w:rsidR="003A29E9" w:rsidRPr="00253E43" w14:paraId="22C24DF3" w14:textId="77777777" w:rsidTr="00FC1B59">
        <w:tc>
          <w:tcPr>
            <w:tcW w:w="1418" w:type="dxa"/>
          </w:tcPr>
          <w:p w14:paraId="2BE92131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29AB1145" w14:textId="77777777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3A29E9" w:rsidRPr="00253E43" w14:paraId="650F95F1" w14:textId="77777777" w:rsidTr="00FC1B59">
        <w:tc>
          <w:tcPr>
            <w:tcW w:w="1418" w:type="dxa"/>
          </w:tcPr>
          <w:p w14:paraId="13351A81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7746755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CA53CE5" w14:textId="77777777" w:rsidTr="00FC1B59">
        <w:tc>
          <w:tcPr>
            <w:tcW w:w="1418" w:type="dxa"/>
          </w:tcPr>
          <w:p w14:paraId="21F81F96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07996" w14:textId="77777777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3A29E9" w:rsidRPr="00253E43" w14:paraId="2045109A" w14:textId="77777777" w:rsidTr="00FC1B59">
        <w:tc>
          <w:tcPr>
            <w:tcW w:w="1418" w:type="dxa"/>
          </w:tcPr>
          <w:p w14:paraId="5A1DE904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88137C3" w14:textId="695F3D3C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F4 – RF6</w:t>
            </w:r>
          </w:p>
        </w:tc>
      </w:tr>
      <w:tr w:rsidR="003A29E9" w:rsidRPr="00253E43" w14:paraId="0EB1E23B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149AB8D8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752D9870" w14:textId="77777777" w:rsidTr="00FC1B59">
        <w:tc>
          <w:tcPr>
            <w:tcW w:w="1418" w:type="dxa"/>
          </w:tcPr>
          <w:p w14:paraId="5940A7E8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20764B25" w14:textId="70F09940" w:rsidR="003A29E9" w:rsidRPr="004B0F39" w:rsidRDefault="003A29E9" w:rsidP="003A29E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asignar libros</w:t>
            </w:r>
          </w:p>
        </w:tc>
      </w:tr>
      <w:tr w:rsidR="003A29E9" w:rsidRPr="00253E43" w14:paraId="06A8310C" w14:textId="77777777" w:rsidTr="00FC1B59">
        <w:tc>
          <w:tcPr>
            <w:tcW w:w="1418" w:type="dxa"/>
          </w:tcPr>
          <w:p w14:paraId="713E0442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733656AD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66EEB51D" w14:textId="77777777" w:rsidTr="00FC1B59">
        <w:tc>
          <w:tcPr>
            <w:tcW w:w="1418" w:type="dxa"/>
          </w:tcPr>
          <w:p w14:paraId="7D6E591F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0D5DEA35" w14:textId="5A9A3C82" w:rsidR="003A29E9" w:rsidRPr="004B0F39" w:rsidRDefault="003A29E9" w:rsidP="003A29E9">
            <w:pPr>
              <w:rPr>
                <w:bCs/>
              </w:rPr>
            </w:pPr>
            <w:r>
              <w:rPr>
                <w:bCs/>
              </w:rPr>
              <w:t xml:space="preserve">Se mostrarán todos los libros del curso y se podrán determinar cuáles se han prestado. </w:t>
            </w:r>
          </w:p>
        </w:tc>
      </w:tr>
      <w:tr w:rsidR="003A29E9" w:rsidRPr="00253E43" w14:paraId="7475BC41" w14:textId="77777777" w:rsidTr="00FC1B59">
        <w:tc>
          <w:tcPr>
            <w:tcW w:w="1418" w:type="dxa"/>
          </w:tcPr>
          <w:p w14:paraId="6EA70CC6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9A1EFB5" w14:textId="77777777" w:rsidR="003A29E9" w:rsidRPr="004B0F39" w:rsidRDefault="003A29E9" w:rsidP="003A29E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6760BE2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3246C6F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568B4A5" w14:textId="77777777" w:rsidTr="00FC1B59">
        <w:tc>
          <w:tcPr>
            <w:tcW w:w="1418" w:type="dxa"/>
          </w:tcPr>
          <w:p w14:paraId="056BEA96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18133F1B" w14:textId="003EBB05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cerrar préstamos</w:t>
            </w:r>
          </w:p>
        </w:tc>
      </w:tr>
      <w:tr w:rsidR="003A29E9" w:rsidRPr="00253E43" w14:paraId="763530B3" w14:textId="77777777" w:rsidTr="00FC1B59">
        <w:tc>
          <w:tcPr>
            <w:tcW w:w="1418" w:type="dxa"/>
          </w:tcPr>
          <w:p w14:paraId="0CE6DC83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0FA63468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2DAF174B" w14:textId="77777777" w:rsidTr="00FC1B59">
        <w:tc>
          <w:tcPr>
            <w:tcW w:w="1418" w:type="dxa"/>
          </w:tcPr>
          <w:p w14:paraId="719A48B2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46E3D6AA" w14:textId="6DDC8A7F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Una vez devueltos todos los libros, se cerrará el préstamo para establecer que se tiene derecho al curso siguiente a préstamo</w:t>
            </w:r>
          </w:p>
        </w:tc>
      </w:tr>
      <w:tr w:rsidR="003A29E9" w:rsidRPr="00253E43" w14:paraId="281AEB00" w14:textId="77777777" w:rsidTr="00FC1B59">
        <w:tc>
          <w:tcPr>
            <w:tcW w:w="1418" w:type="dxa"/>
          </w:tcPr>
          <w:p w14:paraId="311D626D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4F55C2B1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182C0E6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443CF4A9" w14:textId="77777777" w:rsidR="003A29E9" w:rsidRPr="004B0F39" w:rsidRDefault="003A29E9" w:rsidP="00FC1B59">
            <w:pPr>
              <w:rPr>
                <w:bCs/>
              </w:rPr>
            </w:pPr>
          </w:p>
        </w:tc>
      </w:tr>
      <w:tr w:rsidR="003A29E9" w:rsidRPr="00253E43" w14:paraId="36A9E592" w14:textId="77777777" w:rsidTr="00FC1B59">
        <w:tc>
          <w:tcPr>
            <w:tcW w:w="1418" w:type="dxa"/>
          </w:tcPr>
          <w:p w14:paraId="402F18A9" w14:textId="77777777" w:rsidR="003A29E9" w:rsidRPr="00253E43" w:rsidRDefault="003A29E9" w:rsidP="00FC1B59">
            <w:r w:rsidRPr="00253E43">
              <w:t>Nombre</w:t>
            </w:r>
          </w:p>
        </w:tc>
        <w:tc>
          <w:tcPr>
            <w:tcW w:w="8606" w:type="dxa"/>
          </w:tcPr>
          <w:p w14:paraId="69D1F4D1" w14:textId="4BEA8EBE" w:rsidR="003A29E9" w:rsidRPr="004B0F39" w:rsidRDefault="003A29E9" w:rsidP="00FC1B59">
            <w:pPr>
              <w:rPr>
                <w:b/>
              </w:rPr>
            </w:pPr>
            <w:r>
              <w:rPr>
                <w:b/>
              </w:rPr>
              <w:t xml:space="preserve">Buscar alumno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firmar contrato</w:t>
            </w:r>
          </w:p>
        </w:tc>
      </w:tr>
      <w:tr w:rsidR="003A29E9" w:rsidRPr="00253E43" w14:paraId="401A956F" w14:textId="77777777" w:rsidTr="00FC1B59">
        <w:tc>
          <w:tcPr>
            <w:tcW w:w="1418" w:type="dxa"/>
          </w:tcPr>
          <w:p w14:paraId="2ED8DE3E" w14:textId="77777777" w:rsidR="003A29E9" w:rsidRPr="00253E43" w:rsidRDefault="003A29E9" w:rsidP="00FC1B59">
            <w:r w:rsidRPr="00253E43">
              <w:t>Actores:</w:t>
            </w:r>
          </w:p>
        </w:tc>
        <w:tc>
          <w:tcPr>
            <w:tcW w:w="8606" w:type="dxa"/>
          </w:tcPr>
          <w:p w14:paraId="50D2BFF2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3A29E9" w:rsidRPr="00253E43" w14:paraId="04A1FF56" w14:textId="77777777" w:rsidTr="00FC1B59">
        <w:tc>
          <w:tcPr>
            <w:tcW w:w="1418" w:type="dxa"/>
          </w:tcPr>
          <w:p w14:paraId="56E39A17" w14:textId="77777777" w:rsidR="003A29E9" w:rsidRPr="00253E43" w:rsidRDefault="003A29E9" w:rsidP="00FC1B59">
            <w:r w:rsidRPr="00253E43">
              <w:t>Función:</w:t>
            </w:r>
          </w:p>
        </w:tc>
        <w:tc>
          <w:tcPr>
            <w:tcW w:w="8606" w:type="dxa"/>
          </w:tcPr>
          <w:p w14:paraId="749B4B3B" w14:textId="16DFF47A" w:rsidR="003A29E9" w:rsidRPr="004B0F39" w:rsidRDefault="003A29E9" w:rsidP="00FC1B59">
            <w:pPr>
              <w:rPr>
                <w:bCs/>
              </w:rPr>
            </w:pPr>
            <w:r>
              <w:rPr>
                <w:bCs/>
              </w:rPr>
              <w:t>Se podrá imprimir el contrato con el listado de libros y establecer como firmado</w:t>
            </w:r>
          </w:p>
        </w:tc>
      </w:tr>
      <w:tr w:rsidR="003A29E9" w:rsidRPr="00253E43" w14:paraId="59AA95B9" w14:textId="77777777" w:rsidTr="00FC1B59">
        <w:tc>
          <w:tcPr>
            <w:tcW w:w="1418" w:type="dxa"/>
          </w:tcPr>
          <w:p w14:paraId="55CD451B" w14:textId="77777777" w:rsidR="003A29E9" w:rsidRPr="00253E43" w:rsidRDefault="003A29E9" w:rsidP="00FC1B59">
            <w:r w:rsidRPr="00253E43">
              <w:t>Referencias:</w:t>
            </w:r>
          </w:p>
        </w:tc>
        <w:tc>
          <w:tcPr>
            <w:tcW w:w="8606" w:type="dxa"/>
          </w:tcPr>
          <w:p w14:paraId="3EE105DC" w14:textId="77777777" w:rsidR="003A29E9" w:rsidRPr="004B0F39" w:rsidRDefault="003A29E9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3A29E9" w:rsidRPr="00253E43" w14:paraId="73D03C0D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3C41115" w14:textId="77777777" w:rsidR="003A29E9" w:rsidRPr="001F316D" w:rsidRDefault="003A29E9" w:rsidP="003A29E9">
            <w:pPr>
              <w:rPr>
                <w:color w:val="FF0000"/>
              </w:rPr>
            </w:pPr>
          </w:p>
        </w:tc>
      </w:tr>
      <w:tr w:rsidR="003A29E9" w:rsidRPr="00253E43" w14:paraId="30EAC3DD" w14:textId="77777777" w:rsidTr="00FC1B59">
        <w:tc>
          <w:tcPr>
            <w:tcW w:w="1418" w:type="dxa"/>
          </w:tcPr>
          <w:p w14:paraId="169CAE5E" w14:textId="77777777" w:rsidR="003A29E9" w:rsidRPr="00253E43" w:rsidRDefault="003A29E9" w:rsidP="003A29E9">
            <w:r w:rsidRPr="00253E43">
              <w:t>Nombre</w:t>
            </w:r>
          </w:p>
        </w:tc>
        <w:tc>
          <w:tcPr>
            <w:tcW w:w="8606" w:type="dxa"/>
          </w:tcPr>
          <w:p w14:paraId="13DA1881" w14:textId="77777777" w:rsidR="003A29E9" w:rsidRPr="004B0F39" w:rsidRDefault="003A29E9" w:rsidP="003A29E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3A29E9" w:rsidRPr="00253E43" w14:paraId="67BEAED4" w14:textId="77777777" w:rsidTr="00FC1B59">
        <w:tc>
          <w:tcPr>
            <w:tcW w:w="1418" w:type="dxa"/>
          </w:tcPr>
          <w:p w14:paraId="3968B533" w14:textId="77777777" w:rsidR="003A29E9" w:rsidRPr="00253E43" w:rsidRDefault="003A29E9" w:rsidP="003A29E9">
            <w:r w:rsidRPr="00253E43">
              <w:t>Actores:</w:t>
            </w:r>
          </w:p>
        </w:tc>
        <w:tc>
          <w:tcPr>
            <w:tcW w:w="8606" w:type="dxa"/>
          </w:tcPr>
          <w:p w14:paraId="00FC3D0C" w14:textId="77777777" w:rsidR="003A29E9" w:rsidRPr="004B0F39" w:rsidRDefault="003A29E9" w:rsidP="003A29E9">
            <w:r w:rsidRPr="004B0F39">
              <w:t>Administrador</w:t>
            </w:r>
          </w:p>
        </w:tc>
      </w:tr>
      <w:tr w:rsidR="003A29E9" w:rsidRPr="00253E43" w14:paraId="0AC09438" w14:textId="77777777" w:rsidTr="00FC1B59">
        <w:tc>
          <w:tcPr>
            <w:tcW w:w="1418" w:type="dxa"/>
          </w:tcPr>
          <w:p w14:paraId="1945E112" w14:textId="77777777" w:rsidR="003A29E9" w:rsidRPr="00253E43" w:rsidRDefault="003A29E9" w:rsidP="003A29E9">
            <w:r w:rsidRPr="00253E43">
              <w:t>Función:</w:t>
            </w:r>
          </w:p>
        </w:tc>
        <w:tc>
          <w:tcPr>
            <w:tcW w:w="8606" w:type="dxa"/>
          </w:tcPr>
          <w:p w14:paraId="28D83D9E" w14:textId="77777777" w:rsidR="003A29E9" w:rsidRPr="004B0F39" w:rsidRDefault="003A29E9" w:rsidP="003A29E9">
            <w:r w:rsidRPr="004B0F39">
              <w:t>Salida del sistema.</w:t>
            </w:r>
          </w:p>
        </w:tc>
      </w:tr>
      <w:tr w:rsidR="003A29E9" w:rsidRPr="00253E43" w14:paraId="626A28F5" w14:textId="77777777" w:rsidTr="00FC1B59">
        <w:tc>
          <w:tcPr>
            <w:tcW w:w="1418" w:type="dxa"/>
          </w:tcPr>
          <w:p w14:paraId="1902D634" w14:textId="77777777" w:rsidR="003A29E9" w:rsidRPr="00253E43" w:rsidRDefault="003A29E9" w:rsidP="003A29E9">
            <w:r w:rsidRPr="00253E43">
              <w:t>Referencias:</w:t>
            </w:r>
          </w:p>
        </w:tc>
        <w:tc>
          <w:tcPr>
            <w:tcW w:w="8606" w:type="dxa"/>
          </w:tcPr>
          <w:p w14:paraId="1CE042AA" w14:textId="77777777" w:rsidR="003A29E9" w:rsidRPr="004B0F39" w:rsidRDefault="003A29E9" w:rsidP="003A29E9">
            <w:r>
              <w:t>RF Todos</w:t>
            </w:r>
          </w:p>
        </w:tc>
      </w:tr>
    </w:tbl>
    <w:p w14:paraId="1DB2177F" w14:textId="77777777" w:rsidR="003A29E9" w:rsidRDefault="003A29E9" w:rsidP="003A29E9"/>
    <w:p w14:paraId="672AAC78" w14:textId="77777777" w:rsidR="003A29E9" w:rsidRDefault="003A29E9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267B3480" w14:textId="28B29C80" w:rsidR="00114943" w:rsidRPr="00253E43" w:rsidRDefault="00114943" w:rsidP="00114943">
      <w:pPr>
        <w:pStyle w:val="Ttulo3"/>
      </w:pPr>
      <w:bookmarkStart w:id="78" w:name="_Toc170148342"/>
      <w:bookmarkStart w:id="79" w:name="_Toc170148657"/>
      <w:r>
        <w:lastRenderedPageBreak/>
        <w:t xml:space="preserve">Gestión de </w:t>
      </w:r>
      <w:r w:rsidR="003A29E9">
        <w:t>listados</w:t>
      </w:r>
      <w:bookmarkEnd w:id="78"/>
      <w:bookmarkEnd w:id="7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14943" w:rsidRPr="00253E43" w14:paraId="1F1F4346" w14:textId="77777777" w:rsidTr="00FC1B59">
        <w:tc>
          <w:tcPr>
            <w:tcW w:w="1418" w:type="dxa"/>
          </w:tcPr>
          <w:p w14:paraId="5F99E1FF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2D7FE920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14943" w:rsidRPr="00253E43" w14:paraId="1B6D9476" w14:textId="77777777" w:rsidTr="00FC1B59">
        <w:tc>
          <w:tcPr>
            <w:tcW w:w="1418" w:type="dxa"/>
          </w:tcPr>
          <w:p w14:paraId="0D649552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66C129CD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7E6CEF09" w14:textId="77777777" w:rsidTr="00FC1B59">
        <w:tc>
          <w:tcPr>
            <w:tcW w:w="1418" w:type="dxa"/>
          </w:tcPr>
          <w:p w14:paraId="55E5376D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58C3227" w14:textId="77777777" w:rsidR="00114943" w:rsidRPr="004B0F39" w:rsidRDefault="00114943" w:rsidP="00FC1B59">
            <w:r w:rsidRPr="004B0F39">
              <w:t>Da acceso al sistema para poder realizar el resto de acciones.</w:t>
            </w:r>
          </w:p>
        </w:tc>
      </w:tr>
      <w:tr w:rsidR="00114943" w:rsidRPr="00253E43" w14:paraId="0D8CAB25" w14:textId="77777777" w:rsidTr="00FC1B59">
        <w:tc>
          <w:tcPr>
            <w:tcW w:w="1418" w:type="dxa"/>
          </w:tcPr>
          <w:p w14:paraId="341B298D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1115D4AD" w14:textId="77777777" w:rsidR="00114943" w:rsidRPr="004B0F39" w:rsidRDefault="00114943" w:rsidP="00FC1B59">
            <w:r w:rsidRPr="004B0F39">
              <w:t>RF - Todos</w:t>
            </w:r>
          </w:p>
        </w:tc>
      </w:tr>
      <w:tr w:rsidR="00114943" w:rsidRPr="00253E43" w14:paraId="3A877D1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88E6A0E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3100D27B" w14:textId="77777777" w:rsidTr="00FC1B59">
        <w:tc>
          <w:tcPr>
            <w:tcW w:w="1418" w:type="dxa"/>
          </w:tcPr>
          <w:p w14:paraId="7AD6CBAB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1D506A0A" w14:textId="69267A29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Buscar alumno</w:t>
            </w:r>
          </w:p>
        </w:tc>
      </w:tr>
      <w:tr w:rsidR="00114943" w:rsidRPr="00253E43" w14:paraId="7B9D74A1" w14:textId="77777777" w:rsidTr="00FC1B59">
        <w:tc>
          <w:tcPr>
            <w:tcW w:w="1418" w:type="dxa"/>
          </w:tcPr>
          <w:p w14:paraId="07979227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CCE90FF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7609465" w14:textId="77777777" w:rsidTr="00FC1B59">
        <w:tc>
          <w:tcPr>
            <w:tcW w:w="1418" w:type="dxa"/>
          </w:tcPr>
          <w:p w14:paraId="62903734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51A2A353" w14:textId="77777777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Seleccionar el conjunto de alumnos o alumno sobre el que realizar la modificación, visualización de los datos</w:t>
            </w:r>
          </w:p>
        </w:tc>
      </w:tr>
      <w:tr w:rsidR="00114943" w:rsidRPr="00253E43" w14:paraId="4F655514" w14:textId="77777777" w:rsidTr="00FC1B59">
        <w:tc>
          <w:tcPr>
            <w:tcW w:w="1418" w:type="dxa"/>
          </w:tcPr>
          <w:p w14:paraId="7F29E072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04947BFD" w14:textId="3652A2E5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3A29E9">
              <w:rPr>
                <w:bCs/>
              </w:rPr>
              <w:t>7</w:t>
            </w:r>
            <w:r>
              <w:rPr>
                <w:bCs/>
              </w:rPr>
              <w:t xml:space="preserve"> – RF</w:t>
            </w:r>
            <w:r w:rsidR="003A29E9">
              <w:rPr>
                <w:bCs/>
              </w:rPr>
              <w:t>8</w:t>
            </w:r>
          </w:p>
        </w:tc>
      </w:tr>
      <w:tr w:rsidR="00114943" w:rsidRPr="00253E43" w14:paraId="5A8798EC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7D7DB4A2" w14:textId="77777777" w:rsidR="00114943" w:rsidRPr="004B0F39" w:rsidRDefault="00114943" w:rsidP="00FC1B59">
            <w:pPr>
              <w:rPr>
                <w:bCs/>
              </w:rPr>
            </w:pPr>
          </w:p>
        </w:tc>
      </w:tr>
      <w:tr w:rsidR="00114943" w:rsidRPr="00253E43" w14:paraId="0D231BB3" w14:textId="77777777" w:rsidTr="00FC1B59">
        <w:tc>
          <w:tcPr>
            <w:tcW w:w="1418" w:type="dxa"/>
          </w:tcPr>
          <w:p w14:paraId="1F026922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3A87F732" w14:textId="5931C5B3" w:rsidR="00114943" w:rsidRPr="004B0F39" w:rsidRDefault="00114943" w:rsidP="00FC1B59">
            <w:pPr>
              <w:rPr>
                <w:b/>
              </w:rPr>
            </w:pPr>
            <w:r>
              <w:rPr>
                <w:b/>
              </w:rPr>
              <w:t>Listados</w:t>
            </w:r>
          </w:p>
        </w:tc>
      </w:tr>
      <w:tr w:rsidR="00114943" w:rsidRPr="00253E43" w14:paraId="331CBA24" w14:textId="77777777" w:rsidTr="00FC1B59">
        <w:tc>
          <w:tcPr>
            <w:tcW w:w="1418" w:type="dxa"/>
          </w:tcPr>
          <w:p w14:paraId="16EA5009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360D30FA" w14:textId="77777777" w:rsidR="00114943" w:rsidRPr="004B0F39" w:rsidRDefault="00114943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14943" w:rsidRPr="00253E43" w14:paraId="649CC568" w14:textId="77777777" w:rsidTr="00FC1B59">
        <w:tc>
          <w:tcPr>
            <w:tcW w:w="1418" w:type="dxa"/>
          </w:tcPr>
          <w:p w14:paraId="701DD051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42CD9A14" w14:textId="23FA570D" w:rsidR="00114943" w:rsidRPr="004B0F39" w:rsidRDefault="00114943" w:rsidP="00FC1B59">
            <w:pPr>
              <w:rPr>
                <w:bCs/>
              </w:rPr>
            </w:pPr>
            <w:r>
              <w:rPr>
                <w:bCs/>
              </w:rPr>
              <w:t>Se generarán listados de todo tipo: libros, prestamos, por curso, materias, estado.</w:t>
            </w:r>
          </w:p>
        </w:tc>
      </w:tr>
      <w:tr w:rsidR="00114943" w:rsidRPr="00253E43" w14:paraId="7C837BCA" w14:textId="77777777" w:rsidTr="00FC1B59">
        <w:tc>
          <w:tcPr>
            <w:tcW w:w="1418" w:type="dxa"/>
          </w:tcPr>
          <w:p w14:paraId="6D4E264F" w14:textId="77777777" w:rsidR="00114943" w:rsidRPr="00253E43" w:rsidRDefault="00114943" w:rsidP="00114943">
            <w:r w:rsidRPr="00253E43">
              <w:t>Referencias:</w:t>
            </w:r>
          </w:p>
        </w:tc>
        <w:tc>
          <w:tcPr>
            <w:tcW w:w="8606" w:type="dxa"/>
          </w:tcPr>
          <w:p w14:paraId="6A208461" w14:textId="75D5A94C" w:rsidR="00114943" w:rsidRPr="004B0F39" w:rsidRDefault="00114943" w:rsidP="00114943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F7 – RF8</w:t>
            </w:r>
          </w:p>
        </w:tc>
      </w:tr>
      <w:tr w:rsidR="00114943" w:rsidRPr="00253E43" w14:paraId="2A5369C9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67EA8093" w14:textId="77777777" w:rsidR="00114943" w:rsidRPr="001F316D" w:rsidRDefault="00114943" w:rsidP="00FC1B59">
            <w:pPr>
              <w:rPr>
                <w:color w:val="FF0000"/>
              </w:rPr>
            </w:pPr>
          </w:p>
        </w:tc>
      </w:tr>
      <w:tr w:rsidR="00114943" w:rsidRPr="00253E43" w14:paraId="53DC48ED" w14:textId="77777777" w:rsidTr="00FC1B59">
        <w:tc>
          <w:tcPr>
            <w:tcW w:w="1418" w:type="dxa"/>
          </w:tcPr>
          <w:p w14:paraId="5D0E0A73" w14:textId="77777777" w:rsidR="00114943" w:rsidRPr="00253E43" w:rsidRDefault="00114943" w:rsidP="00FC1B59">
            <w:r w:rsidRPr="00253E43">
              <w:t>Nombre</w:t>
            </w:r>
          </w:p>
        </w:tc>
        <w:tc>
          <w:tcPr>
            <w:tcW w:w="8606" w:type="dxa"/>
          </w:tcPr>
          <w:p w14:paraId="7EB3D416" w14:textId="77777777" w:rsidR="00114943" w:rsidRPr="004B0F39" w:rsidRDefault="00114943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14943" w:rsidRPr="00253E43" w14:paraId="25FA4CB1" w14:textId="77777777" w:rsidTr="00FC1B59">
        <w:tc>
          <w:tcPr>
            <w:tcW w:w="1418" w:type="dxa"/>
          </w:tcPr>
          <w:p w14:paraId="44E68C88" w14:textId="77777777" w:rsidR="00114943" w:rsidRPr="00253E43" w:rsidRDefault="00114943" w:rsidP="00FC1B59">
            <w:r w:rsidRPr="00253E43">
              <w:t>Actores:</w:t>
            </w:r>
          </w:p>
        </w:tc>
        <w:tc>
          <w:tcPr>
            <w:tcW w:w="8606" w:type="dxa"/>
          </w:tcPr>
          <w:p w14:paraId="5BAA0E7A" w14:textId="77777777" w:rsidR="00114943" w:rsidRPr="004B0F39" w:rsidRDefault="00114943" w:rsidP="00FC1B59">
            <w:r w:rsidRPr="004B0F39">
              <w:t>Administrador</w:t>
            </w:r>
          </w:p>
        </w:tc>
      </w:tr>
      <w:tr w:rsidR="00114943" w:rsidRPr="00253E43" w14:paraId="4D6933F5" w14:textId="77777777" w:rsidTr="00FC1B59">
        <w:tc>
          <w:tcPr>
            <w:tcW w:w="1418" w:type="dxa"/>
          </w:tcPr>
          <w:p w14:paraId="0E5CEB22" w14:textId="77777777" w:rsidR="00114943" w:rsidRPr="00253E43" w:rsidRDefault="00114943" w:rsidP="00FC1B59">
            <w:r w:rsidRPr="00253E43">
              <w:t>Función:</w:t>
            </w:r>
          </w:p>
        </w:tc>
        <w:tc>
          <w:tcPr>
            <w:tcW w:w="8606" w:type="dxa"/>
          </w:tcPr>
          <w:p w14:paraId="1DB5401C" w14:textId="77777777" w:rsidR="00114943" w:rsidRPr="004B0F39" w:rsidRDefault="00114943" w:rsidP="00FC1B59">
            <w:r w:rsidRPr="004B0F39">
              <w:t>Salida del sistema.</w:t>
            </w:r>
          </w:p>
        </w:tc>
      </w:tr>
      <w:tr w:rsidR="00114943" w:rsidRPr="00253E43" w14:paraId="44667E92" w14:textId="77777777" w:rsidTr="00FC1B59">
        <w:tc>
          <w:tcPr>
            <w:tcW w:w="1418" w:type="dxa"/>
          </w:tcPr>
          <w:p w14:paraId="57FB2A46" w14:textId="77777777" w:rsidR="00114943" w:rsidRPr="00253E43" w:rsidRDefault="00114943" w:rsidP="00FC1B59">
            <w:r w:rsidRPr="00253E43">
              <w:t>Referencias:</w:t>
            </w:r>
          </w:p>
        </w:tc>
        <w:tc>
          <w:tcPr>
            <w:tcW w:w="8606" w:type="dxa"/>
          </w:tcPr>
          <w:p w14:paraId="5991AB53" w14:textId="77777777" w:rsidR="00114943" w:rsidRPr="004B0F39" w:rsidRDefault="00114943" w:rsidP="00FC1B59">
            <w:r>
              <w:t>RF Todos</w:t>
            </w:r>
          </w:p>
        </w:tc>
      </w:tr>
    </w:tbl>
    <w:p w14:paraId="2B1284B3" w14:textId="77777777" w:rsidR="00114943" w:rsidRDefault="00114943" w:rsidP="00114943"/>
    <w:p w14:paraId="06703648" w14:textId="32BBFED3" w:rsidR="001528C8" w:rsidRPr="00253E43" w:rsidRDefault="001528C8" w:rsidP="001528C8">
      <w:pPr>
        <w:pStyle w:val="Ttulo3"/>
      </w:pPr>
      <w:bookmarkStart w:id="80" w:name="_Toc170148343"/>
      <w:bookmarkStart w:id="81" w:name="_Toc170148658"/>
      <w:r>
        <w:t>Preservar los datos</w:t>
      </w:r>
      <w:bookmarkEnd w:id="80"/>
      <w:bookmarkEnd w:id="8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8"/>
        <w:gridCol w:w="8606"/>
      </w:tblGrid>
      <w:tr w:rsidR="001528C8" w:rsidRPr="00253E43" w14:paraId="2F44C1D1" w14:textId="77777777" w:rsidTr="00FC1B59">
        <w:tc>
          <w:tcPr>
            <w:tcW w:w="1418" w:type="dxa"/>
          </w:tcPr>
          <w:p w14:paraId="19DF15A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1E4DF1DF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Login</w:t>
            </w:r>
            <w:proofErr w:type="spellEnd"/>
          </w:p>
        </w:tc>
      </w:tr>
      <w:tr w:rsidR="001528C8" w:rsidRPr="00253E43" w14:paraId="735A998A" w14:textId="77777777" w:rsidTr="00FC1B59">
        <w:tc>
          <w:tcPr>
            <w:tcW w:w="1418" w:type="dxa"/>
          </w:tcPr>
          <w:p w14:paraId="7BCC458A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6694BE6F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12481581" w14:textId="77777777" w:rsidTr="00FC1B59">
        <w:tc>
          <w:tcPr>
            <w:tcW w:w="1418" w:type="dxa"/>
          </w:tcPr>
          <w:p w14:paraId="75C12E94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0F24CFE4" w14:textId="77777777" w:rsidR="001528C8" w:rsidRPr="004B0F39" w:rsidRDefault="001528C8" w:rsidP="00FC1B59">
            <w:r w:rsidRPr="004B0F39">
              <w:t>Da acceso al sistema para poder realizar el resto de acciones.</w:t>
            </w:r>
          </w:p>
        </w:tc>
      </w:tr>
      <w:tr w:rsidR="001528C8" w:rsidRPr="00253E43" w14:paraId="23160D8E" w14:textId="77777777" w:rsidTr="00FC1B59">
        <w:tc>
          <w:tcPr>
            <w:tcW w:w="1418" w:type="dxa"/>
          </w:tcPr>
          <w:p w14:paraId="726DA7C3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73C9E2FE" w14:textId="77777777" w:rsidR="001528C8" w:rsidRPr="004B0F39" w:rsidRDefault="001528C8" w:rsidP="00FC1B59">
            <w:r w:rsidRPr="004B0F39">
              <w:t>RF - Todos</w:t>
            </w:r>
          </w:p>
        </w:tc>
      </w:tr>
      <w:tr w:rsidR="001528C8" w:rsidRPr="00253E43" w14:paraId="0C752EB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2012CDFD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556ED56F" w14:textId="77777777" w:rsidTr="00FC1B59">
        <w:tc>
          <w:tcPr>
            <w:tcW w:w="1418" w:type="dxa"/>
          </w:tcPr>
          <w:p w14:paraId="068EDB9C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18BA612" w14:textId="61CC4337" w:rsidR="001528C8" w:rsidRPr="004B0F39" w:rsidRDefault="001528C8" w:rsidP="00FC1B59">
            <w:pPr>
              <w:rPr>
                <w:b/>
              </w:rPr>
            </w:pPr>
            <w:r>
              <w:rPr>
                <w:b/>
              </w:rPr>
              <w:t>Exportar todos los datos</w:t>
            </w:r>
          </w:p>
        </w:tc>
      </w:tr>
      <w:tr w:rsidR="001528C8" w:rsidRPr="00253E43" w14:paraId="4C399A1D" w14:textId="77777777" w:rsidTr="00FC1B59">
        <w:tc>
          <w:tcPr>
            <w:tcW w:w="1418" w:type="dxa"/>
          </w:tcPr>
          <w:p w14:paraId="17FED573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264F5341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A20A187" w14:textId="77777777" w:rsidTr="00FC1B59">
        <w:tc>
          <w:tcPr>
            <w:tcW w:w="1418" w:type="dxa"/>
          </w:tcPr>
          <w:p w14:paraId="58DA1889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1EC1CFB" w14:textId="08ED1D51" w:rsidR="001528C8" w:rsidRPr="004B0F39" w:rsidRDefault="001528C8" w:rsidP="00FC1B59">
            <w:pPr>
              <w:rPr>
                <w:bCs/>
              </w:rPr>
            </w:pPr>
            <w:r>
              <w:rPr>
                <w:bCs/>
              </w:rPr>
              <w:t xml:space="preserve">Se generará un fichero SQL-92 para preservar los datos. Se dará la posibilidad de exportarlos a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 xml:space="preserve"> también.</w:t>
            </w:r>
          </w:p>
        </w:tc>
      </w:tr>
      <w:tr w:rsidR="001528C8" w:rsidRPr="00253E43" w14:paraId="3C28D6BD" w14:textId="77777777" w:rsidTr="00FC1B59">
        <w:tc>
          <w:tcPr>
            <w:tcW w:w="1418" w:type="dxa"/>
          </w:tcPr>
          <w:p w14:paraId="70E1716F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13C9B4C6" w14:textId="4A54DD89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1FA87953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5C2DD17" w14:textId="77777777" w:rsidR="001528C8" w:rsidRPr="004B0F39" w:rsidRDefault="001528C8" w:rsidP="00FC1B59">
            <w:pPr>
              <w:rPr>
                <w:bCs/>
              </w:rPr>
            </w:pPr>
          </w:p>
        </w:tc>
      </w:tr>
      <w:tr w:rsidR="001528C8" w:rsidRPr="00253E43" w14:paraId="2E58AA26" w14:textId="77777777" w:rsidTr="00FC1B59">
        <w:tc>
          <w:tcPr>
            <w:tcW w:w="1418" w:type="dxa"/>
          </w:tcPr>
          <w:p w14:paraId="1D4320F3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3353BBCE" w14:textId="09254226" w:rsidR="001528C8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>Selección de datos</w:t>
            </w:r>
          </w:p>
        </w:tc>
      </w:tr>
      <w:tr w:rsidR="001528C8" w:rsidRPr="00253E43" w14:paraId="3D5500AC" w14:textId="77777777" w:rsidTr="00FC1B59">
        <w:tc>
          <w:tcPr>
            <w:tcW w:w="1418" w:type="dxa"/>
          </w:tcPr>
          <w:p w14:paraId="1A844541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5F619319" w14:textId="77777777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1528C8" w:rsidRPr="00253E43" w14:paraId="1145BD3E" w14:textId="77777777" w:rsidTr="00FC1B59">
        <w:tc>
          <w:tcPr>
            <w:tcW w:w="1418" w:type="dxa"/>
          </w:tcPr>
          <w:p w14:paraId="0107911E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1A56DC14" w14:textId="4AED011C" w:rsidR="001528C8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mostrarán todas las tablas para determinar cuáles se van a preservar</w:t>
            </w:r>
          </w:p>
        </w:tc>
      </w:tr>
      <w:tr w:rsidR="001528C8" w:rsidRPr="00253E43" w14:paraId="2CB3C605" w14:textId="77777777" w:rsidTr="00FC1B59">
        <w:tc>
          <w:tcPr>
            <w:tcW w:w="1418" w:type="dxa"/>
          </w:tcPr>
          <w:p w14:paraId="3B79A790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451E0BB4" w14:textId="3B8C826B" w:rsidR="001528C8" w:rsidRPr="004B0F39" w:rsidRDefault="001528C8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</w:t>
            </w:r>
            <w:r w:rsidR="009E53B6">
              <w:rPr>
                <w:bCs/>
              </w:rPr>
              <w:t>9</w:t>
            </w:r>
            <w:r>
              <w:rPr>
                <w:bCs/>
              </w:rPr>
              <w:t xml:space="preserve"> – RF</w:t>
            </w:r>
            <w:r w:rsidR="009E53B6">
              <w:rPr>
                <w:bCs/>
              </w:rPr>
              <w:t>10</w:t>
            </w:r>
          </w:p>
        </w:tc>
      </w:tr>
      <w:tr w:rsidR="009E53B6" w:rsidRPr="00253E43" w14:paraId="458EB3F8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58FEE471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1444EA82" w14:textId="77777777" w:rsidTr="00FC1B59">
        <w:tc>
          <w:tcPr>
            <w:tcW w:w="1418" w:type="dxa"/>
          </w:tcPr>
          <w:p w14:paraId="0E9B00AC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6B757636" w14:textId="52486A8C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datos  </w:t>
            </w:r>
            <w:proofErr w:type="spellStart"/>
            <w:r>
              <w:rPr>
                <w:b/>
              </w:rPr>
              <w:t>subcaso</w:t>
            </w:r>
            <w:proofErr w:type="spellEnd"/>
            <w:r>
              <w:rPr>
                <w:b/>
              </w:rPr>
              <w:t>: Selección de formato</w:t>
            </w:r>
          </w:p>
        </w:tc>
      </w:tr>
      <w:tr w:rsidR="009E53B6" w:rsidRPr="00253E43" w14:paraId="1DA4CA16" w14:textId="77777777" w:rsidTr="00FC1B59">
        <w:tc>
          <w:tcPr>
            <w:tcW w:w="1418" w:type="dxa"/>
          </w:tcPr>
          <w:p w14:paraId="32E53E7D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1F9B2345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2326526F" w14:textId="77777777" w:rsidTr="00FC1B59">
        <w:tc>
          <w:tcPr>
            <w:tcW w:w="1418" w:type="dxa"/>
          </w:tcPr>
          <w:p w14:paraId="55E9746C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7824498B" w14:textId="53B4933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 xml:space="preserve">Se pedirá el formato y sus características para exportar: </w:t>
            </w:r>
            <w:proofErr w:type="spellStart"/>
            <w:r>
              <w:rPr>
                <w:bCs/>
              </w:rPr>
              <w:t>json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csv</w:t>
            </w:r>
            <w:proofErr w:type="spellEnd"/>
            <w:r>
              <w:rPr>
                <w:bCs/>
              </w:rPr>
              <w:t>, sql-92</w:t>
            </w:r>
          </w:p>
        </w:tc>
      </w:tr>
      <w:tr w:rsidR="009E53B6" w:rsidRPr="00253E43" w14:paraId="6B2C4435" w14:textId="77777777" w:rsidTr="00FC1B59">
        <w:tc>
          <w:tcPr>
            <w:tcW w:w="1418" w:type="dxa"/>
          </w:tcPr>
          <w:p w14:paraId="10352666" w14:textId="77777777" w:rsidR="009E53B6" w:rsidRPr="00253E43" w:rsidRDefault="009E53B6" w:rsidP="00FC1B59">
            <w:r w:rsidRPr="00253E43">
              <w:t>Referencias:</w:t>
            </w:r>
          </w:p>
        </w:tc>
        <w:tc>
          <w:tcPr>
            <w:tcW w:w="8606" w:type="dxa"/>
          </w:tcPr>
          <w:p w14:paraId="620EC1C3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9E53B6" w:rsidRPr="00253E43" w14:paraId="4C50181E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4264C77" w14:textId="77777777" w:rsidR="009E53B6" w:rsidRPr="004B0F39" w:rsidRDefault="009E53B6" w:rsidP="00FC1B59">
            <w:pPr>
              <w:rPr>
                <w:bCs/>
              </w:rPr>
            </w:pPr>
          </w:p>
        </w:tc>
      </w:tr>
      <w:tr w:rsidR="009E53B6" w:rsidRPr="00253E43" w14:paraId="0385B913" w14:textId="77777777" w:rsidTr="00FC1B59">
        <w:tc>
          <w:tcPr>
            <w:tcW w:w="1418" w:type="dxa"/>
          </w:tcPr>
          <w:p w14:paraId="37BA1B27" w14:textId="77777777" w:rsidR="009E53B6" w:rsidRPr="00253E43" w:rsidRDefault="009E53B6" w:rsidP="00FC1B59">
            <w:r w:rsidRPr="00253E43">
              <w:t>Nombre</w:t>
            </w:r>
          </w:p>
        </w:tc>
        <w:tc>
          <w:tcPr>
            <w:tcW w:w="8606" w:type="dxa"/>
          </w:tcPr>
          <w:p w14:paraId="79B0825A" w14:textId="00DD6FFE" w:rsidR="009E53B6" w:rsidRPr="004B0F39" w:rsidRDefault="009E53B6" w:rsidP="00FC1B59">
            <w:pPr>
              <w:rPr>
                <w:b/>
              </w:rPr>
            </w:pPr>
            <w:r>
              <w:rPr>
                <w:b/>
              </w:rPr>
              <w:t xml:space="preserve">Selección de </w:t>
            </w:r>
            <w:r w:rsidR="003A29E9">
              <w:rPr>
                <w:b/>
              </w:rPr>
              <w:t xml:space="preserve">datos </w:t>
            </w:r>
            <w:proofErr w:type="spellStart"/>
            <w:r w:rsidR="003A29E9">
              <w:rPr>
                <w:b/>
              </w:rPr>
              <w:t>subcaso</w:t>
            </w:r>
            <w:proofErr w:type="spellEnd"/>
            <w:r>
              <w:rPr>
                <w:b/>
              </w:rPr>
              <w:t xml:space="preserve">: </w:t>
            </w:r>
            <w:r w:rsidR="003A29E9">
              <w:rPr>
                <w:b/>
              </w:rPr>
              <w:t>Guardar</w:t>
            </w:r>
            <w:r>
              <w:rPr>
                <w:b/>
              </w:rPr>
              <w:t xml:space="preserve"> datos</w:t>
            </w:r>
          </w:p>
        </w:tc>
      </w:tr>
      <w:tr w:rsidR="009E53B6" w:rsidRPr="00253E43" w14:paraId="45E493F9" w14:textId="77777777" w:rsidTr="00FC1B59">
        <w:tc>
          <w:tcPr>
            <w:tcW w:w="1418" w:type="dxa"/>
          </w:tcPr>
          <w:p w14:paraId="3C19C37A" w14:textId="77777777" w:rsidR="009E53B6" w:rsidRPr="00253E43" w:rsidRDefault="009E53B6" w:rsidP="00FC1B59">
            <w:r w:rsidRPr="00253E43">
              <w:t>Actores:</w:t>
            </w:r>
          </w:p>
        </w:tc>
        <w:tc>
          <w:tcPr>
            <w:tcW w:w="8606" w:type="dxa"/>
          </w:tcPr>
          <w:p w14:paraId="436CF44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Administrador</w:t>
            </w:r>
          </w:p>
        </w:tc>
      </w:tr>
      <w:tr w:rsidR="009E53B6" w:rsidRPr="00253E43" w14:paraId="67548942" w14:textId="77777777" w:rsidTr="00FC1B59">
        <w:tc>
          <w:tcPr>
            <w:tcW w:w="1418" w:type="dxa"/>
          </w:tcPr>
          <w:p w14:paraId="6D0D902B" w14:textId="77777777" w:rsidR="009E53B6" w:rsidRPr="00253E43" w:rsidRDefault="009E53B6" w:rsidP="00FC1B59">
            <w:r w:rsidRPr="00253E43">
              <w:t>Función:</w:t>
            </w:r>
          </w:p>
        </w:tc>
        <w:tc>
          <w:tcPr>
            <w:tcW w:w="8606" w:type="dxa"/>
          </w:tcPr>
          <w:p w14:paraId="3C60C439" w14:textId="05AD99B8" w:rsidR="009E53B6" w:rsidRPr="004B0F39" w:rsidRDefault="009E53B6" w:rsidP="00FC1B59">
            <w:pPr>
              <w:rPr>
                <w:bCs/>
              </w:rPr>
            </w:pPr>
            <w:r>
              <w:rPr>
                <w:bCs/>
              </w:rPr>
              <w:t>Se generará el fichero correspondiente para poder descargar y guardar</w:t>
            </w:r>
          </w:p>
        </w:tc>
      </w:tr>
      <w:tr w:rsidR="009E53B6" w:rsidRPr="00253E43" w14:paraId="1C95ACF9" w14:textId="77777777" w:rsidTr="00FC1B59">
        <w:tc>
          <w:tcPr>
            <w:tcW w:w="1418" w:type="dxa"/>
          </w:tcPr>
          <w:p w14:paraId="31229EEA" w14:textId="77777777" w:rsidR="009E53B6" w:rsidRPr="00253E43" w:rsidRDefault="009E53B6" w:rsidP="00FC1B59">
            <w:r w:rsidRPr="00253E43">
              <w:lastRenderedPageBreak/>
              <w:t>Referencias:</w:t>
            </w:r>
          </w:p>
        </w:tc>
        <w:tc>
          <w:tcPr>
            <w:tcW w:w="8606" w:type="dxa"/>
          </w:tcPr>
          <w:p w14:paraId="18374D1A" w14:textId="77777777" w:rsidR="009E53B6" w:rsidRPr="004B0F39" w:rsidRDefault="009E53B6" w:rsidP="00FC1B59">
            <w:pPr>
              <w:rPr>
                <w:bCs/>
              </w:rPr>
            </w:pPr>
            <w:r w:rsidRPr="004B0F39">
              <w:rPr>
                <w:bCs/>
              </w:rPr>
              <w:t>R</w:t>
            </w:r>
            <w:r>
              <w:rPr>
                <w:bCs/>
              </w:rPr>
              <w:t>F9 – RF10</w:t>
            </w:r>
          </w:p>
        </w:tc>
      </w:tr>
      <w:tr w:rsidR="001528C8" w:rsidRPr="00253E43" w14:paraId="7B69C004" w14:textId="77777777" w:rsidTr="00FC1B59">
        <w:trPr>
          <w:trHeight w:val="74"/>
        </w:trPr>
        <w:tc>
          <w:tcPr>
            <w:tcW w:w="10024" w:type="dxa"/>
            <w:gridSpan w:val="2"/>
            <w:shd w:val="clear" w:color="auto" w:fill="D0CECE" w:themeFill="background2" w:themeFillShade="E6"/>
          </w:tcPr>
          <w:p w14:paraId="07C06830" w14:textId="77777777" w:rsidR="001528C8" w:rsidRPr="001F316D" w:rsidRDefault="001528C8" w:rsidP="00FC1B59">
            <w:pPr>
              <w:rPr>
                <w:color w:val="FF0000"/>
              </w:rPr>
            </w:pPr>
          </w:p>
        </w:tc>
      </w:tr>
      <w:tr w:rsidR="001528C8" w:rsidRPr="00253E43" w14:paraId="14392FC0" w14:textId="77777777" w:rsidTr="00FC1B59">
        <w:tc>
          <w:tcPr>
            <w:tcW w:w="1418" w:type="dxa"/>
          </w:tcPr>
          <w:p w14:paraId="22F85DB4" w14:textId="77777777" w:rsidR="001528C8" w:rsidRPr="00253E43" w:rsidRDefault="001528C8" w:rsidP="00FC1B59">
            <w:r w:rsidRPr="00253E43">
              <w:t>Nombre</w:t>
            </w:r>
          </w:p>
        </w:tc>
        <w:tc>
          <w:tcPr>
            <w:tcW w:w="8606" w:type="dxa"/>
          </w:tcPr>
          <w:p w14:paraId="2D2F8CCC" w14:textId="77777777" w:rsidR="001528C8" w:rsidRPr="004B0F39" w:rsidRDefault="001528C8" w:rsidP="00FC1B59">
            <w:pPr>
              <w:rPr>
                <w:b/>
              </w:rPr>
            </w:pPr>
            <w:proofErr w:type="spellStart"/>
            <w:r w:rsidRPr="004B0F39">
              <w:rPr>
                <w:b/>
              </w:rPr>
              <w:t>logout</w:t>
            </w:r>
            <w:proofErr w:type="spellEnd"/>
          </w:p>
        </w:tc>
      </w:tr>
      <w:tr w:rsidR="001528C8" w:rsidRPr="00253E43" w14:paraId="03814A02" w14:textId="77777777" w:rsidTr="00FC1B59">
        <w:tc>
          <w:tcPr>
            <w:tcW w:w="1418" w:type="dxa"/>
          </w:tcPr>
          <w:p w14:paraId="70E990B8" w14:textId="77777777" w:rsidR="001528C8" w:rsidRPr="00253E43" w:rsidRDefault="001528C8" w:rsidP="00FC1B59">
            <w:r w:rsidRPr="00253E43">
              <w:t>Actores:</w:t>
            </w:r>
          </w:p>
        </w:tc>
        <w:tc>
          <w:tcPr>
            <w:tcW w:w="8606" w:type="dxa"/>
          </w:tcPr>
          <w:p w14:paraId="4B61D6FB" w14:textId="77777777" w:rsidR="001528C8" w:rsidRPr="004B0F39" w:rsidRDefault="001528C8" w:rsidP="00FC1B59">
            <w:r w:rsidRPr="004B0F39">
              <w:t>Administrador</w:t>
            </w:r>
          </w:p>
        </w:tc>
      </w:tr>
      <w:tr w:rsidR="001528C8" w:rsidRPr="00253E43" w14:paraId="7089AD7D" w14:textId="77777777" w:rsidTr="00FC1B59">
        <w:tc>
          <w:tcPr>
            <w:tcW w:w="1418" w:type="dxa"/>
          </w:tcPr>
          <w:p w14:paraId="1200D4A5" w14:textId="77777777" w:rsidR="001528C8" w:rsidRPr="00253E43" w:rsidRDefault="001528C8" w:rsidP="00FC1B59">
            <w:r w:rsidRPr="00253E43">
              <w:t>Función:</w:t>
            </w:r>
          </w:p>
        </w:tc>
        <w:tc>
          <w:tcPr>
            <w:tcW w:w="8606" w:type="dxa"/>
          </w:tcPr>
          <w:p w14:paraId="44EA6DF8" w14:textId="77777777" w:rsidR="001528C8" w:rsidRPr="004B0F39" w:rsidRDefault="001528C8" w:rsidP="00FC1B59">
            <w:r w:rsidRPr="004B0F39">
              <w:t>Salida del sistema.</w:t>
            </w:r>
          </w:p>
        </w:tc>
      </w:tr>
      <w:tr w:rsidR="001528C8" w:rsidRPr="00253E43" w14:paraId="71592106" w14:textId="77777777" w:rsidTr="00FC1B59">
        <w:tc>
          <w:tcPr>
            <w:tcW w:w="1418" w:type="dxa"/>
          </w:tcPr>
          <w:p w14:paraId="6CD191EA" w14:textId="77777777" w:rsidR="001528C8" w:rsidRPr="00253E43" w:rsidRDefault="001528C8" w:rsidP="00FC1B59">
            <w:r w:rsidRPr="00253E43">
              <w:t>Referencias:</w:t>
            </w:r>
          </w:p>
        </w:tc>
        <w:tc>
          <w:tcPr>
            <w:tcW w:w="8606" w:type="dxa"/>
          </w:tcPr>
          <w:p w14:paraId="3ED7A170" w14:textId="77777777" w:rsidR="001528C8" w:rsidRPr="004B0F39" w:rsidRDefault="001528C8" w:rsidP="00FC1B59">
            <w:r>
              <w:t>RF Todos</w:t>
            </w:r>
          </w:p>
        </w:tc>
      </w:tr>
    </w:tbl>
    <w:p w14:paraId="0354CD22" w14:textId="77777777" w:rsidR="001528C8" w:rsidRDefault="001528C8" w:rsidP="001528C8"/>
    <w:p w14:paraId="7D78ED2E" w14:textId="33C85DC0" w:rsidR="00CC2AEC" w:rsidRDefault="00CC2AEC" w:rsidP="00CC2AEC">
      <w:pPr>
        <w:pStyle w:val="Ttulo2"/>
        <w:rPr>
          <w:b w:val="0"/>
        </w:rPr>
      </w:pPr>
      <w:bookmarkStart w:id="82" w:name="_Toc49341813"/>
      <w:bookmarkStart w:id="83" w:name="_Toc170148344"/>
      <w:bookmarkStart w:id="84" w:name="_Toc170148659"/>
      <w:r w:rsidRPr="00253E43">
        <w:rPr>
          <w:b w:val="0"/>
        </w:rPr>
        <w:t>Diagrama Conceptual</w:t>
      </w:r>
      <w:bookmarkEnd w:id="82"/>
      <w:bookmarkEnd w:id="83"/>
      <w:bookmarkEnd w:id="84"/>
    </w:p>
    <w:p w14:paraId="28C16A17" w14:textId="24DDBCFD" w:rsidR="00E4568F" w:rsidRPr="00E4568F" w:rsidRDefault="001F316D" w:rsidP="001F316D">
      <w:pPr>
        <w:jc w:val="center"/>
      </w:pPr>
      <w:r>
        <w:rPr>
          <w:noProof/>
        </w:rPr>
        <w:drawing>
          <wp:inline distT="0" distB="0" distL="0" distR="0" wp14:anchorId="4941A9FA" wp14:editId="7EA60F17">
            <wp:extent cx="3680070" cy="3841862"/>
            <wp:effectExtent l="0" t="0" r="0" b="635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84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FCDE" w14:textId="0F706086" w:rsidR="00CC2AEC" w:rsidRPr="00253E43" w:rsidRDefault="00CC2AEC" w:rsidP="00E4568F"/>
    <w:p w14:paraId="03048D92" w14:textId="77777777" w:rsidR="00D17979" w:rsidRPr="00253E43" w:rsidRDefault="00D17979">
      <w:pPr>
        <w:spacing w:after="200"/>
        <w:jc w:val="left"/>
        <w:rPr>
          <w:rFonts w:eastAsiaTheme="majorEastAsia" w:cstheme="majorBidi"/>
          <w:sz w:val="36"/>
          <w:szCs w:val="26"/>
        </w:rPr>
      </w:pPr>
      <w:r w:rsidRPr="00253E43">
        <w:rPr>
          <w:b/>
        </w:rPr>
        <w:br w:type="page"/>
      </w:r>
    </w:p>
    <w:p w14:paraId="60B7C100" w14:textId="77777777" w:rsidR="009C1D39" w:rsidRPr="00253E43" w:rsidRDefault="009C1D39" w:rsidP="009C1D39">
      <w:pPr>
        <w:pStyle w:val="Ttulo2"/>
        <w:rPr>
          <w:b w:val="0"/>
        </w:rPr>
      </w:pPr>
      <w:bookmarkStart w:id="85" w:name="_Toc49341814"/>
      <w:bookmarkStart w:id="86" w:name="_Toc170148345"/>
      <w:bookmarkStart w:id="87" w:name="_Toc170148660"/>
      <w:r w:rsidRPr="00253E43">
        <w:rPr>
          <w:b w:val="0"/>
        </w:rPr>
        <w:lastRenderedPageBreak/>
        <w:t>Diagrama de clases</w:t>
      </w:r>
      <w:r w:rsidR="008B0FB8" w:rsidRPr="00253E43">
        <w:rPr>
          <w:b w:val="0"/>
        </w:rPr>
        <w:t xml:space="preserve"> (diccionario de datos)</w:t>
      </w:r>
      <w:bookmarkEnd w:id="85"/>
      <w:bookmarkEnd w:id="86"/>
      <w:bookmarkEnd w:id="87"/>
    </w:p>
    <w:p w14:paraId="726C60C6" w14:textId="2025A4EA" w:rsidR="009C1D39" w:rsidRPr="00253E43" w:rsidRDefault="00392747" w:rsidP="00F17C8C">
      <w:pPr>
        <w:jc w:val="center"/>
      </w:pPr>
      <w:r>
        <w:rPr>
          <w:noProof/>
        </w:rPr>
        <w:drawing>
          <wp:inline distT="0" distB="0" distL="0" distR="0" wp14:anchorId="28E347D6" wp14:editId="1469210D">
            <wp:extent cx="4810125" cy="3848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859D" w14:textId="77777777" w:rsidR="00F97D0B" w:rsidRPr="00253E43" w:rsidRDefault="00F97D0B" w:rsidP="00F97D0B"/>
    <w:p w14:paraId="37A31E82" w14:textId="7967152D" w:rsidR="009E53B6" w:rsidRPr="00D32006" w:rsidRDefault="009E53B6">
      <w:pPr>
        <w:spacing w:after="200"/>
        <w:jc w:val="left"/>
        <w:rPr>
          <w:rFonts w:eastAsiaTheme="majorEastAsia" w:cstheme="majorBidi"/>
          <w:color w:val="FF0000"/>
          <w:sz w:val="36"/>
          <w:szCs w:val="26"/>
        </w:rPr>
      </w:pPr>
      <w:bookmarkStart w:id="88" w:name="_Toc49341818"/>
      <w:r w:rsidRPr="00D32006">
        <w:rPr>
          <w:b/>
          <w:color w:val="FF0000"/>
        </w:rPr>
        <w:br w:type="page"/>
      </w:r>
    </w:p>
    <w:p w14:paraId="37FE8231" w14:textId="5F346E40" w:rsidR="007928B8" w:rsidRPr="00253E43" w:rsidRDefault="007928B8" w:rsidP="007928B8">
      <w:pPr>
        <w:pStyle w:val="Ttulo2"/>
        <w:rPr>
          <w:b w:val="0"/>
        </w:rPr>
      </w:pPr>
      <w:bookmarkStart w:id="89" w:name="_Toc49341822"/>
      <w:bookmarkStart w:id="90" w:name="_Toc170148346"/>
      <w:bookmarkStart w:id="91" w:name="_Toc170148661"/>
      <w:bookmarkEnd w:id="88"/>
      <w:r w:rsidRPr="00253E43">
        <w:rPr>
          <w:b w:val="0"/>
        </w:rPr>
        <w:lastRenderedPageBreak/>
        <w:t>Diagrama de actividades</w:t>
      </w:r>
      <w:bookmarkEnd w:id="89"/>
      <w:bookmarkEnd w:id="90"/>
      <w:bookmarkEnd w:id="91"/>
    </w:p>
    <w:p w14:paraId="39D570BC" w14:textId="2CB6E20A" w:rsidR="007928B8" w:rsidRPr="00253E43" w:rsidRDefault="00633DAA" w:rsidP="007928B8">
      <w:pPr>
        <w:pStyle w:val="Ttulo3"/>
      </w:pPr>
      <w:bookmarkStart w:id="92" w:name="_Toc170148347"/>
      <w:bookmarkStart w:id="93" w:name="_Toc170148662"/>
      <w:r>
        <w:t>Generales</w:t>
      </w:r>
      <w:bookmarkEnd w:id="92"/>
      <w:bookmarkEnd w:id="93"/>
    </w:p>
    <w:p w14:paraId="4C52BB75" w14:textId="7F0A6695" w:rsidR="00F070F7" w:rsidRDefault="00F82D10" w:rsidP="00BA514F">
      <w:pPr>
        <w:jc w:val="center"/>
      </w:pPr>
      <w:r>
        <w:pict w14:anchorId="119133E6">
          <v:shape id="_x0000_i1027" type="#_x0000_t75" style="width:252.6pt;height:469.2pt">
            <v:imagedata r:id="rId23" o:title="DA_Login"/>
          </v:shape>
        </w:pict>
      </w:r>
      <w:r w:rsidR="00BA514F" w:rsidRPr="00253E43">
        <w:t xml:space="preserve">  </w:t>
      </w:r>
      <w:r w:rsidR="00BA514F" w:rsidRPr="00253E43">
        <w:rPr>
          <w:noProof/>
          <w:lang w:eastAsia="es-ES"/>
        </w:rPr>
        <w:drawing>
          <wp:inline distT="0" distB="0" distL="0" distR="0" wp14:anchorId="0A80AD8A" wp14:editId="058E3657">
            <wp:extent cx="1990725" cy="4105275"/>
            <wp:effectExtent l="0" t="0" r="9525" b="9525"/>
            <wp:docPr id="10" name="Imagen 10" descr="C:\Users\Cesar\AppData\Local\Microsoft\Windows\INetCache\Content.Word\DA_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esar\AppData\Local\Microsoft\Windows\INetCache\Content.Word\DA_Logou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50DF" w14:textId="786E63CB" w:rsidR="00633DAA" w:rsidRDefault="00633DAA">
      <w:pPr>
        <w:spacing w:after="200"/>
        <w:jc w:val="left"/>
      </w:pPr>
      <w:r>
        <w:br w:type="page"/>
      </w:r>
    </w:p>
    <w:p w14:paraId="56D8333B" w14:textId="77777777" w:rsidR="00633DAA" w:rsidRPr="00253E43" w:rsidRDefault="00633DAA" w:rsidP="00633DAA">
      <w:pPr>
        <w:pStyle w:val="Ttulo3"/>
      </w:pPr>
      <w:bookmarkStart w:id="94" w:name="_Toc49341823"/>
      <w:bookmarkStart w:id="95" w:name="_Toc170148348"/>
      <w:bookmarkStart w:id="96" w:name="_Toc170148663"/>
      <w:r w:rsidRPr="00253E43">
        <w:lastRenderedPageBreak/>
        <w:t>Carga de datos</w:t>
      </w:r>
      <w:bookmarkEnd w:id="94"/>
      <w:bookmarkEnd w:id="95"/>
      <w:bookmarkEnd w:id="96"/>
    </w:p>
    <w:p w14:paraId="3DF76486" w14:textId="77777777" w:rsidR="00633DAA" w:rsidRPr="00253E43" w:rsidRDefault="00633DAA" w:rsidP="00BA514F">
      <w:pPr>
        <w:jc w:val="center"/>
      </w:pPr>
    </w:p>
    <w:p w14:paraId="1CB5622B" w14:textId="348EC497" w:rsidR="00166A6F" w:rsidRDefault="00F82D10" w:rsidP="00F02DDB">
      <w:r>
        <w:pict w14:anchorId="3BC76BB7">
          <v:shape id="_x0000_i1028" type="#_x0000_t75" style="width:2in;height:523.2pt">
            <v:imagedata r:id="rId25" o:title="DA_VaciarBBDD"/>
          </v:shape>
        </w:pict>
      </w:r>
      <w:r w:rsidR="00AA0588" w:rsidRPr="00253E43">
        <w:t xml:space="preserve">   </w:t>
      </w:r>
      <w:r w:rsidR="002E690D" w:rsidRPr="00253E43">
        <w:t xml:space="preserve">          </w:t>
      </w:r>
      <w:r>
        <w:pict w14:anchorId="6C7C2997">
          <v:shape id="_x0000_i1029" type="#_x0000_t75" style="width:144.6pt;height:430.2pt">
            <v:imagedata r:id="rId26" o:title="DA_GestiónErrores"/>
          </v:shape>
        </w:pict>
      </w:r>
      <w:r w:rsidR="00F02DDB">
        <w:rPr>
          <w:noProof/>
        </w:rPr>
        <w:drawing>
          <wp:inline distT="0" distB="0" distL="0" distR="0" wp14:anchorId="7B75D09D" wp14:editId="1904D8B2">
            <wp:extent cx="1762125" cy="3882524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195" cy="39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A6F">
        <w:br w:type="page"/>
      </w:r>
    </w:p>
    <w:p w14:paraId="72E1D854" w14:textId="2B168705" w:rsidR="00166A6F" w:rsidRDefault="00166A6F" w:rsidP="00166A6F">
      <w:pPr>
        <w:pStyle w:val="Ttulo3"/>
      </w:pPr>
      <w:bookmarkStart w:id="97" w:name="_Toc170148349"/>
      <w:bookmarkStart w:id="98" w:name="_Toc170148664"/>
      <w:r>
        <w:lastRenderedPageBreak/>
        <w:t>Gestión de alumnos</w:t>
      </w:r>
      <w:bookmarkEnd w:id="97"/>
      <w:bookmarkEnd w:id="98"/>
    </w:p>
    <w:p w14:paraId="1A468364" w14:textId="39948BEE" w:rsidR="00284F4E" w:rsidRPr="00284F4E" w:rsidRDefault="00284F4E" w:rsidP="00605F52">
      <w:pPr>
        <w:jc w:val="center"/>
      </w:pPr>
      <w:r>
        <w:rPr>
          <w:noProof/>
        </w:rPr>
        <w:drawing>
          <wp:inline distT="0" distB="0" distL="0" distR="0" wp14:anchorId="2A4ACC06" wp14:editId="27C4AE64">
            <wp:extent cx="2924175" cy="447855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535" cy="45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2E8">
        <w:t xml:space="preserve">  </w:t>
      </w:r>
      <w:r w:rsidR="00F02DDB">
        <w:rPr>
          <w:noProof/>
        </w:rPr>
        <w:drawing>
          <wp:inline distT="0" distB="0" distL="0" distR="0" wp14:anchorId="078E2B6C" wp14:editId="5A62098E">
            <wp:extent cx="2615856" cy="46386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527" cy="465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032FE" w14:textId="77777777" w:rsidR="00166A6F" w:rsidRDefault="00166A6F" w:rsidP="002E2F76">
      <w:pPr>
        <w:spacing w:after="200"/>
        <w:jc w:val="center"/>
      </w:pPr>
    </w:p>
    <w:p w14:paraId="2993A741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01B347C6" w14:textId="5EC6B3B3" w:rsidR="001E52E8" w:rsidRDefault="001E52E8" w:rsidP="001E52E8">
      <w:pPr>
        <w:pStyle w:val="Ttulo3"/>
      </w:pPr>
      <w:bookmarkStart w:id="99" w:name="_Toc170148350"/>
      <w:bookmarkStart w:id="100" w:name="_Toc170148665"/>
      <w:r>
        <w:lastRenderedPageBreak/>
        <w:t xml:space="preserve">Gestión de </w:t>
      </w:r>
      <w:r w:rsidR="00BF444B">
        <w:t>préstamos</w:t>
      </w:r>
      <w:bookmarkEnd w:id="99"/>
      <w:bookmarkEnd w:id="100"/>
    </w:p>
    <w:p w14:paraId="07E8C853" w14:textId="522ABECB" w:rsidR="0002331C" w:rsidRPr="0002331C" w:rsidRDefault="0002331C" w:rsidP="0002331C">
      <w:r>
        <w:rPr>
          <w:noProof/>
        </w:rPr>
        <w:drawing>
          <wp:inline distT="0" distB="0" distL="0" distR="0" wp14:anchorId="0B7F8F81" wp14:editId="50A48262">
            <wp:extent cx="4105275" cy="47720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097E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179C5AAE" w14:textId="66456EAA" w:rsidR="001E52E8" w:rsidRDefault="001E52E8" w:rsidP="001E52E8">
      <w:pPr>
        <w:pStyle w:val="Ttulo3"/>
      </w:pPr>
      <w:bookmarkStart w:id="101" w:name="_Toc170148351"/>
      <w:bookmarkStart w:id="102" w:name="_Toc170148666"/>
      <w:r>
        <w:lastRenderedPageBreak/>
        <w:t>Gestión de listados</w:t>
      </w:r>
      <w:bookmarkEnd w:id="101"/>
      <w:bookmarkEnd w:id="102"/>
    </w:p>
    <w:p w14:paraId="10B35D02" w14:textId="015B4BB9" w:rsidR="007D7AA2" w:rsidRPr="007D7AA2" w:rsidRDefault="007D7AA2" w:rsidP="007D7AA2">
      <w:r>
        <w:rPr>
          <w:noProof/>
        </w:rPr>
        <w:drawing>
          <wp:inline distT="0" distB="0" distL="0" distR="0" wp14:anchorId="71A9D82D" wp14:editId="66590D2C">
            <wp:extent cx="4486275" cy="47434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E1C79" w14:textId="77777777" w:rsidR="001E52E8" w:rsidRDefault="001E52E8">
      <w:pPr>
        <w:spacing w:after="200"/>
        <w:jc w:val="left"/>
        <w:rPr>
          <w:rFonts w:asciiTheme="majorHAnsi" w:eastAsiaTheme="majorEastAsia" w:hAnsiTheme="majorHAnsi" w:cstheme="majorBidi"/>
          <w:b/>
          <w:color w:val="012639" w:themeColor="accent1" w:themeShade="7F"/>
        </w:rPr>
      </w:pPr>
      <w:r>
        <w:br w:type="page"/>
      </w:r>
    </w:p>
    <w:p w14:paraId="6FB43357" w14:textId="721ACAB1" w:rsidR="001E52E8" w:rsidRDefault="001E52E8" w:rsidP="001E52E8">
      <w:pPr>
        <w:pStyle w:val="Ttulo3"/>
      </w:pPr>
      <w:bookmarkStart w:id="103" w:name="_Toc170148352"/>
      <w:bookmarkStart w:id="104" w:name="_Toc170148667"/>
      <w:r>
        <w:lastRenderedPageBreak/>
        <w:t>Preservar datos</w:t>
      </w:r>
      <w:bookmarkEnd w:id="103"/>
      <w:bookmarkEnd w:id="104"/>
    </w:p>
    <w:p w14:paraId="08DED207" w14:textId="7F6C2DCE" w:rsidR="00C347D0" w:rsidRPr="00C347D0" w:rsidRDefault="00653196" w:rsidP="00C347D0">
      <w:r>
        <w:rPr>
          <w:noProof/>
        </w:rPr>
        <w:drawing>
          <wp:inline distT="0" distB="0" distL="0" distR="0" wp14:anchorId="02F2C4B8" wp14:editId="6DE18304">
            <wp:extent cx="2581275" cy="4743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E86B" w14:textId="7FB8FB5E" w:rsidR="002E2F76" w:rsidRDefault="002E2F76" w:rsidP="001E52E8">
      <w:pPr>
        <w:spacing w:after="200"/>
      </w:pPr>
      <w:r w:rsidRPr="00253E43">
        <w:br w:type="page"/>
      </w:r>
    </w:p>
    <w:p w14:paraId="649F1414" w14:textId="77777777" w:rsidR="0034201D" w:rsidRPr="00253E43" w:rsidRDefault="0034201D" w:rsidP="0034201D">
      <w:pPr>
        <w:pStyle w:val="Ttulo2"/>
      </w:pPr>
      <w:bookmarkStart w:id="105" w:name="_Toc49341826"/>
      <w:bookmarkStart w:id="106" w:name="_Toc170148353"/>
      <w:bookmarkStart w:id="107" w:name="_Toc170148668"/>
      <w:r w:rsidRPr="00253E43">
        <w:lastRenderedPageBreak/>
        <w:t>Esquema Entidad / Relación</w:t>
      </w:r>
      <w:bookmarkEnd w:id="105"/>
      <w:bookmarkEnd w:id="106"/>
      <w:bookmarkEnd w:id="107"/>
    </w:p>
    <w:p w14:paraId="45D240D8" w14:textId="33E1FB06" w:rsidR="00082050" w:rsidRPr="00253E43" w:rsidRDefault="00082050" w:rsidP="00082050">
      <w:pPr>
        <w:ind w:firstLine="720"/>
      </w:pPr>
      <w:r w:rsidRPr="00253E43">
        <w:t>Se ha determinado que no es necesaria una tabla de configuraciones, permitiendo que en diseño se tomen las alternativas más eficientes para este caso</w:t>
      </w:r>
      <w:r w:rsidR="00711EBD" w:rsidRPr="00253E43">
        <w:t xml:space="preserve"> (e</w:t>
      </w:r>
      <w:r w:rsidRPr="00253E43">
        <w:t>s recomendable que se cree un fichero con los datos de configuración</w:t>
      </w:r>
      <w:r w:rsidR="00711EBD" w:rsidRPr="00253E43">
        <w:t>)</w:t>
      </w:r>
      <w:r w:rsidRPr="00253E43">
        <w:t>.</w:t>
      </w:r>
    </w:p>
    <w:p w14:paraId="2E0E88CB" w14:textId="7F67E247" w:rsidR="00E10180" w:rsidRPr="00253E43" w:rsidRDefault="00E10180" w:rsidP="00A271C5">
      <w:pPr>
        <w:jc w:val="center"/>
      </w:pPr>
    </w:p>
    <w:p w14:paraId="7EA2A3EA" w14:textId="649417AB" w:rsidR="00E10180" w:rsidRPr="00253E43" w:rsidRDefault="00577E91" w:rsidP="00E10180">
      <w:r>
        <w:rPr>
          <w:noProof/>
        </w:rPr>
        <w:drawing>
          <wp:inline distT="0" distB="0" distL="0" distR="0" wp14:anchorId="20C7F42C" wp14:editId="31960D97">
            <wp:extent cx="5915025" cy="4772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55D9" w14:textId="77777777" w:rsidR="002E17C7" w:rsidRPr="00253E43" w:rsidRDefault="002E17C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3D2539D4" w14:textId="77777777" w:rsidR="0034201D" w:rsidRPr="00253E43" w:rsidRDefault="0034201D" w:rsidP="0034201D">
      <w:pPr>
        <w:pStyle w:val="Ttulo2"/>
      </w:pPr>
      <w:bookmarkStart w:id="108" w:name="_Toc49341827"/>
      <w:bookmarkStart w:id="109" w:name="_Toc170148354"/>
      <w:bookmarkStart w:id="110" w:name="_Toc170148669"/>
      <w:r w:rsidRPr="00253E43">
        <w:lastRenderedPageBreak/>
        <w:t>Modelo relacional y normalización</w:t>
      </w:r>
      <w:bookmarkEnd w:id="108"/>
      <w:bookmarkEnd w:id="109"/>
      <w:bookmarkEnd w:id="110"/>
    </w:p>
    <w:p w14:paraId="5828453E" w14:textId="0703D291" w:rsidR="00082050" w:rsidRDefault="00082050" w:rsidP="00082050">
      <w:r w:rsidRPr="00253E43">
        <w:tab/>
        <w:t xml:space="preserve">Una vez llevada a cabo la normalización, teniendo en </w:t>
      </w:r>
      <w:r w:rsidR="00667148" w:rsidRPr="00253E43">
        <w:t>cuenta hasta la forma de Boyce-</w:t>
      </w:r>
      <w:proofErr w:type="spellStart"/>
      <w:r w:rsidR="00667148" w:rsidRPr="00253E43">
        <w:t>C</w:t>
      </w:r>
      <w:r w:rsidRPr="00253E43">
        <w:t>ood</w:t>
      </w:r>
      <w:proofErr w:type="spellEnd"/>
      <w:r w:rsidRPr="00253E43">
        <w:t>, el resultado es el siguiente:</w:t>
      </w:r>
    </w:p>
    <w:p w14:paraId="20447C12" w14:textId="5EB66EB6" w:rsidR="00C24119" w:rsidRDefault="00C24119" w:rsidP="00C24119">
      <w:pPr>
        <w:ind w:left="567"/>
      </w:pPr>
      <w:bookmarkStart w:id="111" w:name="_Toc49341828"/>
      <w:r w:rsidRPr="00A872B1">
        <w:rPr>
          <w:b/>
          <w:bCs/>
        </w:rPr>
        <w:t>Materias</w:t>
      </w:r>
      <w:r>
        <w:t xml:space="preserve">: </w:t>
      </w:r>
      <w:r w:rsidRPr="00C24119">
        <w:rPr>
          <w:u w:val="single"/>
        </w:rPr>
        <w:t>id</w:t>
      </w:r>
      <w:r>
        <w:t>, nombre, departamento</w:t>
      </w:r>
    </w:p>
    <w:p w14:paraId="17C22F0F" w14:textId="02B0DED8" w:rsidR="00C24119" w:rsidRDefault="00C24119" w:rsidP="00C24119">
      <w:pPr>
        <w:ind w:left="567"/>
      </w:pPr>
      <w:r w:rsidRPr="00A872B1">
        <w:rPr>
          <w:b/>
          <w:bCs/>
        </w:rPr>
        <w:t>Cursos</w:t>
      </w:r>
      <w:r>
        <w:t xml:space="preserve">: </w:t>
      </w:r>
      <w:r w:rsidRPr="00C24119">
        <w:rPr>
          <w:u w:val="single"/>
        </w:rPr>
        <w:t>curso</w:t>
      </w:r>
      <w:r>
        <w:t>, nivel</w:t>
      </w:r>
    </w:p>
    <w:p w14:paraId="516ADFE6" w14:textId="7CBFBDA8" w:rsidR="00C24119" w:rsidRDefault="00C24119" w:rsidP="00C24119">
      <w:pPr>
        <w:ind w:left="567"/>
      </w:pPr>
      <w:r w:rsidRPr="00A872B1">
        <w:rPr>
          <w:b/>
          <w:bCs/>
        </w:rPr>
        <w:t>Libros</w:t>
      </w:r>
      <w:r>
        <w:t xml:space="preserve">: </w:t>
      </w:r>
      <w:proofErr w:type="spellStart"/>
      <w:r w:rsidRPr="00C24119">
        <w:rPr>
          <w:u w:val="single"/>
        </w:rPr>
        <w:t>isbn</w:t>
      </w:r>
      <w:proofErr w:type="spellEnd"/>
      <w:r>
        <w:t xml:space="preserve">, titulo, autor, </w:t>
      </w:r>
      <w:proofErr w:type="spellStart"/>
      <w:r>
        <w:t>numero_ejemplares</w:t>
      </w:r>
      <w:proofErr w:type="spellEnd"/>
      <w:r>
        <w:t xml:space="preserve">, </w:t>
      </w:r>
      <w:proofErr w:type="spellStart"/>
      <w:r>
        <w:t>id_materia</w:t>
      </w:r>
      <w:proofErr w:type="spellEnd"/>
      <w:r>
        <w:t xml:space="preserve">, </w:t>
      </w:r>
      <w:proofErr w:type="spellStart"/>
      <w:r>
        <w:t>id_curso</w:t>
      </w:r>
      <w:proofErr w:type="spellEnd"/>
    </w:p>
    <w:p w14:paraId="62DBD675" w14:textId="09D8A2E8" w:rsidR="00C24119" w:rsidRDefault="00C24119" w:rsidP="00C24119">
      <w:pPr>
        <w:ind w:left="567"/>
      </w:pPr>
      <w:r w:rsidRPr="00A872B1">
        <w:rPr>
          <w:b/>
          <w:bCs/>
        </w:rPr>
        <w:t>Alumnos</w:t>
      </w:r>
      <w:r>
        <w:t xml:space="preserve">: </w:t>
      </w:r>
      <w:r w:rsidRPr="00C24119">
        <w:rPr>
          <w:u w:val="single"/>
        </w:rPr>
        <w:t>id</w:t>
      </w:r>
      <w:r>
        <w:t>, nombre, apellidos, tramo (I, II, Ninguno), bilingüe (S/N)</w:t>
      </w:r>
    </w:p>
    <w:p w14:paraId="56EE5880" w14:textId="27B95DDE" w:rsidR="00C24119" w:rsidRDefault="00C24119" w:rsidP="00C24119">
      <w:pPr>
        <w:ind w:left="567"/>
      </w:pPr>
      <w:proofErr w:type="spellStart"/>
      <w:r w:rsidRPr="00A872B1">
        <w:rPr>
          <w:b/>
          <w:bCs/>
        </w:rPr>
        <w:t>AlumnosCursosLibros</w:t>
      </w:r>
      <w:proofErr w:type="spellEnd"/>
      <w:r>
        <w:t xml:space="preserve">: </w:t>
      </w:r>
      <w:proofErr w:type="spellStart"/>
      <w:r w:rsidRPr="00A872B1">
        <w:rPr>
          <w:u w:val="single"/>
        </w:rPr>
        <w:t>isbn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id_alumno</w:t>
      </w:r>
      <w:proofErr w:type="spellEnd"/>
      <w:r w:rsidRPr="00A872B1">
        <w:rPr>
          <w:u w:val="single"/>
        </w:rPr>
        <w:t xml:space="preserve">, </w:t>
      </w:r>
      <w:proofErr w:type="spellStart"/>
      <w:r w:rsidRPr="00A872B1">
        <w:rPr>
          <w:u w:val="single"/>
        </w:rPr>
        <w:t>id_curso</w:t>
      </w:r>
      <w:proofErr w:type="spellEnd"/>
      <w:r>
        <w:t xml:space="preserve">, </w:t>
      </w:r>
      <w:proofErr w:type="spellStart"/>
      <w:r>
        <w:t>fecha_entrega</w:t>
      </w:r>
      <w:proofErr w:type="spellEnd"/>
      <w:r>
        <w:t xml:space="preserve">, </w:t>
      </w:r>
      <w:proofErr w:type="spellStart"/>
      <w:r>
        <w:t>fecha_devolucion</w:t>
      </w:r>
      <w:proofErr w:type="spellEnd"/>
      <w:r>
        <w:t xml:space="preserve">, estado (entregado, </w:t>
      </w:r>
      <w:proofErr w:type="spellStart"/>
      <w:r>
        <w:t>por_devolver</w:t>
      </w:r>
      <w:proofErr w:type="spellEnd"/>
      <w:r>
        <w:t>)</w:t>
      </w:r>
    </w:p>
    <w:p w14:paraId="4CDE9763" w14:textId="04D7447B" w:rsidR="0002331C" w:rsidRDefault="0002331C" w:rsidP="00C24119">
      <w:pPr>
        <w:ind w:left="567"/>
        <w:rPr>
          <w:rFonts w:asciiTheme="majorHAnsi" w:eastAsiaTheme="majorEastAsia" w:hAnsiTheme="majorHAnsi" w:cstheme="majorBidi"/>
          <w:color w:val="061F57" w:themeColor="text2" w:themeShade="BF"/>
          <w:kern w:val="28"/>
        </w:rPr>
      </w:pPr>
      <w:r>
        <w:br w:type="page"/>
      </w:r>
    </w:p>
    <w:p w14:paraId="0195CD01" w14:textId="4F60BA79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12" w:name="_Toc170148355"/>
      <w:bookmarkStart w:id="113" w:name="_Toc170148670"/>
      <w:r w:rsidRPr="00253E43">
        <w:rPr>
          <w:sz w:val="144"/>
          <w:szCs w:val="144"/>
        </w:rPr>
        <w:lastRenderedPageBreak/>
        <w:t>Diseño del Proyecto</w:t>
      </w:r>
      <w:bookmarkEnd w:id="111"/>
      <w:bookmarkEnd w:id="112"/>
      <w:bookmarkEnd w:id="113"/>
    </w:p>
    <w:p w14:paraId="6AE653D0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212A3219" w14:textId="77777777" w:rsidR="00937301" w:rsidRPr="00253E43" w:rsidRDefault="00937301" w:rsidP="00312CEF">
      <w:pPr>
        <w:pStyle w:val="Ttulo2"/>
      </w:pPr>
      <w:bookmarkStart w:id="114" w:name="_Toc49341829"/>
      <w:bookmarkStart w:id="115" w:name="_Toc170148356"/>
      <w:bookmarkStart w:id="116" w:name="_Toc170148671"/>
      <w:r w:rsidRPr="00253E43">
        <w:lastRenderedPageBreak/>
        <w:t>Diseño físico de la B</w:t>
      </w:r>
      <w:r w:rsidR="00D15FED" w:rsidRPr="00253E43">
        <w:t>ase de Datos</w:t>
      </w:r>
      <w:bookmarkEnd w:id="114"/>
      <w:bookmarkEnd w:id="115"/>
      <w:bookmarkEnd w:id="116"/>
      <w:r w:rsidRPr="00253E43"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18"/>
        <w:gridCol w:w="1533"/>
        <w:gridCol w:w="756"/>
        <w:gridCol w:w="422"/>
        <w:gridCol w:w="422"/>
        <w:gridCol w:w="775"/>
        <w:gridCol w:w="1141"/>
        <w:gridCol w:w="3057"/>
      </w:tblGrid>
      <w:tr w:rsidR="00115E54" w:rsidRPr="00253E43" w14:paraId="65377063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6AD0BEDF" w14:textId="14A43319" w:rsidR="00115E54" w:rsidRPr="00253E43" w:rsidRDefault="00A872B1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materias</w:t>
            </w:r>
          </w:p>
        </w:tc>
      </w:tr>
      <w:tr w:rsidR="00703417" w:rsidRPr="00253E43" w14:paraId="00975B40" w14:textId="77777777" w:rsidTr="00A872B1">
        <w:tc>
          <w:tcPr>
            <w:tcW w:w="1918" w:type="dxa"/>
            <w:shd w:val="clear" w:color="auto" w:fill="F2F2F2" w:themeFill="background1" w:themeFillShade="F2"/>
          </w:tcPr>
          <w:p w14:paraId="1ADF7E1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33" w:type="dxa"/>
            <w:shd w:val="clear" w:color="auto" w:fill="F2F2F2" w:themeFill="background1" w:themeFillShade="F2"/>
          </w:tcPr>
          <w:p w14:paraId="0AF47F44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756" w:type="dxa"/>
            <w:shd w:val="clear" w:color="auto" w:fill="F2F2F2" w:themeFill="background1" w:themeFillShade="F2"/>
          </w:tcPr>
          <w:p w14:paraId="60C2F771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329B9C8B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422" w:type="dxa"/>
            <w:shd w:val="clear" w:color="auto" w:fill="F2F2F2" w:themeFill="background1" w:themeFillShade="F2"/>
          </w:tcPr>
          <w:p w14:paraId="16D148F4" w14:textId="77777777" w:rsidR="00631A40" w:rsidRPr="00253E43" w:rsidRDefault="00631A40" w:rsidP="00115E54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75E884EA" w14:textId="77777777" w:rsidR="00631A40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744001C3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3057" w:type="dxa"/>
            <w:shd w:val="clear" w:color="auto" w:fill="F2F2F2" w:themeFill="background1" w:themeFillShade="F2"/>
          </w:tcPr>
          <w:p w14:paraId="56908050" w14:textId="77777777" w:rsidR="00631A40" w:rsidRPr="00253E43" w:rsidRDefault="00631A40" w:rsidP="00631A4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703417" w:rsidRPr="00253E43" w14:paraId="5E4966E0" w14:textId="77777777" w:rsidTr="00A872B1">
        <w:tc>
          <w:tcPr>
            <w:tcW w:w="1918" w:type="dxa"/>
          </w:tcPr>
          <w:p w14:paraId="49946617" w14:textId="1689A1B3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id</w:t>
            </w:r>
          </w:p>
        </w:tc>
        <w:tc>
          <w:tcPr>
            <w:tcW w:w="1533" w:type="dxa"/>
          </w:tcPr>
          <w:p w14:paraId="5D1D50E7" w14:textId="6106A86F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756" w:type="dxa"/>
          </w:tcPr>
          <w:p w14:paraId="48B59D56" w14:textId="49EDFD54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422" w:type="dxa"/>
          </w:tcPr>
          <w:p w14:paraId="7A61C9E6" w14:textId="395217CC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422" w:type="dxa"/>
          </w:tcPr>
          <w:p w14:paraId="148B7EB5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4688ACDC" w14:textId="65D4C737" w:rsidR="00631A40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045C5C3A" w14:textId="77777777" w:rsidR="00631A40" w:rsidRPr="00253E43" w:rsidRDefault="00631A40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64ACA8D" w14:textId="21BD7C2D" w:rsidR="00631A40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AUTONUMÉRICO</w:t>
            </w:r>
          </w:p>
        </w:tc>
      </w:tr>
      <w:tr w:rsidR="00703417" w:rsidRPr="00253E43" w14:paraId="7C5BE7C4" w14:textId="77777777" w:rsidTr="00A872B1">
        <w:tc>
          <w:tcPr>
            <w:tcW w:w="1918" w:type="dxa"/>
          </w:tcPr>
          <w:p w14:paraId="40FC8F8B" w14:textId="177196F9" w:rsidR="008F54B3" w:rsidRPr="00253E43" w:rsidRDefault="00A872B1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33" w:type="dxa"/>
          </w:tcPr>
          <w:p w14:paraId="341B9E1D" w14:textId="4FB71406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28D977A" w14:textId="2608A384" w:rsidR="008F54B3" w:rsidRPr="00253E43" w:rsidRDefault="00425A9B" w:rsidP="0060224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2CF8EE1A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4D3198F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1188730C" w14:textId="6BFBE902" w:rsidR="008F54B3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3AB23CA5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62CD6300" w14:textId="77777777" w:rsidR="008F54B3" w:rsidRPr="00253E43" w:rsidRDefault="008F54B3" w:rsidP="0060224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703417" w:rsidRPr="00253E43" w14:paraId="3C3F1F70" w14:textId="77777777" w:rsidTr="00A872B1">
        <w:tc>
          <w:tcPr>
            <w:tcW w:w="1918" w:type="dxa"/>
          </w:tcPr>
          <w:p w14:paraId="6CD73234" w14:textId="1CA22715" w:rsidR="004A0B07" w:rsidRPr="00253E43" w:rsidRDefault="00A872B1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departamento</w:t>
            </w:r>
          </w:p>
        </w:tc>
        <w:tc>
          <w:tcPr>
            <w:tcW w:w="1533" w:type="dxa"/>
          </w:tcPr>
          <w:p w14:paraId="16ADD33A" w14:textId="3D881A1F" w:rsidR="004A0B07" w:rsidRPr="00253E43" w:rsidRDefault="00425A9B" w:rsidP="004A0B07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756" w:type="dxa"/>
          </w:tcPr>
          <w:p w14:paraId="258D25EC" w14:textId="18E1EA4D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422" w:type="dxa"/>
          </w:tcPr>
          <w:p w14:paraId="32F49E0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422" w:type="dxa"/>
          </w:tcPr>
          <w:p w14:paraId="6D5E934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461CB5" w14:textId="483BCDC7" w:rsidR="004A0B07" w:rsidRPr="00253E43" w:rsidRDefault="00A872B1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41" w:type="dxa"/>
          </w:tcPr>
          <w:p w14:paraId="7CC831E1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057" w:type="dxa"/>
          </w:tcPr>
          <w:p w14:paraId="272E74AF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4C4BA883" w14:textId="77777777" w:rsidR="006E4CC4" w:rsidRPr="00253E43" w:rsidRDefault="006E4CC4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602246" w:rsidRPr="00253E43" w14:paraId="650208F5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0D8C9378" w14:textId="098E0DDA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cursos</w:t>
            </w:r>
          </w:p>
        </w:tc>
      </w:tr>
      <w:tr w:rsidR="00602246" w:rsidRPr="00253E43" w14:paraId="18CFD80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1A1E78D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1E0EC82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3820E67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613657D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CD3DF0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72074F9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6334557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69C07ED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79F846F2" w14:textId="77777777" w:rsidTr="00425A9B">
        <w:tc>
          <w:tcPr>
            <w:tcW w:w="1903" w:type="dxa"/>
          </w:tcPr>
          <w:p w14:paraId="78A0368C" w14:textId="73AC14C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3559922B" w14:textId="7D3B8B3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48495875" w14:textId="42A1196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40D35C5E" w14:textId="3958A3C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78B502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8E9F05" w14:textId="189063A3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287734C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00312F82" w14:textId="6EFABC3C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Letra del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niev</w:t>
            </w:r>
            <w:proofErr w:type="spellEnd"/>
          </w:p>
        </w:tc>
      </w:tr>
      <w:tr w:rsidR="00425A9B" w:rsidRPr="00253E43" w14:paraId="6AF6A3E5" w14:textId="77777777" w:rsidTr="00425A9B">
        <w:tc>
          <w:tcPr>
            <w:tcW w:w="1903" w:type="dxa"/>
          </w:tcPr>
          <w:p w14:paraId="44C69F03" w14:textId="4D8C6C0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nivel</w:t>
            </w:r>
          </w:p>
        </w:tc>
        <w:tc>
          <w:tcPr>
            <w:tcW w:w="1582" w:type="dxa"/>
          </w:tcPr>
          <w:p w14:paraId="12CF09F0" w14:textId="39A37B1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2BBCF97B" w14:textId="3E462A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0BBBAD7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9FB6B07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D45C47B" w14:textId="24E89E7C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788F93D2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726EA48" w14:textId="3D596A4B" w:rsidR="00425A9B" w:rsidRPr="00253E43" w:rsidRDefault="00403CCC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1ºeso, 2eso….</w:t>
            </w:r>
          </w:p>
        </w:tc>
      </w:tr>
    </w:tbl>
    <w:p w14:paraId="26E0C57E" w14:textId="77777777" w:rsidR="00425A9B" w:rsidRPr="00253E43" w:rsidRDefault="00425A9B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3"/>
        <w:gridCol w:w="1589"/>
        <w:gridCol w:w="841"/>
        <w:gridCol w:w="389"/>
        <w:gridCol w:w="377"/>
        <w:gridCol w:w="775"/>
        <w:gridCol w:w="1175"/>
        <w:gridCol w:w="2935"/>
      </w:tblGrid>
      <w:tr w:rsidR="00602246" w:rsidRPr="00253E43" w14:paraId="2A9D16A6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52C6AB0E" w14:textId="6D3FEDE3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libros</w:t>
            </w:r>
          </w:p>
        </w:tc>
      </w:tr>
      <w:tr w:rsidR="00425A9B" w:rsidRPr="00253E43" w14:paraId="0E7B1F5A" w14:textId="77777777" w:rsidTr="00425A9B">
        <w:tc>
          <w:tcPr>
            <w:tcW w:w="1943" w:type="dxa"/>
            <w:shd w:val="clear" w:color="auto" w:fill="F2F2F2" w:themeFill="background1" w:themeFillShade="F2"/>
          </w:tcPr>
          <w:p w14:paraId="677A9A9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9" w:type="dxa"/>
            <w:shd w:val="clear" w:color="auto" w:fill="F2F2F2" w:themeFill="background1" w:themeFillShade="F2"/>
          </w:tcPr>
          <w:p w14:paraId="658AA8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1" w:type="dxa"/>
            <w:shd w:val="clear" w:color="auto" w:fill="F2F2F2" w:themeFill="background1" w:themeFillShade="F2"/>
          </w:tcPr>
          <w:p w14:paraId="135E7A02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2A7B4C6F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57301085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9F6A21E" w14:textId="77777777" w:rsidR="00602246" w:rsidRPr="00253E43" w:rsidRDefault="00694BBE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NONULL</w:t>
            </w:r>
          </w:p>
        </w:tc>
        <w:tc>
          <w:tcPr>
            <w:tcW w:w="1175" w:type="dxa"/>
            <w:shd w:val="clear" w:color="auto" w:fill="F2F2F2" w:themeFill="background1" w:themeFillShade="F2"/>
          </w:tcPr>
          <w:p w14:paraId="35B6570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35" w:type="dxa"/>
            <w:shd w:val="clear" w:color="auto" w:fill="F2F2F2" w:themeFill="background1" w:themeFillShade="F2"/>
          </w:tcPr>
          <w:p w14:paraId="2F348FBD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0DB91D3A" w14:textId="77777777" w:rsidTr="00425A9B">
        <w:tc>
          <w:tcPr>
            <w:tcW w:w="1943" w:type="dxa"/>
          </w:tcPr>
          <w:p w14:paraId="246E836F" w14:textId="768BEF2C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9" w:type="dxa"/>
          </w:tcPr>
          <w:p w14:paraId="3EB4F498" w14:textId="35F81393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3F1838B2" w14:textId="2478E397" w:rsidR="004A0B07" w:rsidRPr="00253E43" w:rsidRDefault="00391ED4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F43D776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08AD98B2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6C79B71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2A2E91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2ED3C854" w14:textId="0E547B4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Validar formato </w:t>
            </w: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</w:tr>
      <w:tr w:rsidR="00425A9B" w:rsidRPr="00253E43" w14:paraId="75ED2C02" w14:textId="77777777" w:rsidTr="00425A9B">
        <w:tc>
          <w:tcPr>
            <w:tcW w:w="1943" w:type="dxa"/>
          </w:tcPr>
          <w:p w14:paraId="11A30454" w14:textId="3A53DF3A" w:rsidR="00D735A6" w:rsidRPr="00253E43" w:rsidRDefault="00425A9B" w:rsidP="00425A9B">
            <w:pPr>
              <w:tabs>
                <w:tab w:val="left" w:pos="1290"/>
              </w:tabs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titulo</w:t>
            </w:r>
          </w:p>
        </w:tc>
        <w:tc>
          <w:tcPr>
            <w:tcW w:w="1589" w:type="dxa"/>
          </w:tcPr>
          <w:p w14:paraId="35E9BE38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63332A8E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3CF47CF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A6B522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23C232C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681E29DF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83936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161104F3" w14:textId="77777777" w:rsidTr="00425A9B">
        <w:tc>
          <w:tcPr>
            <w:tcW w:w="1943" w:type="dxa"/>
          </w:tcPr>
          <w:p w14:paraId="26BE4290" w14:textId="5E09352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autor</w:t>
            </w:r>
          </w:p>
        </w:tc>
        <w:tc>
          <w:tcPr>
            <w:tcW w:w="1589" w:type="dxa"/>
          </w:tcPr>
          <w:p w14:paraId="6C0C4F46" w14:textId="77777777" w:rsidR="00D735A6" w:rsidRPr="00253E43" w:rsidRDefault="00D735A6" w:rsidP="00D735A6"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2F4A1CC7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493ECAF2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8FC78CA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8B28CD0" w14:textId="77777777" w:rsidR="00D735A6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54D0E094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6C445F8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B222958" w14:textId="77777777" w:rsidTr="00425A9B">
        <w:tc>
          <w:tcPr>
            <w:tcW w:w="1943" w:type="dxa"/>
          </w:tcPr>
          <w:p w14:paraId="25F7A888" w14:textId="14CD772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numero_ejemplares</w:t>
            </w:r>
            <w:proofErr w:type="spellEnd"/>
          </w:p>
        </w:tc>
        <w:tc>
          <w:tcPr>
            <w:tcW w:w="1589" w:type="dxa"/>
          </w:tcPr>
          <w:p w14:paraId="29094379" w14:textId="77CEE85F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36E392B" w14:textId="57B573A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5</w:t>
            </w:r>
          </w:p>
        </w:tc>
        <w:tc>
          <w:tcPr>
            <w:tcW w:w="389" w:type="dxa"/>
          </w:tcPr>
          <w:p w14:paraId="16941A0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AB6B470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E35143D" w14:textId="518BC6D5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556430D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95709DC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24B55A17" w14:textId="77777777" w:rsidTr="00425A9B">
        <w:tc>
          <w:tcPr>
            <w:tcW w:w="1943" w:type="dxa"/>
          </w:tcPr>
          <w:p w14:paraId="5898E870" w14:textId="65139790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id_materia</w:t>
            </w:r>
            <w:proofErr w:type="spellEnd"/>
          </w:p>
        </w:tc>
        <w:tc>
          <w:tcPr>
            <w:tcW w:w="1589" w:type="dxa"/>
          </w:tcPr>
          <w:p w14:paraId="7D19F7DC" w14:textId="100155A3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INT</w:t>
            </w:r>
          </w:p>
        </w:tc>
        <w:tc>
          <w:tcPr>
            <w:tcW w:w="841" w:type="dxa"/>
          </w:tcPr>
          <w:p w14:paraId="6846B7B1" w14:textId="75CB6B75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11</w:t>
            </w:r>
          </w:p>
        </w:tc>
        <w:tc>
          <w:tcPr>
            <w:tcW w:w="389" w:type="dxa"/>
          </w:tcPr>
          <w:p w14:paraId="7C01FC68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33D0C54" w14:textId="17E654C1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80ED7BF" w14:textId="0B8E8CB7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3C777D2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4F08EE93" w14:textId="4EDA1EBC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materias</w:t>
            </w:r>
          </w:p>
        </w:tc>
      </w:tr>
      <w:tr w:rsidR="00425A9B" w:rsidRPr="00253E43" w14:paraId="15411805" w14:textId="77777777" w:rsidTr="00425A9B">
        <w:tc>
          <w:tcPr>
            <w:tcW w:w="1943" w:type="dxa"/>
          </w:tcPr>
          <w:p w14:paraId="5C4DF248" w14:textId="6FC011F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id_curso</w:t>
            </w:r>
            <w:proofErr w:type="spellEnd"/>
          </w:p>
        </w:tc>
        <w:tc>
          <w:tcPr>
            <w:tcW w:w="1589" w:type="dxa"/>
          </w:tcPr>
          <w:p w14:paraId="35548A66" w14:textId="77C351ED" w:rsidR="00D735A6" w:rsidRPr="00425A9B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1" w:type="dxa"/>
          </w:tcPr>
          <w:p w14:paraId="074E4785" w14:textId="72317EB3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611A7256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4EA12FD9" w14:textId="5DB7E27A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18B5732C" w14:textId="727848D2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75" w:type="dxa"/>
          </w:tcPr>
          <w:p w14:paraId="04102293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35" w:type="dxa"/>
          </w:tcPr>
          <w:p w14:paraId="7A0B0EBB" w14:textId="75A838CD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Tabla </w:t>
            </w:r>
            <w:r w:rsidR="00391ED4">
              <w:rPr>
                <w:rFonts w:cstheme="minorHAnsi"/>
                <w:b/>
                <w:sz w:val="16"/>
                <w:szCs w:val="16"/>
              </w:rPr>
              <w:t>c</w:t>
            </w:r>
            <w:r>
              <w:rPr>
                <w:rFonts w:cstheme="minorHAnsi"/>
                <w:b/>
                <w:sz w:val="16"/>
                <w:szCs w:val="16"/>
              </w:rPr>
              <w:t>ursos</w:t>
            </w:r>
          </w:p>
        </w:tc>
      </w:tr>
    </w:tbl>
    <w:p w14:paraId="7CCB9742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99"/>
        <w:gridCol w:w="1597"/>
        <w:gridCol w:w="842"/>
        <w:gridCol w:w="389"/>
        <w:gridCol w:w="377"/>
        <w:gridCol w:w="775"/>
        <w:gridCol w:w="1180"/>
        <w:gridCol w:w="2965"/>
      </w:tblGrid>
      <w:tr w:rsidR="00602246" w:rsidRPr="00253E43" w14:paraId="219D8751" w14:textId="77777777" w:rsidTr="00602246">
        <w:tc>
          <w:tcPr>
            <w:tcW w:w="10024" w:type="dxa"/>
            <w:gridSpan w:val="8"/>
            <w:shd w:val="clear" w:color="auto" w:fill="E7E6E6" w:themeFill="background2"/>
          </w:tcPr>
          <w:p w14:paraId="3CF1C19D" w14:textId="5526FB9F" w:rsidR="00602246" w:rsidRPr="00253E43" w:rsidRDefault="00425A9B" w:rsidP="0060224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alumnos</w:t>
            </w:r>
          </w:p>
        </w:tc>
      </w:tr>
      <w:tr w:rsidR="00602246" w:rsidRPr="00253E43" w14:paraId="71906F06" w14:textId="77777777" w:rsidTr="00425A9B">
        <w:tc>
          <w:tcPr>
            <w:tcW w:w="1899" w:type="dxa"/>
            <w:shd w:val="clear" w:color="auto" w:fill="F2F2F2" w:themeFill="background1" w:themeFillShade="F2"/>
          </w:tcPr>
          <w:p w14:paraId="335CFBC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97" w:type="dxa"/>
            <w:shd w:val="clear" w:color="auto" w:fill="F2F2F2" w:themeFill="background1" w:themeFillShade="F2"/>
          </w:tcPr>
          <w:p w14:paraId="1132DFFA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2" w:type="dxa"/>
            <w:shd w:val="clear" w:color="auto" w:fill="F2F2F2" w:themeFill="background1" w:themeFillShade="F2"/>
          </w:tcPr>
          <w:p w14:paraId="67C72A86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5EB73311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352EEB98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6410E695" w14:textId="77777777" w:rsidR="00602246" w:rsidRPr="00253E43" w:rsidRDefault="00D14A4C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76ABD17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4E508D3" w14:textId="77777777" w:rsidR="00602246" w:rsidRPr="00253E43" w:rsidRDefault="00602246" w:rsidP="00602246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A0B07" w:rsidRPr="00253E43" w14:paraId="07A9A053" w14:textId="77777777" w:rsidTr="00425A9B">
        <w:tc>
          <w:tcPr>
            <w:tcW w:w="1899" w:type="dxa"/>
          </w:tcPr>
          <w:p w14:paraId="4D003A5B" w14:textId="6AA7B7E5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97" w:type="dxa"/>
          </w:tcPr>
          <w:p w14:paraId="1CCB9498" w14:textId="576140C6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49105566" w14:textId="50091F21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12A8FD2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8048580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0827283" w14:textId="77777777" w:rsidR="004A0B07" w:rsidRPr="00253E43" w:rsidRDefault="00D14A4C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077004E7" w14:textId="77777777" w:rsidR="004A0B07" w:rsidRPr="00253E43" w:rsidRDefault="004A0B07" w:rsidP="004A0B07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6F78C850" w14:textId="32426FD0" w:rsidR="004A0B07" w:rsidRPr="00253E43" w:rsidRDefault="00425A9B" w:rsidP="004A0B07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Número Identificación Escolar</w:t>
            </w:r>
          </w:p>
        </w:tc>
      </w:tr>
      <w:tr w:rsidR="00425A9B" w:rsidRPr="00253E43" w14:paraId="2217E186" w14:textId="77777777" w:rsidTr="00425A9B">
        <w:tc>
          <w:tcPr>
            <w:tcW w:w="1899" w:type="dxa"/>
          </w:tcPr>
          <w:p w14:paraId="11783BFD" w14:textId="3CD303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nombre</w:t>
            </w:r>
          </w:p>
        </w:tc>
        <w:tc>
          <w:tcPr>
            <w:tcW w:w="1597" w:type="dxa"/>
          </w:tcPr>
          <w:p w14:paraId="4CA2165A" w14:textId="79DAE87F" w:rsidR="00425A9B" w:rsidRP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01405271" w14:textId="132470A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1BA7611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7F437C80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5B0C3019" w14:textId="19EA0AA4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7D9E1F6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3627709C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58E2C597" w14:textId="77777777" w:rsidTr="00425A9B">
        <w:tc>
          <w:tcPr>
            <w:tcW w:w="1899" w:type="dxa"/>
          </w:tcPr>
          <w:p w14:paraId="093384C9" w14:textId="56E929E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apellidos</w:t>
            </w:r>
          </w:p>
        </w:tc>
        <w:tc>
          <w:tcPr>
            <w:tcW w:w="1597" w:type="dxa"/>
          </w:tcPr>
          <w:p w14:paraId="1879C1DA" w14:textId="5E1654C2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D824D8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120E8FD4" w14:textId="6941BC8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255</w:t>
            </w:r>
          </w:p>
        </w:tc>
        <w:tc>
          <w:tcPr>
            <w:tcW w:w="389" w:type="dxa"/>
          </w:tcPr>
          <w:p w14:paraId="53B084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5D2E783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7084C80" w14:textId="42A704A1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146BC862" w14:textId="4E5E019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05F31113" w14:textId="0656E363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06056" w:rsidRPr="00253E43" w14:paraId="6928E56F" w14:textId="77777777" w:rsidTr="00425A9B">
        <w:tc>
          <w:tcPr>
            <w:tcW w:w="1899" w:type="dxa"/>
          </w:tcPr>
          <w:p w14:paraId="0EC31AD5" w14:textId="7D0F5FAA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tramo</w:t>
            </w:r>
          </w:p>
        </w:tc>
        <w:tc>
          <w:tcPr>
            <w:tcW w:w="1597" w:type="dxa"/>
          </w:tcPr>
          <w:p w14:paraId="6DE92336" w14:textId="7F153141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2" w:type="dxa"/>
          </w:tcPr>
          <w:p w14:paraId="23F8B38C" w14:textId="6B0F7BD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</w:t>
            </w:r>
          </w:p>
        </w:tc>
        <w:tc>
          <w:tcPr>
            <w:tcW w:w="389" w:type="dxa"/>
          </w:tcPr>
          <w:p w14:paraId="170CCF1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6172496D" w14:textId="7777777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877B5C8" w14:textId="4C0E5F8A" w:rsidR="0040605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2385BC09" w14:textId="2E814537" w:rsidR="00406056" w:rsidRPr="00253E43" w:rsidRDefault="0040605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65" w:type="dxa"/>
          </w:tcPr>
          <w:p w14:paraId="5C8B5AD8" w14:textId="348E2604" w:rsidR="0040605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0, I, II  (0 para no beca, tramo I y II)</w:t>
            </w:r>
          </w:p>
        </w:tc>
      </w:tr>
      <w:tr w:rsidR="00D735A6" w:rsidRPr="00253E43" w14:paraId="6373FD41" w14:textId="77777777" w:rsidTr="00425A9B">
        <w:tc>
          <w:tcPr>
            <w:tcW w:w="1899" w:type="dxa"/>
          </w:tcPr>
          <w:p w14:paraId="60F6D2C7" w14:textId="57736DE2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bilingue</w:t>
            </w:r>
            <w:proofErr w:type="spellEnd"/>
          </w:p>
        </w:tc>
        <w:tc>
          <w:tcPr>
            <w:tcW w:w="1597" w:type="dxa"/>
          </w:tcPr>
          <w:p w14:paraId="7800F501" w14:textId="17B76BC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BOOL</w:t>
            </w:r>
          </w:p>
        </w:tc>
        <w:tc>
          <w:tcPr>
            <w:tcW w:w="842" w:type="dxa"/>
          </w:tcPr>
          <w:p w14:paraId="57C429F6" w14:textId="1CD5A763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1B8AB349" w14:textId="77777777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330CC718" w14:textId="345786A8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0C3EB9D1" w14:textId="3A0CD48F" w:rsidR="00D735A6" w:rsidRPr="00253E43" w:rsidRDefault="00425A9B" w:rsidP="00D14A4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0" w:type="dxa"/>
          </w:tcPr>
          <w:p w14:paraId="5D6B2F16" w14:textId="22C11666" w:rsidR="00D735A6" w:rsidRPr="00253E43" w:rsidRDefault="00425A9B" w:rsidP="00D735A6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False</w:t>
            </w:r>
          </w:p>
        </w:tc>
        <w:tc>
          <w:tcPr>
            <w:tcW w:w="2965" w:type="dxa"/>
          </w:tcPr>
          <w:p w14:paraId="73FA469D" w14:textId="5EC39EFB" w:rsidR="00D735A6" w:rsidRPr="00253E43" w:rsidRDefault="00D735A6" w:rsidP="00D735A6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</w:tbl>
    <w:p w14:paraId="0FBEE339" w14:textId="77777777" w:rsidR="00602246" w:rsidRPr="00253E43" w:rsidRDefault="00602246" w:rsidP="006E4C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03"/>
        <w:gridCol w:w="1582"/>
        <w:gridCol w:w="843"/>
        <w:gridCol w:w="389"/>
        <w:gridCol w:w="377"/>
        <w:gridCol w:w="775"/>
        <w:gridCol w:w="1184"/>
        <w:gridCol w:w="2971"/>
      </w:tblGrid>
      <w:tr w:rsidR="00F158E5" w:rsidRPr="00253E43" w14:paraId="41A7500A" w14:textId="77777777" w:rsidTr="00BF5830">
        <w:tc>
          <w:tcPr>
            <w:tcW w:w="10024" w:type="dxa"/>
            <w:gridSpan w:val="8"/>
            <w:shd w:val="clear" w:color="auto" w:fill="E7E6E6" w:themeFill="background2"/>
          </w:tcPr>
          <w:p w14:paraId="291FBD20" w14:textId="270312DB" w:rsidR="00F158E5" w:rsidRPr="00253E43" w:rsidRDefault="00425A9B" w:rsidP="00BF583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alumnoscursoslibros</w:t>
            </w:r>
            <w:proofErr w:type="spellEnd"/>
          </w:p>
        </w:tc>
      </w:tr>
      <w:tr w:rsidR="00F158E5" w:rsidRPr="00253E43" w14:paraId="1857E68D" w14:textId="77777777" w:rsidTr="00425A9B">
        <w:tc>
          <w:tcPr>
            <w:tcW w:w="1903" w:type="dxa"/>
            <w:shd w:val="clear" w:color="auto" w:fill="F2F2F2" w:themeFill="background1" w:themeFillShade="F2"/>
          </w:tcPr>
          <w:p w14:paraId="4AB65A30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Nombre campo</w:t>
            </w:r>
          </w:p>
        </w:tc>
        <w:tc>
          <w:tcPr>
            <w:tcW w:w="1582" w:type="dxa"/>
            <w:shd w:val="clear" w:color="auto" w:fill="F2F2F2" w:themeFill="background1" w:themeFillShade="F2"/>
          </w:tcPr>
          <w:p w14:paraId="50AEB30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Tipo</w:t>
            </w:r>
          </w:p>
        </w:tc>
        <w:tc>
          <w:tcPr>
            <w:tcW w:w="843" w:type="dxa"/>
            <w:shd w:val="clear" w:color="auto" w:fill="F2F2F2" w:themeFill="background1" w:themeFillShade="F2"/>
          </w:tcPr>
          <w:p w14:paraId="5916502E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Tamaño</w:t>
            </w:r>
          </w:p>
        </w:tc>
        <w:tc>
          <w:tcPr>
            <w:tcW w:w="389" w:type="dxa"/>
            <w:shd w:val="clear" w:color="auto" w:fill="F2F2F2" w:themeFill="background1" w:themeFillShade="F2"/>
          </w:tcPr>
          <w:p w14:paraId="480EE999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PK</w:t>
            </w:r>
          </w:p>
        </w:tc>
        <w:tc>
          <w:tcPr>
            <w:tcW w:w="377" w:type="dxa"/>
            <w:shd w:val="clear" w:color="auto" w:fill="F2F2F2" w:themeFill="background1" w:themeFillShade="F2"/>
          </w:tcPr>
          <w:p w14:paraId="7F247A3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FK</w:t>
            </w:r>
          </w:p>
        </w:tc>
        <w:tc>
          <w:tcPr>
            <w:tcW w:w="775" w:type="dxa"/>
            <w:shd w:val="clear" w:color="auto" w:fill="F2F2F2" w:themeFill="background1" w:themeFillShade="F2"/>
          </w:tcPr>
          <w:p w14:paraId="3571251C" w14:textId="77777777" w:rsidR="00F158E5" w:rsidRPr="00253E43" w:rsidRDefault="00D14A4C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N</w:t>
            </w:r>
            <w:r w:rsidR="00694BBE" w:rsidRPr="00253E43">
              <w:rPr>
                <w:rFonts w:cstheme="minorHAnsi"/>
                <w:b/>
                <w:sz w:val="16"/>
                <w:szCs w:val="16"/>
              </w:rPr>
              <w:t>O</w:t>
            </w:r>
            <w:r w:rsidRPr="00253E43">
              <w:rPr>
                <w:rFonts w:cstheme="minorHAnsi"/>
                <w:b/>
                <w:sz w:val="16"/>
                <w:szCs w:val="16"/>
              </w:rPr>
              <w:t>NULL</w:t>
            </w:r>
          </w:p>
        </w:tc>
        <w:tc>
          <w:tcPr>
            <w:tcW w:w="1184" w:type="dxa"/>
            <w:shd w:val="clear" w:color="auto" w:fill="F2F2F2" w:themeFill="background1" w:themeFillShade="F2"/>
          </w:tcPr>
          <w:p w14:paraId="50A985B4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Valor defecto</w:t>
            </w:r>
          </w:p>
        </w:tc>
        <w:tc>
          <w:tcPr>
            <w:tcW w:w="2971" w:type="dxa"/>
            <w:shd w:val="clear" w:color="auto" w:fill="F2F2F2" w:themeFill="background1" w:themeFillShade="F2"/>
          </w:tcPr>
          <w:p w14:paraId="127B1EC3" w14:textId="77777777" w:rsidR="00F158E5" w:rsidRPr="00253E43" w:rsidRDefault="00F158E5" w:rsidP="00BF5830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Observaciones</w:t>
            </w:r>
          </w:p>
        </w:tc>
      </w:tr>
      <w:tr w:rsidR="00425A9B" w:rsidRPr="00253E43" w14:paraId="520186BE" w14:textId="77777777" w:rsidTr="00425A9B">
        <w:tc>
          <w:tcPr>
            <w:tcW w:w="1903" w:type="dxa"/>
          </w:tcPr>
          <w:p w14:paraId="7F345C2D" w14:textId="6E01F1F4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nie</w:t>
            </w:r>
          </w:p>
        </w:tc>
        <w:tc>
          <w:tcPr>
            <w:tcW w:w="1582" w:type="dxa"/>
          </w:tcPr>
          <w:p w14:paraId="16C129F4" w14:textId="5BAC22B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B733602" w14:textId="75BC90B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10</w:t>
            </w:r>
          </w:p>
        </w:tc>
        <w:tc>
          <w:tcPr>
            <w:tcW w:w="389" w:type="dxa"/>
          </w:tcPr>
          <w:p w14:paraId="5DEB9F53" w14:textId="5E09565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334C20A0" w14:textId="229FBF75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A8C5C11" w14:textId="2742EE27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5B4A5A8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E4401B0" w14:textId="1E86B0AB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alumnos</w:t>
            </w:r>
          </w:p>
        </w:tc>
      </w:tr>
      <w:tr w:rsidR="00425A9B" w:rsidRPr="00253E43" w14:paraId="7DC477DD" w14:textId="77777777" w:rsidTr="00425A9B">
        <w:tc>
          <w:tcPr>
            <w:tcW w:w="1903" w:type="dxa"/>
          </w:tcPr>
          <w:p w14:paraId="1F9AFDA5" w14:textId="36C42179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curso</w:t>
            </w:r>
          </w:p>
        </w:tc>
        <w:tc>
          <w:tcPr>
            <w:tcW w:w="1582" w:type="dxa"/>
          </w:tcPr>
          <w:p w14:paraId="18015585" w14:textId="1D44F0A2" w:rsidR="00425A9B" w:rsidRPr="00253E43" w:rsidRDefault="00425A9B" w:rsidP="00425A9B">
            <w:r w:rsidRPr="005F4481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063A9A19" w14:textId="78D029E0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1366F33" w14:textId="64E36AF6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054C141" w14:textId="6580B29C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7E86D09F" w14:textId="038B517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14FE6744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7ECC46C9" w14:textId="61F97EA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cursos</w:t>
            </w:r>
          </w:p>
        </w:tc>
      </w:tr>
      <w:tr w:rsidR="00425A9B" w:rsidRPr="00253E43" w14:paraId="034FB6B1" w14:textId="77777777" w:rsidTr="00425A9B">
        <w:tc>
          <w:tcPr>
            <w:tcW w:w="1903" w:type="dxa"/>
          </w:tcPr>
          <w:p w14:paraId="75375A62" w14:textId="7BCEC60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isbn</w:t>
            </w:r>
            <w:proofErr w:type="spellEnd"/>
          </w:p>
        </w:tc>
        <w:tc>
          <w:tcPr>
            <w:tcW w:w="1582" w:type="dxa"/>
          </w:tcPr>
          <w:p w14:paraId="6793609A" w14:textId="4690DC48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1BEDEFA8" w14:textId="1BED6B39" w:rsidR="00425A9B" w:rsidRPr="00253E43" w:rsidRDefault="002F1621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20</w:t>
            </w:r>
          </w:p>
        </w:tc>
        <w:tc>
          <w:tcPr>
            <w:tcW w:w="389" w:type="dxa"/>
          </w:tcPr>
          <w:p w14:paraId="120FAF3D" w14:textId="706C5A9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377" w:type="dxa"/>
          </w:tcPr>
          <w:p w14:paraId="7EC27B44" w14:textId="1550F2F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775" w:type="dxa"/>
          </w:tcPr>
          <w:p w14:paraId="05FFE42E" w14:textId="07DCC58D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44E17195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7CF35CD" w14:textId="6F94C04D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Tabla libros</w:t>
            </w:r>
          </w:p>
        </w:tc>
      </w:tr>
      <w:tr w:rsidR="00425A9B" w:rsidRPr="00253E43" w14:paraId="3268C43E" w14:textId="77777777" w:rsidTr="00425A9B">
        <w:tc>
          <w:tcPr>
            <w:tcW w:w="1903" w:type="dxa"/>
          </w:tcPr>
          <w:p w14:paraId="6F6C7D96" w14:textId="45AE5EA0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echa_entrega</w:t>
            </w:r>
            <w:proofErr w:type="spellEnd"/>
          </w:p>
        </w:tc>
        <w:tc>
          <w:tcPr>
            <w:tcW w:w="1582" w:type="dxa"/>
          </w:tcPr>
          <w:p w14:paraId="301AE87E" w14:textId="6A8BFBAA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1355ED2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6277168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A734F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62A6F8D6" w14:textId="692E0E4A" w:rsidR="00425A9B" w:rsidRPr="00253E43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3AA50A2D" w14:textId="37091B1F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Hora y día actual</w:t>
            </w:r>
          </w:p>
        </w:tc>
        <w:tc>
          <w:tcPr>
            <w:tcW w:w="2971" w:type="dxa"/>
          </w:tcPr>
          <w:p w14:paraId="6884316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8936846" w14:textId="77777777" w:rsidTr="00425A9B">
        <w:tc>
          <w:tcPr>
            <w:tcW w:w="1903" w:type="dxa"/>
          </w:tcPr>
          <w:p w14:paraId="449459A9" w14:textId="6DE5C064" w:rsidR="00425A9B" w:rsidRDefault="005628CF" w:rsidP="00425A9B">
            <w:pPr>
              <w:rPr>
                <w:rFonts w:cstheme="minorHAnsi"/>
                <w:b/>
                <w:sz w:val="16"/>
                <w:szCs w:val="16"/>
              </w:rPr>
            </w:pPr>
            <w:proofErr w:type="spellStart"/>
            <w:r>
              <w:rPr>
                <w:rFonts w:cstheme="minorHAnsi"/>
                <w:b/>
                <w:sz w:val="16"/>
                <w:szCs w:val="16"/>
              </w:rPr>
              <w:t>f</w:t>
            </w:r>
            <w:r w:rsidR="00425A9B">
              <w:rPr>
                <w:rFonts w:cstheme="minorHAnsi"/>
                <w:b/>
                <w:sz w:val="16"/>
                <w:szCs w:val="16"/>
              </w:rPr>
              <w:t>echa_</w:t>
            </w:r>
            <w:r>
              <w:rPr>
                <w:rFonts w:cstheme="minorHAnsi"/>
                <w:b/>
                <w:sz w:val="16"/>
                <w:szCs w:val="16"/>
              </w:rPr>
              <w:t>d</w:t>
            </w:r>
            <w:r w:rsidR="00425A9B">
              <w:rPr>
                <w:rFonts w:cstheme="minorHAnsi"/>
                <w:b/>
                <w:sz w:val="16"/>
                <w:szCs w:val="16"/>
              </w:rPr>
              <w:t>evolución</w:t>
            </w:r>
            <w:proofErr w:type="spellEnd"/>
          </w:p>
        </w:tc>
        <w:tc>
          <w:tcPr>
            <w:tcW w:w="1582" w:type="dxa"/>
          </w:tcPr>
          <w:p w14:paraId="0A407978" w14:textId="5489D6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DATE</w:t>
            </w:r>
          </w:p>
        </w:tc>
        <w:tc>
          <w:tcPr>
            <w:tcW w:w="843" w:type="dxa"/>
          </w:tcPr>
          <w:p w14:paraId="6680B899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7336B4C6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14C1FF0D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71625795" w14:textId="4704DF7C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X</w:t>
            </w:r>
          </w:p>
        </w:tc>
        <w:tc>
          <w:tcPr>
            <w:tcW w:w="1184" w:type="dxa"/>
          </w:tcPr>
          <w:p w14:paraId="64C6E25E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3CE71813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425A9B" w:rsidRPr="00253E43" w14:paraId="00D6EA17" w14:textId="77777777" w:rsidTr="00425A9B">
        <w:tc>
          <w:tcPr>
            <w:tcW w:w="1903" w:type="dxa"/>
          </w:tcPr>
          <w:p w14:paraId="04DF28BB" w14:textId="2EB56246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estado</w:t>
            </w:r>
          </w:p>
        </w:tc>
        <w:tc>
          <w:tcPr>
            <w:tcW w:w="1582" w:type="dxa"/>
          </w:tcPr>
          <w:p w14:paraId="002A495B" w14:textId="18602DDE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VARCHAR</w:t>
            </w:r>
          </w:p>
        </w:tc>
        <w:tc>
          <w:tcPr>
            <w:tcW w:w="843" w:type="dxa"/>
          </w:tcPr>
          <w:p w14:paraId="714CDD1B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89" w:type="dxa"/>
          </w:tcPr>
          <w:p w14:paraId="2CCB45BA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377" w:type="dxa"/>
          </w:tcPr>
          <w:p w14:paraId="0D3ECE9C" w14:textId="777777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775" w:type="dxa"/>
          </w:tcPr>
          <w:p w14:paraId="3D88E893" w14:textId="77777777" w:rsidR="00425A9B" w:rsidRDefault="00425A9B" w:rsidP="00425A9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184" w:type="dxa"/>
          </w:tcPr>
          <w:p w14:paraId="484F2831" w14:textId="77777777" w:rsidR="00425A9B" w:rsidRPr="00253E43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2971" w:type="dxa"/>
          </w:tcPr>
          <w:p w14:paraId="1FC5C302" w14:textId="1D9D0277" w:rsidR="00425A9B" w:rsidRDefault="00425A9B" w:rsidP="00425A9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P: Prestado, D:Devuelto</w:t>
            </w:r>
          </w:p>
        </w:tc>
      </w:tr>
    </w:tbl>
    <w:p w14:paraId="24206724" w14:textId="77777777" w:rsidR="00F158E5" w:rsidRPr="00253E43" w:rsidRDefault="00F158E5" w:rsidP="006E4CC4"/>
    <w:p w14:paraId="7E836F9F" w14:textId="741F7152" w:rsidR="003B7B9F" w:rsidRDefault="003B7B9F" w:rsidP="003B7B9F">
      <w:pPr>
        <w:pStyle w:val="Ttulo2"/>
      </w:pPr>
      <w:bookmarkStart w:id="117" w:name="_Toc49341831"/>
      <w:bookmarkStart w:id="118" w:name="_Toc170148358"/>
      <w:bookmarkStart w:id="119" w:name="_Toc170148673"/>
      <w:r w:rsidRPr="00253E43">
        <w:t>Estructura de almacenamiento</w:t>
      </w:r>
      <w:bookmarkEnd w:id="117"/>
      <w:bookmarkEnd w:id="118"/>
      <w:bookmarkEnd w:id="119"/>
    </w:p>
    <w:p w14:paraId="6E58A1CC" w14:textId="77777777" w:rsidR="00BD1C86" w:rsidRDefault="00BD1C86" w:rsidP="00BD1C86">
      <w:r w:rsidRPr="00AA1B50">
        <w:t xml:space="preserve">En este proyecto no se utiliza una base de datos. En su lugar, toda la información se almacena en </w:t>
      </w:r>
      <w:r w:rsidRPr="00AA1B50">
        <w:rPr>
          <w:b/>
          <w:bCs/>
        </w:rPr>
        <w:t>archivos CSV (</w:t>
      </w:r>
      <w:proofErr w:type="spellStart"/>
      <w:r w:rsidRPr="00AA1B50">
        <w:rPr>
          <w:b/>
          <w:bCs/>
        </w:rPr>
        <w:t>Comma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Separated</w:t>
      </w:r>
      <w:proofErr w:type="spellEnd"/>
      <w:r w:rsidRPr="00AA1B50">
        <w:rPr>
          <w:b/>
          <w:bCs/>
        </w:rPr>
        <w:t xml:space="preserve"> </w:t>
      </w:r>
      <w:proofErr w:type="spellStart"/>
      <w:r w:rsidRPr="00AA1B50">
        <w:rPr>
          <w:b/>
          <w:bCs/>
        </w:rPr>
        <w:t>Values</w:t>
      </w:r>
      <w:proofErr w:type="spellEnd"/>
      <w:r w:rsidRPr="00AA1B50">
        <w:rPr>
          <w:b/>
          <w:bCs/>
        </w:rPr>
        <w:t>)</w:t>
      </w:r>
      <w:r w:rsidRPr="00AA1B50">
        <w:t>. Cada entidad principal del sistema (alumnos, libros, materias, cursos y préstamos) tiene su propio archivo CSV, con el siguiente detalle:</w:t>
      </w:r>
    </w:p>
    <w:p w14:paraId="4BA74D0B" w14:textId="77777777" w:rsidR="00D12952" w:rsidRPr="00AA1B50" w:rsidRDefault="00D12952" w:rsidP="00BD1C86"/>
    <w:p w14:paraId="5944098A" w14:textId="1979EB9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alumnos.csv: nie, nombre, apellidos, tramo, bilingüe.</w:t>
      </w:r>
    </w:p>
    <w:p w14:paraId="222EEBD8" w14:textId="754ED2B1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 xml:space="preserve">libros.csv: </w:t>
      </w:r>
      <w:proofErr w:type="spellStart"/>
      <w:r w:rsidRPr="00AA1B50">
        <w:t>isbn</w:t>
      </w:r>
      <w:proofErr w:type="spellEnd"/>
      <w:r w:rsidRPr="00AA1B50">
        <w:t>, t</w:t>
      </w:r>
      <w:r>
        <w:t>i</w:t>
      </w:r>
      <w:r w:rsidRPr="00AA1B50">
        <w:t xml:space="preserve">tulo, autor, </w:t>
      </w:r>
      <w:proofErr w:type="spellStart"/>
      <w:r w:rsidRPr="00AA1B50">
        <w:t>n</w:t>
      </w:r>
      <w:r>
        <w:t>u</w:t>
      </w:r>
      <w:r w:rsidRPr="00AA1B50">
        <w:t>mero_ejemplares</w:t>
      </w:r>
      <w:proofErr w:type="spellEnd"/>
      <w:r w:rsidRPr="00AA1B50">
        <w:t xml:space="preserve">, </w:t>
      </w:r>
      <w:proofErr w:type="spellStart"/>
      <w:r w:rsidRPr="00AA1B50">
        <w:t>id_materia</w:t>
      </w:r>
      <w:proofErr w:type="spellEnd"/>
      <w:r w:rsidRPr="00AA1B50">
        <w:t xml:space="preserve">, </w:t>
      </w:r>
      <w:proofErr w:type="spellStart"/>
      <w:r w:rsidRPr="00AA1B50">
        <w:t>id_curso</w:t>
      </w:r>
      <w:proofErr w:type="spellEnd"/>
      <w:r w:rsidRPr="00AA1B50">
        <w:t>.</w:t>
      </w:r>
    </w:p>
    <w:p w14:paraId="7D1A88D8" w14:textId="6BF5D944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materias.csv: id, nombre, departamento.</w:t>
      </w:r>
    </w:p>
    <w:p w14:paraId="7E00BC54" w14:textId="519D0767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cursos.csv: curso, nivel.</w:t>
      </w:r>
    </w:p>
    <w:p w14:paraId="7D45D813" w14:textId="1031E472" w:rsidR="00BD1C86" w:rsidRPr="00AA1B50" w:rsidRDefault="00BD1C86">
      <w:pPr>
        <w:numPr>
          <w:ilvl w:val="0"/>
          <w:numId w:val="3"/>
        </w:numPr>
        <w:spacing w:after="160" w:line="278" w:lineRule="auto"/>
        <w:jc w:val="left"/>
      </w:pPr>
      <w:r w:rsidRPr="00AA1B50">
        <w:t>prestamos.csv (</w:t>
      </w:r>
      <w:proofErr w:type="spellStart"/>
      <w:r w:rsidRPr="00AA1B50">
        <w:t>alumnos_cursos_libros</w:t>
      </w:r>
      <w:proofErr w:type="spellEnd"/>
      <w:r w:rsidRPr="00AA1B50">
        <w:t xml:space="preserve">): nie, curso, </w:t>
      </w:r>
      <w:proofErr w:type="spellStart"/>
      <w:r w:rsidRPr="00AA1B50">
        <w:t>isbn</w:t>
      </w:r>
      <w:proofErr w:type="spellEnd"/>
      <w:r w:rsidRPr="00AA1B50">
        <w:t xml:space="preserve">, </w:t>
      </w:r>
      <w:proofErr w:type="spellStart"/>
      <w:r w:rsidRPr="00AA1B50">
        <w:t>fecha_entrega</w:t>
      </w:r>
      <w:proofErr w:type="spellEnd"/>
      <w:r w:rsidRPr="00AA1B50">
        <w:t xml:space="preserve">, </w:t>
      </w:r>
      <w:proofErr w:type="spellStart"/>
      <w:r w:rsidRPr="00AA1B50">
        <w:t>fecha_devolución</w:t>
      </w:r>
      <w:proofErr w:type="spellEnd"/>
      <w:r w:rsidRPr="00AA1B50">
        <w:t>, estado.</w:t>
      </w:r>
    </w:p>
    <w:p w14:paraId="7B7F50F4" w14:textId="77777777" w:rsidR="00BD1C86" w:rsidRDefault="00BD1C86" w:rsidP="0066064E">
      <w:r w:rsidRPr="00AA1B50">
        <w:lastRenderedPageBreak/>
        <w:t xml:space="preserve">Cada archivo tiene como primera línea los nombres de los campos, y las siguientes líneas contienen los datos. La gestión de lectura y escritura se realiza mediante la biblioteca estándar </w:t>
      </w:r>
      <w:proofErr w:type="spellStart"/>
      <w:r w:rsidRPr="00AA1B50">
        <w:t>csv</w:t>
      </w:r>
      <w:proofErr w:type="spellEnd"/>
      <w:r w:rsidRPr="00AA1B50">
        <w:t xml:space="preserve"> de Python.</w:t>
      </w:r>
    </w:p>
    <w:p w14:paraId="02313032" w14:textId="77777777" w:rsidR="00D12952" w:rsidRPr="00AA1B50" w:rsidRDefault="00D12952" w:rsidP="00BD1C86">
      <w:pPr>
        <w:ind w:left="708"/>
      </w:pPr>
    </w:p>
    <w:p w14:paraId="5E518AD0" w14:textId="77777777" w:rsidR="00BD1C86" w:rsidRDefault="00BD1C86" w:rsidP="0066064E">
      <w:r w:rsidRPr="00AA1B50">
        <w:t>Esta estructura permite mantener la persistencia de los datos de manera sencilla, sin necesidad de un sistema gestor de bases de datos, facilitando así el desarrollo, la portabilidad y el mantenimiento de la aplicación.</w:t>
      </w:r>
    </w:p>
    <w:p w14:paraId="4F9F239E" w14:textId="77777777" w:rsidR="00D12952" w:rsidRDefault="00D12952" w:rsidP="00BD1C86">
      <w:pPr>
        <w:ind w:left="708"/>
      </w:pPr>
    </w:p>
    <w:p w14:paraId="09504715" w14:textId="2C4AC9F6" w:rsidR="00BD1C86" w:rsidRDefault="00BD1C86" w:rsidP="0066064E">
      <w:r>
        <w:t xml:space="preserve">Además, al no tener que conectarnos a una base de datos, no tenemos la necesidad de tener una conexión activa a internet, con lo que evitaremos problemas si hay cortes de luz, de internet o acontecimientos imprevisibles similares. Aunque, por otra parte, tiene el inconveniente de que, por defecto los datos de los archivos </w:t>
      </w:r>
      <w:proofErr w:type="spellStart"/>
      <w:r>
        <w:t>csv</w:t>
      </w:r>
      <w:proofErr w:type="spellEnd"/>
      <w:r>
        <w:t xml:space="preserve"> se guardan en local, y tendríamos que </w:t>
      </w:r>
      <w:r w:rsidR="00D12952">
        <w:t>mantener cuidadosamente un sistema de copias de seguridad, para evitar que se pierdan nuestros datos en el momento en el que tengamos algún problema con nuestro dispositivo local.</w:t>
      </w:r>
    </w:p>
    <w:p w14:paraId="754B447B" w14:textId="77777777" w:rsidR="003305C7" w:rsidRPr="003305C7" w:rsidRDefault="003305C7" w:rsidP="003305C7"/>
    <w:p w14:paraId="430D6627" w14:textId="77777777" w:rsidR="00937301" w:rsidRPr="00253E43" w:rsidRDefault="00937301" w:rsidP="00312CEF">
      <w:pPr>
        <w:pStyle w:val="Ttulo2"/>
      </w:pPr>
      <w:bookmarkStart w:id="120" w:name="_Toc49341832"/>
      <w:bookmarkStart w:id="121" w:name="_Toc170148359"/>
      <w:bookmarkStart w:id="122" w:name="_Toc170148674"/>
      <w:r w:rsidRPr="00253E43">
        <w:t>Diseño de procedimientos especiales</w:t>
      </w:r>
      <w:bookmarkEnd w:id="120"/>
      <w:bookmarkEnd w:id="121"/>
      <w:bookmarkEnd w:id="122"/>
    </w:p>
    <w:p w14:paraId="7414CBD8" w14:textId="69010B6B" w:rsidR="0021469D" w:rsidRDefault="0021469D" w:rsidP="0021469D">
      <w:pPr>
        <w:pStyle w:val="Ttulo3"/>
      </w:pPr>
      <w:bookmarkStart w:id="123" w:name="_Toc49341833"/>
      <w:bookmarkStart w:id="124" w:name="_Toc170148360"/>
      <w:bookmarkStart w:id="125" w:name="_Toc170148675"/>
      <w:r w:rsidRPr="00253E43">
        <w:t>Configuración de la aplicación.</w:t>
      </w:r>
      <w:bookmarkEnd w:id="123"/>
      <w:bookmarkEnd w:id="124"/>
      <w:bookmarkEnd w:id="125"/>
    </w:p>
    <w:p w14:paraId="17049C85" w14:textId="77777777" w:rsidR="00865502" w:rsidRPr="00865502" w:rsidRDefault="00865502" w:rsidP="00865502"/>
    <w:p w14:paraId="3C7311B8" w14:textId="4FCF4022" w:rsidR="00865502" w:rsidRPr="00865502" w:rsidRDefault="00865502" w:rsidP="00865502">
      <w:pPr>
        <w:jc w:val="left"/>
      </w:pPr>
      <w:r w:rsidRPr="00865502">
        <w:rPr>
          <w:b/>
          <w:bCs/>
        </w:rPr>
        <w:t>Estructura de carpetas</w:t>
      </w:r>
      <w:r w:rsidRPr="00865502">
        <w:t>:</w:t>
      </w:r>
      <w:r w:rsidRPr="00865502">
        <w:br/>
        <w:t>La aplicación está organizada en varias carpetas principales:</w:t>
      </w:r>
    </w:p>
    <w:p w14:paraId="257B97A9" w14:textId="77777777" w:rsidR="00865502" w:rsidRPr="00865502" w:rsidRDefault="00865502">
      <w:pPr>
        <w:numPr>
          <w:ilvl w:val="0"/>
          <w:numId w:val="5"/>
        </w:numPr>
        <w:jc w:val="left"/>
      </w:pPr>
      <w:proofErr w:type="spellStart"/>
      <w:r w:rsidRPr="00865502">
        <w:t>ui</w:t>
      </w:r>
      <w:proofErr w:type="spellEnd"/>
      <w:r w:rsidRPr="00865502">
        <w:t>/: contiene los módulos relacionados con la interfaz de usuario.</w:t>
      </w:r>
    </w:p>
    <w:p w14:paraId="117603BE" w14:textId="77777777" w:rsidR="00865502" w:rsidRDefault="00865502">
      <w:pPr>
        <w:numPr>
          <w:ilvl w:val="0"/>
          <w:numId w:val="5"/>
        </w:numPr>
        <w:jc w:val="left"/>
      </w:pPr>
      <w:r w:rsidRPr="00865502">
        <w:t xml:space="preserve">test/: contiene los scripts de prueba, desarrollados con </w:t>
      </w:r>
      <w:proofErr w:type="spellStart"/>
      <w:r w:rsidRPr="00865502">
        <w:t>unittest</w:t>
      </w:r>
      <w:proofErr w:type="spellEnd"/>
      <w:r w:rsidRPr="00865502">
        <w:t>.</w:t>
      </w:r>
    </w:p>
    <w:p w14:paraId="1087BC9D" w14:textId="6CE2B1E3" w:rsidR="00865502" w:rsidRDefault="00865502">
      <w:pPr>
        <w:numPr>
          <w:ilvl w:val="0"/>
          <w:numId w:val="5"/>
        </w:numPr>
        <w:jc w:val="left"/>
      </w:pPr>
      <w:proofErr w:type="spellStart"/>
      <w:r>
        <w:t>lib</w:t>
      </w:r>
      <w:proofErr w:type="spellEnd"/>
      <w:r>
        <w:t>/: contiene los archivos.py necesarios para el funcionamiento de la aplicación.</w:t>
      </w:r>
    </w:p>
    <w:p w14:paraId="08220098" w14:textId="230BF90C" w:rsidR="00865502" w:rsidRDefault="00865502">
      <w:pPr>
        <w:numPr>
          <w:ilvl w:val="0"/>
          <w:numId w:val="5"/>
        </w:numPr>
        <w:jc w:val="left"/>
      </w:pPr>
      <w:proofErr w:type="spellStart"/>
      <w:r>
        <w:t>doc</w:t>
      </w:r>
      <w:proofErr w:type="spellEnd"/>
      <w:r>
        <w:t>/: contiene toda la documentación de la aplicación.</w:t>
      </w:r>
    </w:p>
    <w:p w14:paraId="3ED92331" w14:textId="05CCD777" w:rsidR="00DC60D2" w:rsidRDefault="00DC60D2">
      <w:pPr>
        <w:numPr>
          <w:ilvl w:val="0"/>
          <w:numId w:val="5"/>
        </w:numPr>
        <w:jc w:val="left"/>
      </w:pPr>
      <w:proofErr w:type="spellStart"/>
      <w:r>
        <w:t>config</w:t>
      </w:r>
      <w:proofErr w:type="spellEnd"/>
      <w:r>
        <w:t>/: contiene las configuraciones necesarias para el funcionamiento de la aplicación.</w:t>
      </w:r>
    </w:p>
    <w:p w14:paraId="6B1E9CCF" w14:textId="77777777" w:rsidR="00865502" w:rsidRDefault="00865502" w:rsidP="00865502">
      <w:pPr>
        <w:ind w:left="360"/>
        <w:jc w:val="left"/>
      </w:pPr>
    </w:p>
    <w:p w14:paraId="389206E6" w14:textId="15BE0E38" w:rsidR="00865502" w:rsidRPr="00865502" w:rsidRDefault="00865502" w:rsidP="00865502">
      <w:pPr>
        <w:jc w:val="left"/>
      </w:pPr>
      <w:r>
        <w:t xml:space="preserve">Todas ellas incluidas dentro de una carpeta principal de origen, llamada PROYECTO. </w:t>
      </w:r>
    </w:p>
    <w:p w14:paraId="4771C799" w14:textId="77777777" w:rsidR="00865502" w:rsidRPr="00865502" w:rsidRDefault="00865502" w:rsidP="00865502">
      <w:pPr>
        <w:jc w:val="left"/>
      </w:pPr>
    </w:p>
    <w:p w14:paraId="2B4961DA" w14:textId="77777777" w:rsidR="00D12952" w:rsidRPr="00D12952" w:rsidRDefault="00D12952" w:rsidP="00D12952"/>
    <w:p w14:paraId="50370EE7" w14:textId="77777777" w:rsidR="00D12952" w:rsidRPr="00D12952" w:rsidRDefault="00D12952" w:rsidP="00D12952">
      <w:pPr>
        <w:jc w:val="left"/>
      </w:pPr>
      <w:r w:rsidRPr="00D12952">
        <w:rPr>
          <w:b/>
          <w:bCs/>
        </w:rPr>
        <w:t>Autenticación de acceso</w:t>
      </w:r>
      <w:r w:rsidRPr="00D12952">
        <w:t>:</w:t>
      </w:r>
      <w:r w:rsidRPr="00D12952">
        <w:br/>
        <w:t>Para acceder a la aplicación es necesario iniciar sesión con un usuario y contraseña previamente definidos. Este mecanismo asegura que solo personal autorizado pueda gestionar los préstamos de libros.</w:t>
      </w:r>
    </w:p>
    <w:p w14:paraId="6B439266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Al iniciar la aplicación, se mostrará una pantalla de </w:t>
      </w:r>
      <w:proofErr w:type="spellStart"/>
      <w:r w:rsidRPr="00D12952">
        <w:t>login</w:t>
      </w:r>
      <w:proofErr w:type="spellEnd"/>
      <w:r w:rsidRPr="00D12952">
        <w:t>.</w:t>
      </w:r>
    </w:p>
    <w:p w14:paraId="1A545522" w14:textId="77777777" w:rsidR="00D12952" w:rsidRPr="00D12952" w:rsidRDefault="00D12952">
      <w:pPr>
        <w:numPr>
          <w:ilvl w:val="0"/>
          <w:numId w:val="4"/>
        </w:numPr>
        <w:jc w:val="left"/>
      </w:pPr>
      <w:r w:rsidRPr="00D12952">
        <w:t>El sistema validará las credenciales antes de permitir el acceso.</w:t>
      </w:r>
    </w:p>
    <w:p w14:paraId="3052B96B" w14:textId="5CC76F45" w:rsidR="00D12952" w:rsidRPr="00D12952" w:rsidRDefault="00D12952">
      <w:pPr>
        <w:numPr>
          <w:ilvl w:val="0"/>
          <w:numId w:val="4"/>
        </w:numPr>
        <w:jc w:val="left"/>
      </w:pPr>
      <w:r w:rsidRPr="00D12952">
        <w:t xml:space="preserve">Las credenciales por defecto se configuran en el archivo </w:t>
      </w:r>
      <w:proofErr w:type="spellStart"/>
      <w:r>
        <w:t>ui</w:t>
      </w:r>
      <w:proofErr w:type="spellEnd"/>
      <w:r>
        <w:t xml:space="preserve">/menu.py, en el método: </w:t>
      </w:r>
      <w:proofErr w:type="spellStart"/>
      <w:r w:rsidRPr="00D12952">
        <w:t>iniciar_sesion</w:t>
      </w:r>
      <w:proofErr w:type="spellEnd"/>
      <w:r w:rsidRPr="00D12952">
        <w:t>()</w:t>
      </w:r>
      <w:r>
        <w:t>.</w:t>
      </w:r>
    </w:p>
    <w:p w14:paraId="709FFCF5" w14:textId="77777777" w:rsidR="00D12952" w:rsidRDefault="00D12952">
      <w:pPr>
        <w:numPr>
          <w:ilvl w:val="0"/>
          <w:numId w:val="4"/>
        </w:numPr>
        <w:jc w:val="left"/>
      </w:pPr>
      <w:r w:rsidRPr="00D12952">
        <w:t>Se recomienda cambiar las credenciales por defecto tras la primera ejecución.</w:t>
      </w:r>
    </w:p>
    <w:p w14:paraId="2EE3B1D2" w14:textId="77777777" w:rsidR="00865502" w:rsidRDefault="00865502" w:rsidP="00865502">
      <w:pPr>
        <w:jc w:val="left"/>
      </w:pPr>
    </w:p>
    <w:p w14:paraId="056C01F4" w14:textId="76FC2DE6" w:rsidR="00865502" w:rsidRDefault="00865502" w:rsidP="00865502">
      <w:pPr>
        <w:jc w:val="left"/>
      </w:pPr>
      <w:r w:rsidRPr="00865502">
        <w:rPr>
          <w:b/>
          <w:bCs/>
        </w:rPr>
        <w:t>Instalación de dependencias</w:t>
      </w:r>
      <w:r w:rsidRPr="00865502">
        <w:t>:</w:t>
      </w:r>
    </w:p>
    <w:p w14:paraId="55A6D642" w14:textId="54172520" w:rsidR="00865502" w:rsidRDefault="00865502" w:rsidP="00865502">
      <w:pPr>
        <w:jc w:val="left"/>
      </w:pPr>
      <w:r>
        <w:t>El proyecto que se realiza necesita las siguientes importaciones de librerías para funcionar:</w:t>
      </w:r>
    </w:p>
    <w:p w14:paraId="7F1A6C36" w14:textId="77777777" w:rsidR="00865502" w:rsidRDefault="00865502" w:rsidP="00865502">
      <w:pPr>
        <w:jc w:val="left"/>
      </w:pPr>
    </w:p>
    <w:p w14:paraId="1A2B9EFE" w14:textId="5BB1FE90" w:rsidR="00865502" w:rsidRDefault="00865502" w:rsidP="00865502">
      <w:pPr>
        <w:jc w:val="left"/>
      </w:pPr>
      <w:r>
        <w:t>En el fichero app.py:</w:t>
      </w:r>
    </w:p>
    <w:p w14:paraId="3BF1E95D" w14:textId="77777777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lastRenderedPageBreak/>
        <w:t>import</w:t>
      </w:r>
      <w:proofErr w:type="spellEnd"/>
      <w:r w:rsidRPr="00865502">
        <w:t xml:space="preserve"> </w:t>
      </w:r>
      <w:proofErr w:type="spellStart"/>
      <w:r w:rsidRPr="00865502">
        <w:t>csv</w:t>
      </w:r>
      <w:proofErr w:type="spellEnd"/>
    </w:p>
    <w:p w14:paraId="6DBF0C66" w14:textId="35854658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re</w:t>
      </w:r>
    </w:p>
    <w:p w14:paraId="3F3851F0" w14:textId="5CC313F3" w:rsidR="00865502" w:rsidRDefault="00865502">
      <w:pPr>
        <w:pStyle w:val="Prrafodelista"/>
        <w:numPr>
          <w:ilvl w:val="0"/>
          <w:numId w:val="6"/>
        </w:numPr>
        <w:jc w:val="left"/>
      </w:pPr>
      <w:proofErr w:type="spellStart"/>
      <w:r w:rsidRPr="00865502">
        <w:t>import</w:t>
      </w:r>
      <w:proofErr w:type="spellEnd"/>
      <w:r w:rsidRPr="00865502">
        <w:t xml:space="preserve"> os</w:t>
      </w:r>
    </w:p>
    <w:p w14:paraId="4E88827E" w14:textId="63AACF42" w:rsidR="00EF5D17" w:rsidRDefault="00865502" w:rsidP="00EF5D17">
      <w:pPr>
        <w:jc w:val="left"/>
      </w:pPr>
      <w:r>
        <w:t>En el fichero test</w:t>
      </w:r>
      <w:r w:rsidR="00EF5D17">
        <w:t>app</w:t>
      </w:r>
      <w:r>
        <w:t>.py</w:t>
      </w:r>
      <w:r w:rsidR="00EF5D17">
        <w:t xml:space="preserve"> y testmenu.py</w:t>
      </w:r>
      <w:r>
        <w:t>:</w:t>
      </w:r>
    </w:p>
    <w:p w14:paraId="1225E6BC" w14:textId="77777777" w:rsidR="00EF5D17" w:rsidRDefault="00EF5D17" w:rsidP="00EF5D17">
      <w:pPr>
        <w:pStyle w:val="Prrafodelista"/>
        <w:numPr>
          <w:ilvl w:val="0"/>
          <w:numId w:val="63"/>
        </w:numPr>
        <w:jc w:val="left"/>
      </w:pPr>
      <w:proofErr w:type="spellStart"/>
      <w:r w:rsidRPr="00EF5D17">
        <w:t>import</w:t>
      </w:r>
      <w:proofErr w:type="spellEnd"/>
      <w:r w:rsidRPr="00EF5D17">
        <w:t xml:space="preserve"> </w:t>
      </w:r>
      <w:proofErr w:type="spellStart"/>
      <w:r w:rsidRPr="00EF5D17">
        <w:t>unittest</w:t>
      </w:r>
      <w:proofErr w:type="spellEnd"/>
    </w:p>
    <w:p w14:paraId="5D7C644F" w14:textId="77777777" w:rsidR="00EF5D17" w:rsidRDefault="00EF5D17" w:rsidP="00EF5D17">
      <w:pPr>
        <w:pStyle w:val="Prrafodelista"/>
        <w:numPr>
          <w:ilvl w:val="0"/>
          <w:numId w:val="63"/>
        </w:numPr>
        <w:jc w:val="left"/>
      </w:pPr>
      <w:proofErr w:type="spellStart"/>
      <w:r w:rsidRPr="00EF5D17">
        <w:t>import</w:t>
      </w:r>
      <w:proofErr w:type="spellEnd"/>
      <w:r w:rsidRPr="00EF5D17">
        <w:t xml:space="preserve"> os</w:t>
      </w:r>
    </w:p>
    <w:p w14:paraId="0F206B50" w14:textId="531165D4" w:rsidR="00EF5D17" w:rsidRPr="00EF5D17" w:rsidRDefault="00EF5D17" w:rsidP="00EF5D17">
      <w:pPr>
        <w:pStyle w:val="Prrafodelista"/>
        <w:numPr>
          <w:ilvl w:val="0"/>
          <w:numId w:val="63"/>
        </w:numPr>
        <w:jc w:val="left"/>
      </w:pPr>
      <w:proofErr w:type="spellStart"/>
      <w:r w:rsidRPr="00EF5D17">
        <w:t>import</w:t>
      </w:r>
      <w:proofErr w:type="spellEnd"/>
      <w:r w:rsidRPr="00EF5D17">
        <w:t xml:space="preserve"> </w:t>
      </w:r>
      <w:proofErr w:type="spellStart"/>
      <w:r w:rsidRPr="00EF5D17">
        <w:t>tempfile</w:t>
      </w:r>
      <w:proofErr w:type="spellEnd"/>
    </w:p>
    <w:p w14:paraId="087472B0" w14:textId="77777777" w:rsidR="00CC0B21" w:rsidRDefault="00CC0B21" w:rsidP="00CC0B21">
      <w:pPr>
        <w:ind w:left="360"/>
        <w:jc w:val="left"/>
      </w:pPr>
    </w:p>
    <w:p w14:paraId="1E61AA0B" w14:textId="7E74C050" w:rsidR="00865502" w:rsidRDefault="00865502" w:rsidP="00865502">
      <w:pPr>
        <w:jc w:val="left"/>
      </w:pPr>
      <w:r w:rsidRPr="00865502">
        <w:rPr>
          <w:b/>
          <w:bCs/>
        </w:rPr>
        <w:t>Ejecución de la aplicación</w:t>
      </w:r>
      <w:r w:rsidRPr="00865502">
        <w:t>:</w:t>
      </w:r>
      <w:r w:rsidRPr="00865502">
        <w:br/>
        <w:t>Para iniciar la aplicación, se ejecuta el archivo principal desde la raíz del proyecto:</w:t>
      </w:r>
    </w:p>
    <w:p w14:paraId="3DF1B95C" w14:textId="77777777" w:rsidR="00EA17AA" w:rsidRDefault="00EA17AA" w:rsidP="00865502">
      <w:pPr>
        <w:jc w:val="left"/>
      </w:pPr>
    </w:p>
    <w:p w14:paraId="623261E5" w14:textId="7DF77B31" w:rsidR="00865502" w:rsidRDefault="00EA17AA" w:rsidP="00865502">
      <w:pPr>
        <w:jc w:val="left"/>
      </w:pPr>
      <w:proofErr w:type="spellStart"/>
      <w:r w:rsidRPr="00EA17AA">
        <w:t>python</w:t>
      </w:r>
      <w:proofErr w:type="spellEnd"/>
      <w:r w:rsidRPr="00EA17AA">
        <w:t xml:space="preserve"> </w:t>
      </w:r>
      <w:r w:rsidR="00C8320F">
        <w:t>main</w:t>
      </w:r>
      <w:r w:rsidRPr="00EA17AA">
        <w:t>.py</w:t>
      </w:r>
    </w:p>
    <w:p w14:paraId="76CF70E1" w14:textId="77777777" w:rsidR="00BE685D" w:rsidRDefault="00BE685D" w:rsidP="00865502">
      <w:pPr>
        <w:jc w:val="left"/>
      </w:pPr>
    </w:p>
    <w:p w14:paraId="3B99FDA3" w14:textId="77777777" w:rsidR="00CC0B21" w:rsidRDefault="00CC0B21" w:rsidP="00CC0B21">
      <w:pPr>
        <w:jc w:val="left"/>
        <w:rPr>
          <w:b/>
          <w:bCs/>
        </w:rPr>
      </w:pPr>
      <w:r w:rsidRPr="00CC0B21">
        <w:rPr>
          <w:b/>
          <w:bCs/>
        </w:rPr>
        <w:t>Parámetros de configuración:</w:t>
      </w:r>
    </w:p>
    <w:p w14:paraId="4CC700D7" w14:textId="77777777" w:rsidR="00CC0B21" w:rsidRDefault="00CC0B21" w:rsidP="00CC0B21">
      <w:pPr>
        <w:jc w:val="left"/>
      </w:pPr>
      <w:r w:rsidRPr="00CC0B21">
        <w:br/>
        <w:t>La aplicación requiere de un fichero de configuración externo llamado config.py, en el que se almacenan todos los parámetros esenciales para su funcionamiento. En este archivo se definen las rutas a los archivos CSV que gestionan las distintas entidades del sistema</w:t>
      </w:r>
    </w:p>
    <w:p w14:paraId="274F77C3" w14:textId="77777777" w:rsidR="00CC0B21" w:rsidRDefault="00CC0B21" w:rsidP="00CC0B21">
      <w:pPr>
        <w:jc w:val="left"/>
      </w:pPr>
      <w:r w:rsidRPr="00CC0B21">
        <w:t>(como alumnos.csv, libros.csv, prestamos.csv, etc.), así como la estructura de campos para cada tipo de registro.</w:t>
      </w:r>
    </w:p>
    <w:p w14:paraId="1126824D" w14:textId="77777777" w:rsidR="00CC0B21" w:rsidRDefault="00CC0B21" w:rsidP="00CC0B21">
      <w:pPr>
        <w:jc w:val="left"/>
      </w:pPr>
    </w:p>
    <w:p w14:paraId="05026FF0" w14:textId="77777777" w:rsidR="00CC0B21" w:rsidRDefault="00CC0B21" w:rsidP="00CC0B21">
      <w:pPr>
        <w:jc w:val="left"/>
      </w:pPr>
      <w:r w:rsidRPr="00CC0B21">
        <w:t xml:space="preserve">Además, en config.py se guardan las credenciales necesarias para iniciar sesión, diferenciando así los permisos de acceso y asegurando que solo usuarios autorizados puedan operar la aplicación. Esta centralización de la configuración permite que la aplicación determine de manera flexible y controlada qué módulos deben gestionarse (alumnos, libros, materias, cursos, préstamos, etc.), facilitando la adaptación a diferentes necesidades sin modificar el código principal. </w:t>
      </w:r>
    </w:p>
    <w:p w14:paraId="3E657187" w14:textId="77777777" w:rsidR="00CC0B21" w:rsidRDefault="00CC0B21" w:rsidP="00CC0B21">
      <w:pPr>
        <w:jc w:val="left"/>
      </w:pPr>
    </w:p>
    <w:p w14:paraId="5F283577" w14:textId="498CECCE" w:rsidR="00CC0B21" w:rsidRPr="00CC0B21" w:rsidRDefault="00CC0B21" w:rsidP="00CC0B21">
      <w:pPr>
        <w:jc w:val="left"/>
      </w:pPr>
      <w:r w:rsidRPr="00CC0B21">
        <w:t>Este enfoque simplifica tanto el despliegue como el mantenimiento, resultando especialmente útil en entornos educativos o institucionales donde los parámetros de operación suelen ser estables y no requieren cambios frecuentes.</w:t>
      </w:r>
    </w:p>
    <w:p w14:paraId="681FF869" w14:textId="77777777" w:rsidR="003305C7" w:rsidRPr="003305C7" w:rsidRDefault="003305C7" w:rsidP="00CC0B21">
      <w:pPr>
        <w:jc w:val="left"/>
      </w:pPr>
    </w:p>
    <w:p w14:paraId="33560BAD" w14:textId="77777777" w:rsidR="00B72C2F" w:rsidRDefault="00B72C2F" w:rsidP="00B72C2F">
      <w:pPr>
        <w:pStyle w:val="Ttulo3"/>
      </w:pPr>
      <w:bookmarkStart w:id="126" w:name="_Toc49341834"/>
      <w:bookmarkStart w:id="127" w:name="_Toc170148361"/>
      <w:bookmarkStart w:id="128" w:name="_Toc170148676"/>
      <w:r>
        <w:t>Estructura del fichero de datos</w:t>
      </w:r>
      <w:bookmarkEnd w:id="126"/>
      <w:bookmarkEnd w:id="127"/>
      <w:bookmarkEnd w:id="128"/>
    </w:p>
    <w:p w14:paraId="212F6A89" w14:textId="77777777" w:rsidR="00C86A81" w:rsidRPr="00C86A81" w:rsidRDefault="00C86A81" w:rsidP="00C86A81"/>
    <w:p w14:paraId="18843F04" w14:textId="77777777" w:rsidR="00C86A81" w:rsidRDefault="00C86A81" w:rsidP="00C86A81">
      <w:r w:rsidRPr="00C86A81">
        <w:t xml:space="preserve">La aplicación utiliza ficheros en formato </w:t>
      </w:r>
      <w:r w:rsidRPr="00C86A81">
        <w:rPr>
          <w:b/>
          <w:bCs/>
        </w:rPr>
        <w:t>CSV (</w:t>
      </w:r>
      <w:proofErr w:type="spellStart"/>
      <w:r w:rsidRPr="00C86A81">
        <w:rPr>
          <w:b/>
          <w:bCs/>
        </w:rPr>
        <w:t>Comma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Separated</w:t>
      </w:r>
      <w:proofErr w:type="spellEnd"/>
      <w:r w:rsidRPr="00C86A81">
        <w:rPr>
          <w:b/>
          <w:bCs/>
        </w:rPr>
        <w:t xml:space="preserve"> </w:t>
      </w:r>
      <w:proofErr w:type="spellStart"/>
      <w:r w:rsidRPr="00C86A81">
        <w:rPr>
          <w:b/>
          <w:bCs/>
        </w:rPr>
        <w:t>Values</w:t>
      </w:r>
      <w:proofErr w:type="spellEnd"/>
      <w:r w:rsidRPr="00C86A81">
        <w:rPr>
          <w:b/>
          <w:bCs/>
        </w:rPr>
        <w:t>)</w:t>
      </w:r>
      <w:r w:rsidRPr="00C86A81">
        <w:t xml:space="preserve"> como sistema de almacenamiento persistente. Cada entidad principal del sistema (alumnos, libros, materias, cursos y préstamos) se gestiona mediante su propio fichero independiente. Todos los archivos se codifican en </w:t>
      </w:r>
      <w:r w:rsidRPr="00C86A81">
        <w:rPr>
          <w:b/>
          <w:bCs/>
        </w:rPr>
        <w:t>UTF-8</w:t>
      </w:r>
      <w:r w:rsidRPr="00C86A81">
        <w:t xml:space="preserve"> y están situados en el mismo directorio que la aplicación.</w:t>
      </w:r>
    </w:p>
    <w:p w14:paraId="1A018503" w14:textId="77777777" w:rsidR="00C86A81" w:rsidRPr="00C86A81" w:rsidRDefault="00C86A81" w:rsidP="00C86A81"/>
    <w:p w14:paraId="24722883" w14:textId="77777777" w:rsidR="00C86A81" w:rsidRDefault="00C86A81" w:rsidP="00C86A81">
      <w:pPr>
        <w:rPr>
          <w:b/>
          <w:bCs/>
        </w:rPr>
      </w:pPr>
      <w:r w:rsidRPr="00C86A81">
        <w:rPr>
          <w:b/>
          <w:bCs/>
        </w:rPr>
        <w:t>1. alumnos.csv</w:t>
      </w:r>
    </w:p>
    <w:p w14:paraId="296296AB" w14:textId="77777777" w:rsidR="00C86A81" w:rsidRPr="00C86A81" w:rsidRDefault="00C86A81" w:rsidP="00C86A81">
      <w:pPr>
        <w:rPr>
          <w:b/>
          <w:bCs/>
        </w:rPr>
      </w:pPr>
    </w:p>
    <w:p w14:paraId="4A88FBF0" w14:textId="77777777" w:rsidR="00C86A81" w:rsidRPr="00C86A81" w:rsidRDefault="00C86A81" w:rsidP="00C86A81">
      <w:r w:rsidRPr="00C86A81">
        <w:t>Contiene los datos del alumnado. Cada línea representa un alumno.</w:t>
      </w:r>
    </w:p>
    <w:p w14:paraId="0435F19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2481172D" w14:textId="77777777" w:rsidR="00C86A81" w:rsidRPr="00C86A81" w:rsidRDefault="00C86A81">
      <w:pPr>
        <w:numPr>
          <w:ilvl w:val="0"/>
          <w:numId w:val="7"/>
        </w:numPr>
      </w:pPr>
      <w:r w:rsidRPr="00C86A81">
        <w:t>nie: Identificador del alumno (clave primaria)</w:t>
      </w:r>
    </w:p>
    <w:p w14:paraId="0762E87A" w14:textId="77777777" w:rsidR="00C86A81" w:rsidRPr="00C86A81" w:rsidRDefault="00C86A81">
      <w:pPr>
        <w:numPr>
          <w:ilvl w:val="0"/>
          <w:numId w:val="7"/>
        </w:numPr>
      </w:pPr>
      <w:r w:rsidRPr="00C86A81">
        <w:lastRenderedPageBreak/>
        <w:t>nombre: Nombre del alumno</w:t>
      </w:r>
    </w:p>
    <w:p w14:paraId="787D3C9A" w14:textId="77777777" w:rsidR="00C86A81" w:rsidRPr="00C86A81" w:rsidRDefault="00C86A81">
      <w:pPr>
        <w:numPr>
          <w:ilvl w:val="0"/>
          <w:numId w:val="7"/>
        </w:numPr>
      </w:pPr>
      <w:r w:rsidRPr="00C86A81">
        <w:t>apellidos: Apellidos del alumno</w:t>
      </w:r>
    </w:p>
    <w:p w14:paraId="778AC732" w14:textId="77777777" w:rsidR="00C86A81" w:rsidRPr="00C86A81" w:rsidRDefault="00C86A81">
      <w:pPr>
        <w:numPr>
          <w:ilvl w:val="0"/>
          <w:numId w:val="7"/>
        </w:numPr>
      </w:pPr>
      <w:r w:rsidRPr="00C86A81">
        <w:t>tramo: Tramo de beca (0, I o II)</w:t>
      </w:r>
    </w:p>
    <w:p w14:paraId="2208AEB2" w14:textId="77777777" w:rsidR="00C86A81" w:rsidRDefault="00C86A81">
      <w:pPr>
        <w:numPr>
          <w:ilvl w:val="0"/>
          <w:numId w:val="7"/>
        </w:numPr>
      </w:pPr>
      <w:proofErr w:type="spellStart"/>
      <w:r w:rsidRPr="00C86A81">
        <w:t>bilingue</w:t>
      </w:r>
      <w:proofErr w:type="spellEnd"/>
      <w:r w:rsidRPr="00C86A81">
        <w:t>: Si está en programa bilingüe (S/N)</w:t>
      </w:r>
    </w:p>
    <w:p w14:paraId="578AA6D5" w14:textId="77777777" w:rsidR="00C86A81" w:rsidRDefault="00C86A81" w:rsidP="00C86A81"/>
    <w:p w14:paraId="1611AE34" w14:textId="77777777" w:rsidR="00C86A81" w:rsidRDefault="00C86A81" w:rsidP="00C86A81"/>
    <w:p w14:paraId="302DC519" w14:textId="77777777" w:rsidR="00C86A81" w:rsidRDefault="00C86A81" w:rsidP="00C86A81"/>
    <w:p w14:paraId="7CB87BFA" w14:textId="77777777" w:rsidR="00C86A81" w:rsidRDefault="00C86A81" w:rsidP="00C86A81"/>
    <w:p w14:paraId="5DE58F3D" w14:textId="77777777" w:rsidR="00C86A81" w:rsidRDefault="00C86A81" w:rsidP="00C86A81"/>
    <w:p w14:paraId="107BEB59" w14:textId="54ABB76A" w:rsidR="00A019BE" w:rsidRDefault="00A019BE" w:rsidP="00A019BE">
      <w:pPr>
        <w:pStyle w:val="Descripcin"/>
        <w:keepNext/>
      </w:pPr>
      <w:bookmarkStart w:id="129" w:name="_Toc19854791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</w:t>
      </w:r>
      <w:r>
        <w:fldChar w:fldCharType="end"/>
      </w:r>
      <w:r>
        <w:t>. Alumnos.csv</w:t>
      </w:r>
      <w:bookmarkEnd w:id="12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C86A81" w14:paraId="0785D5D8" w14:textId="77777777" w:rsidTr="00C86A81">
        <w:tc>
          <w:tcPr>
            <w:tcW w:w="2506" w:type="dxa"/>
          </w:tcPr>
          <w:p w14:paraId="282FD774" w14:textId="65E2CC3B" w:rsidR="00C86A81" w:rsidRPr="00C86A81" w:rsidRDefault="00C86A81" w:rsidP="00C86A81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E6944FF" w14:textId="29CB8186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788CBE5" w14:textId="3363A6F3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602E131" w14:textId="4D337F7C" w:rsidR="00C86A81" w:rsidRPr="00C86A81" w:rsidRDefault="00C86A81" w:rsidP="00C86A81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C86A81" w14:paraId="6AD9D0CC" w14:textId="77777777" w:rsidTr="00C86A81">
        <w:tc>
          <w:tcPr>
            <w:tcW w:w="2506" w:type="dxa"/>
          </w:tcPr>
          <w:p w14:paraId="3469660F" w14:textId="05EED096" w:rsidR="00C86A81" w:rsidRDefault="00C86A81" w:rsidP="00C86A81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A7D15D4" w14:textId="1B294813" w:rsidR="00C86A81" w:rsidRDefault="00C86A81" w:rsidP="00C86A81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BBB51B0" w14:textId="1AA8483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C39A774" w14:textId="272BA87C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8AC638C" w14:textId="77777777" w:rsidTr="00C86A81">
        <w:tc>
          <w:tcPr>
            <w:tcW w:w="2506" w:type="dxa"/>
          </w:tcPr>
          <w:p w14:paraId="412C2323" w14:textId="6310308A" w:rsidR="00C86A81" w:rsidRDefault="00C86A81" w:rsidP="00C86A81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554CC776" w14:textId="0B61DC94" w:rsidR="00C86A81" w:rsidRDefault="00C86A81" w:rsidP="00C86A81">
            <w:pPr>
              <w:jc w:val="center"/>
            </w:pPr>
            <w:r w:rsidRPr="00C86A81">
              <w:t>Nombre del alumno</w:t>
            </w:r>
          </w:p>
        </w:tc>
        <w:tc>
          <w:tcPr>
            <w:tcW w:w="2506" w:type="dxa"/>
          </w:tcPr>
          <w:p w14:paraId="7D8CDA39" w14:textId="5DF2E2AF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F9CAD2D" w14:textId="017BC8F2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3E0C6D8C" w14:textId="77777777" w:rsidTr="00C86A81">
        <w:tc>
          <w:tcPr>
            <w:tcW w:w="2506" w:type="dxa"/>
          </w:tcPr>
          <w:p w14:paraId="6873E7A5" w14:textId="534B83FD" w:rsidR="00C86A81" w:rsidRDefault="00C86A81" w:rsidP="00C86A81">
            <w:pPr>
              <w:jc w:val="center"/>
            </w:pPr>
            <w:r>
              <w:t>apellidos</w:t>
            </w:r>
          </w:p>
        </w:tc>
        <w:tc>
          <w:tcPr>
            <w:tcW w:w="2506" w:type="dxa"/>
          </w:tcPr>
          <w:p w14:paraId="418A9376" w14:textId="7F5DE26D" w:rsidR="00C86A81" w:rsidRDefault="00C86A81" w:rsidP="00C86A81">
            <w:pPr>
              <w:jc w:val="center"/>
            </w:pPr>
            <w:r w:rsidRPr="00C86A81">
              <w:t>Apellidos del alumno</w:t>
            </w:r>
          </w:p>
        </w:tc>
        <w:tc>
          <w:tcPr>
            <w:tcW w:w="2506" w:type="dxa"/>
          </w:tcPr>
          <w:p w14:paraId="7C47ECA1" w14:textId="49EF35BB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E4DE9BA" w14:textId="04D8A6E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5FD41AD4" w14:textId="77777777" w:rsidTr="00C86A81">
        <w:tc>
          <w:tcPr>
            <w:tcW w:w="2506" w:type="dxa"/>
          </w:tcPr>
          <w:p w14:paraId="7DD359C4" w14:textId="11CEE290" w:rsidR="00C86A81" w:rsidRDefault="00C86A81" w:rsidP="00C86A81">
            <w:pPr>
              <w:jc w:val="center"/>
            </w:pPr>
            <w:r>
              <w:t>tramo</w:t>
            </w:r>
          </w:p>
        </w:tc>
        <w:tc>
          <w:tcPr>
            <w:tcW w:w="2506" w:type="dxa"/>
          </w:tcPr>
          <w:p w14:paraId="3027A01A" w14:textId="5F8F48D1" w:rsidR="00C86A81" w:rsidRDefault="00C86A81" w:rsidP="00C86A81">
            <w:pPr>
              <w:jc w:val="center"/>
            </w:pPr>
            <w:r w:rsidRPr="00C86A81">
              <w:t>Tramo de beca (0, I, II)</w:t>
            </w:r>
          </w:p>
        </w:tc>
        <w:tc>
          <w:tcPr>
            <w:tcW w:w="2506" w:type="dxa"/>
          </w:tcPr>
          <w:p w14:paraId="7B35CE7F" w14:textId="78ED1ED2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A3FE229" w14:textId="06870413" w:rsidR="00C86A81" w:rsidRDefault="00C86A81" w:rsidP="00C86A81">
            <w:pPr>
              <w:jc w:val="center"/>
            </w:pPr>
            <w:r>
              <w:t>Sí</w:t>
            </w:r>
          </w:p>
        </w:tc>
      </w:tr>
      <w:tr w:rsidR="00C86A81" w14:paraId="4DD83C82" w14:textId="77777777" w:rsidTr="00C86A81">
        <w:tc>
          <w:tcPr>
            <w:tcW w:w="2506" w:type="dxa"/>
          </w:tcPr>
          <w:p w14:paraId="67163258" w14:textId="4444ABC0" w:rsidR="00C86A81" w:rsidRDefault="00C86A81" w:rsidP="00C86A81">
            <w:pPr>
              <w:jc w:val="center"/>
            </w:pPr>
            <w:r>
              <w:t>bilingüe</w:t>
            </w:r>
          </w:p>
        </w:tc>
        <w:tc>
          <w:tcPr>
            <w:tcW w:w="2506" w:type="dxa"/>
          </w:tcPr>
          <w:p w14:paraId="5996596C" w14:textId="15AE9BBE" w:rsidR="00C86A81" w:rsidRDefault="00C86A81" w:rsidP="00C86A81">
            <w:pPr>
              <w:jc w:val="center"/>
            </w:pPr>
            <w:r w:rsidRPr="00C86A81">
              <w:t>Participación en programa bilingüe (S/N)</w:t>
            </w:r>
          </w:p>
        </w:tc>
        <w:tc>
          <w:tcPr>
            <w:tcW w:w="2506" w:type="dxa"/>
          </w:tcPr>
          <w:p w14:paraId="77F15CF2" w14:textId="3BC460F7" w:rsidR="00C86A81" w:rsidRDefault="00C86A81" w:rsidP="00C86A81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0187B285" w14:textId="04B3EEF5" w:rsidR="00C86A81" w:rsidRDefault="00C86A81" w:rsidP="00C86A81">
            <w:pPr>
              <w:jc w:val="center"/>
            </w:pPr>
            <w:r>
              <w:t>Sí</w:t>
            </w:r>
          </w:p>
        </w:tc>
      </w:tr>
    </w:tbl>
    <w:p w14:paraId="64A550CE" w14:textId="77777777" w:rsidR="00C86A81" w:rsidRPr="00C86A81" w:rsidRDefault="00C86A81" w:rsidP="00C86A81"/>
    <w:p w14:paraId="42229AEF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2. libros.csv</w:t>
      </w:r>
    </w:p>
    <w:p w14:paraId="449EAC79" w14:textId="77777777" w:rsidR="00C86A81" w:rsidRPr="00C86A81" w:rsidRDefault="00C86A81" w:rsidP="00C86A81">
      <w:r w:rsidRPr="00C86A81">
        <w:t>Contiene la información de los libros disponibles.</w:t>
      </w:r>
    </w:p>
    <w:p w14:paraId="164B7C25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68E65747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isbn</w:t>
      </w:r>
      <w:proofErr w:type="spellEnd"/>
      <w:r w:rsidRPr="00C86A81">
        <w:t>: Identificador del libro (clave primaria)</w:t>
      </w:r>
    </w:p>
    <w:p w14:paraId="67AF35B4" w14:textId="77777777" w:rsidR="00C86A81" w:rsidRPr="00C86A81" w:rsidRDefault="00C86A81">
      <w:pPr>
        <w:numPr>
          <w:ilvl w:val="0"/>
          <w:numId w:val="8"/>
        </w:numPr>
      </w:pPr>
      <w:proofErr w:type="spellStart"/>
      <w:r w:rsidRPr="00C86A81">
        <w:t>titulo</w:t>
      </w:r>
      <w:proofErr w:type="spellEnd"/>
      <w:r w:rsidRPr="00C86A81">
        <w:t>: Título del libro</w:t>
      </w:r>
    </w:p>
    <w:p w14:paraId="47AC1E58" w14:textId="77777777" w:rsidR="00C86A81" w:rsidRPr="00C86A81" w:rsidRDefault="00C86A81">
      <w:pPr>
        <w:numPr>
          <w:ilvl w:val="0"/>
          <w:numId w:val="8"/>
        </w:numPr>
      </w:pPr>
      <w:r w:rsidRPr="00C86A81">
        <w:t>autor: Autor del libro</w:t>
      </w:r>
    </w:p>
    <w:p w14:paraId="3114FBA6" w14:textId="1D488153" w:rsidR="00C86A81" w:rsidRDefault="00B950A8">
      <w:pPr>
        <w:numPr>
          <w:ilvl w:val="0"/>
          <w:numId w:val="8"/>
        </w:numPr>
      </w:pPr>
      <w:proofErr w:type="spellStart"/>
      <w:r>
        <w:t>numero_ejemplares</w:t>
      </w:r>
      <w:proofErr w:type="spellEnd"/>
      <w:r>
        <w:t xml:space="preserve">: </w:t>
      </w:r>
      <w:proofErr w:type="spellStart"/>
      <w:r>
        <w:t>numero</w:t>
      </w:r>
      <w:proofErr w:type="spellEnd"/>
      <w:r>
        <w:t xml:space="preserve"> de ejemplares disponibles para préstamo.</w:t>
      </w:r>
    </w:p>
    <w:p w14:paraId="75C20E34" w14:textId="5C611DE2" w:rsidR="00B950A8" w:rsidRDefault="00B950A8">
      <w:pPr>
        <w:numPr>
          <w:ilvl w:val="0"/>
          <w:numId w:val="8"/>
        </w:numPr>
      </w:pPr>
      <w:proofErr w:type="spellStart"/>
      <w:r>
        <w:t>Id_materia</w:t>
      </w:r>
      <w:proofErr w:type="spellEnd"/>
      <w:r>
        <w:t>: identificador de materia</w:t>
      </w:r>
    </w:p>
    <w:p w14:paraId="48F87E35" w14:textId="5813D521" w:rsidR="003065A2" w:rsidRDefault="00B950A8">
      <w:pPr>
        <w:pStyle w:val="Prrafodelista"/>
        <w:numPr>
          <w:ilvl w:val="0"/>
          <w:numId w:val="8"/>
        </w:numPr>
      </w:pPr>
      <w:proofErr w:type="spellStart"/>
      <w:r>
        <w:t>Id_curso</w:t>
      </w:r>
      <w:proofErr w:type="spellEnd"/>
      <w:r>
        <w:t>: identificador del curso</w:t>
      </w:r>
    </w:p>
    <w:p w14:paraId="4E39346D" w14:textId="77777777" w:rsidR="00B950A8" w:rsidRDefault="00B950A8" w:rsidP="00B950A8"/>
    <w:p w14:paraId="352E9187" w14:textId="0FB8CC32" w:rsidR="00A019BE" w:rsidRDefault="00A019BE" w:rsidP="00A019BE">
      <w:pPr>
        <w:pStyle w:val="Descripcin"/>
        <w:keepNext/>
      </w:pPr>
      <w:bookmarkStart w:id="130" w:name="_Toc19854791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2</w:t>
      </w:r>
      <w:r>
        <w:fldChar w:fldCharType="end"/>
      </w:r>
      <w:r>
        <w:t>. Libros.csv</w:t>
      </w:r>
      <w:bookmarkEnd w:id="13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78C2FCF3" w14:textId="77777777" w:rsidTr="00634893">
        <w:tc>
          <w:tcPr>
            <w:tcW w:w="2506" w:type="dxa"/>
          </w:tcPr>
          <w:p w14:paraId="000E886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4893A664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63633566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7004872F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7AC4F3D1" w14:textId="77777777" w:rsidTr="00634893">
        <w:tc>
          <w:tcPr>
            <w:tcW w:w="2506" w:type="dxa"/>
          </w:tcPr>
          <w:p w14:paraId="6B6EDF40" w14:textId="0C33FB5E" w:rsidR="003065A2" w:rsidRDefault="003065A2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7778686" w14:textId="27C24C56" w:rsidR="003065A2" w:rsidRDefault="003065A2" w:rsidP="00634893">
            <w:pPr>
              <w:jc w:val="center"/>
            </w:pPr>
            <w:r w:rsidRPr="00C86A81">
              <w:t xml:space="preserve">Número de Identificación </w:t>
            </w:r>
            <w:r>
              <w:t>del libro</w:t>
            </w:r>
          </w:p>
        </w:tc>
        <w:tc>
          <w:tcPr>
            <w:tcW w:w="2506" w:type="dxa"/>
          </w:tcPr>
          <w:p w14:paraId="5F708849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B294EE7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BA53F8A" w14:textId="77777777" w:rsidTr="00634893">
        <w:tc>
          <w:tcPr>
            <w:tcW w:w="2506" w:type="dxa"/>
          </w:tcPr>
          <w:p w14:paraId="70CA9B86" w14:textId="2A36999A" w:rsidR="003065A2" w:rsidRDefault="003065A2" w:rsidP="00634893">
            <w:pPr>
              <w:jc w:val="center"/>
            </w:pPr>
            <w:r>
              <w:t>titulo</w:t>
            </w:r>
          </w:p>
        </w:tc>
        <w:tc>
          <w:tcPr>
            <w:tcW w:w="2506" w:type="dxa"/>
          </w:tcPr>
          <w:p w14:paraId="27BD5499" w14:textId="3932C0D5" w:rsidR="003065A2" w:rsidRDefault="003065A2" w:rsidP="00634893">
            <w:pPr>
              <w:jc w:val="center"/>
            </w:pPr>
            <w:proofErr w:type="spellStart"/>
            <w:r>
              <w:t>Titulo</w:t>
            </w:r>
            <w:proofErr w:type="spellEnd"/>
            <w:r>
              <w:t xml:space="preserve"> del libro</w:t>
            </w:r>
          </w:p>
        </w:tc>
        <w:tc>
          <w:tcPr>
            <w:tcW w:w="2506" w:type="dxa"/>
          </w:tcPr>
          <w:p w14:paraId="2563413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BCA517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7A8AB18" w14:textId="77777777" w:rsidTr="00634893">
        <w:tc>
          <w:tcPr>
            <w:tcW w:w="2506" w:type="dxa"/>
          </w:tcPr>
          <w:p w14:paraId="1D837936" w14:textId="587B050C" w:rsidR="003065A2" w:rsidRDefault="003065A2" w:rsidP="00634893">
            <w:pPr>
              <w:jc w:val="center"/>
            </w:pPr>
            <w:r>
              <w:t>autor</w:t>
            </w:r>
          </w:p>
        </w:tc>
        <w:tc>
          <w:tcPr>
            <w:tcW w:w="2506" w:type="dxa"/>
          </w:tcPr>
          <w:p w14:paraId="57CDCB8E" w14:textId="20238F7D" w:rsidR="003065A2" w:rsidRDefault="003065A2" w:rsidP="00634893">
            <w:pPr>
              <w:jc w:val="center"/>
            </w:pPr>
            <w:r>
              <w:t>Autor del libro</w:t>
            </w:r>
          </w:p>
        </w:tc>
        <w:tc>
          <w:tcPr>
            <w:tcW w:w="2506" w:type="dxa"/>
          </w:tcPr>
          <w:p w14:paraId="0D06F69B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5F2F60FD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0622A97" w14:textId="77777777" w:rsidTr="00634893">
        <w:tc>
          <w:tcPr>
            <w:tcW w:w="2506" w:type="dxa"/>
          </w:tcPr>
          <w:p w14:paraId="5CB881BF" w14:textId="3F298ED6" w:rsidR="003065A2" w:rsidRDefault="003065A2" w:rsidP="00634893">
            <w:pPr>
              <w:jc w:val="center"/>
            </w:pPr>
            <w:proofErr w:type="spellStart"/>
            <w:r>
              <w:t>numero_ejemplares</w:t>
            </w:r>
            <w:proofErr w:type="spellEnd"/>
          </w:p>
        </w:tc>
        <w:tc>
          <w:tcPr>
            <w:tcW w:w="2506" w:type="dxa"/>
          </w:tcPr>
          <w:p w14:paraId="2D5667E9" w14:textId="4B7B586B" w:rsidR="003065A2" w:rsidRDefault="003065A2" w:rsidP="00634893">
            <w:pPr>
              <w:jc w:val="center"/>
            </w:pPr>
            <w:proofErr w:type="spellStart"/>
            <w:r>
              <w:t>Numero</w:t>
            </w:r>
            <w:proofErr w:type="spellEnd"/>
            <w:r>
              <w:t xml:space="preserve"> de ejemplares disponibles para </w:t>
            </w:r>
            <w:proofErr w:type="spellStart"/>
            <w:r>
              <w:t>prestamo</w:t>
            </w:r>
            <w:proofErr w:type="spellEnd"/>
          </w:p>
        </w:tc>
        <w:tc>
          <w:tcPr>
            <w:tcW w:w="2506" w:type="dxa"/>
          </w:tcPr>
          <w:p w14:paraId="66DD2238" w14:textId="095F64B6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4C76B09C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74B53231" w14:textId="77777777" w:rsidTr="00634893">
        <w:tc>
          <w:tcPr>
            <w:tcW w:w="2506" w:type="dxa"/>
          </w:tcPr>
          <w:p w14:paraId="51089522" w14:textId="411E2742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514E0E9F" w14:textId="70256923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3A93C6C0" w14:textId="5A397873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23C772F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19CAE246" w14:textId="77777777" w:rsidTr="00634893">
        <w:tc>
          <w:tcPr>
            <w:tcW w:w="2506" w:type="dxa"/>
          </w:tcPr>
          <w:p w14:paraId="1CD1A90D" w14:textId="49E4BF43" w:rsidR="003065A2" w:rsidRDefault="003065A2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24F07C1" w14:textId="139A1CA6" w:rsidR="003065A2" w:rsidRPr="00C86A81" w:rsidRDefault="003065A2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CE93B27" w14:textId="2A4D93A2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3A8EF7F2" w14:textId="68BDE4FC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59E1DD6D" w14:textId="77777777" w:rsidR="003065A2" w:rsidRPr="00C86A81" w:rsidRDefault="003065A2" w:rsidP="003065A2"/>
    <w:p w14:paraId="0D06D571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3. materias.csv</w:t>
      </w:r>
    </w:p>
    <w:p w14:paraId="5A370420" w14:textId="77777777" w:rsidR="00C86A81" w:rsidRPr="00C86A81" w:rsidRDefault="00C86A81" w:rsidP="00C86A81">
      <w:r w:rsidRPr="00C86A81">
        <w:t>Define las materias disponibles en el centro.</w:t>
      </w:r>
    </w:p>
    <w:p w14:paraId="0BA622AF" w14:textId="77777777" w:rsidR="00C86A81" w:rsidRPr="00C86A81" w:rsidRDefault="00C86A81" w:rsidP="00C86A81">
      <w:r w:rsidRPr="00C86A81">
        <w:rPr>
          <w:b/>
          <w:bCs/>
        </w:rPr>
        <w:lastRenderedPageBreak/>
        <w:t>Campos:</w:t>
      </w:r>
    </w:p>
    <w:p w14:paraId="7F8D4BFE" w14:textId="77777777" w:rsidR="00C86A81" w:rsidRPr="00C86A81" w:rsidRDefault="00C86A81">
      <w:pPr>
        <w:numPr>
          <w:ilvl w:val="0"/>
          <w:numId w:val="9"/>
        </w:numPr>
      </w:pPr>
      <w:proofErr w:type="spellStart"/>
      <w:r w:rsidRPr="00C86A81">
        <w:t>id_materia</w:t>
      </w:r>
      <w:proofErr w:type="spellEnd"/>
      <w:r w:rsidRPr="00C86A81">
        <w:t>: Identificador numérico de la materia</w:t>
      </w:r>
    </w:p>
    <w:p w14:paraId="6AA946DB" w14:textId="77777777" w:rsidR="00C86A81" w:rsidRPr="00C86A81" w:rsidRDefault="00C86A81">
      <w:pPr>
        <w:numPr>
          <w:ilvl w:val="0"/>
          <w:numId w:val="9"/>
        </w:numPr>
      </w:pPr>
      <w:r w:rsidRPr="00C86A81">
        <w:t>nombre: Nombre de la materia</w:t>
      </w:r>
    </w:p>
    <w:p w14:paraId="7B103BDD" w14:textId="77777777" w:rsidR="00C86A81" w:rsidRDefault="00C86A81">
      <w:pPr>
        <w:numPr>
          <w:ilvl w:val="0"/>
          <w:numId w:val="9"/>
        </w:numPr>
      </w:pPr>
      <w:proofErr w:type="spellStart"/>
      <w:r w:rsidRPr="00C86A81">
        <w:t>id_curso</w:t>
      </w:r>
      <w:proofErr w:type="spellEnd"/>
      <w:r w:rsidRPr="00C86A81">
        <w:t>: Código del curso al que pertenece la materia</w:t>
      </w:r>
    </w:p>
    <w:p w14:paraId="181F7FB6" w14:textId="0288B75A" w:rsidR="00A019BE" w:rsidRDefault="00A019BE" w:rsidP="00A019BE">
      <w:pPr>
        <w:pStyle w:val="Descripcin"/>
        <w:keepNext/>
      </w:pPr>
    </w:p>
    <w:p w14:paraId="664FAAAC" w14:textId="26FF3292" w:rsidR="00A019BE" w:rsidRDefault="00A019BE" w:rsidP="00A019BE">
      <w:pPr>
        <w:pStyle w:val="Descripcin"/>
        <w:keepNext/>
      </w:pPr>
      <w:bookmarkStart w:id="131" w:name="_Toc198547916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3</w:t>
      </w:r>
      <w:r>
        <w:fldChar w:fldCharType="end"/>
      </w:r>
      <w:r>
        <w:t>. Materias.csv</w:t>
      </w:r>
      <w:bookmarkEnd w:id="1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6C6A0A2B" w14:textId="77777777" w:rsidTr="00634893">
        <w:tc>
          <w:tcPr>
            <w:tcW w:w="2506" w:type="dxa"/>
          </w:tcPr>
          <w:p w14:paraId="6ED320E8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34A2488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50C58B1B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457674C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6D51DAB" w14:textId="77777777" w:rsidTr="00634893">
        <w:tc>
          <w:tcPr>
            <w:tcW w:w="2506" w:type="dxa"/>
          </w:tcPr>
          <w:p w14:paraId="3B150FB4" w14:textId="1D44B9D7" w:rsidR="003065A2" w:rsidRDefault="003065A2" w:rsidP="00634893">
            <w:pPr>
              <w:jc w:val="center"/>
            </w:pPr>
            <w:proofErr w:type="spellStart"/>
            <w:r>
              <w:t>Id_materia</w:t>
            </w:r>
            <w:proofErr w:type="spellEnd"/>
          </w:p>
        </w:tc>
        <w:tc>
          <w:tcPr>
            <w:tcW w:w="2506" w:type="dxa"/>
          </w:tcPr>
          <w:p w14:paraId="32083E70" w14:textId="39871D69" w:rsidR="003065A2" w:rsidRDefault="003065A2" w:rsidP="00634893">
            <w:pPr>
              <w:jc w:val="center"/>
            </w:pPr>
            <w:r>
              <w:t>Identificador de materia</w:t>
            </w:r>
          </w:p>
        </w:tc>
        <w:tc>
          <w:tcPr>
            <w:tcW w:w="2506" w:type="dxa"/>
          </w:tcPr>
          <w:p w14:paraId="0150248F" w14:textId="0A3615D0" w:rsidR="003065A2" w:rsidRDefault="003065A2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A973B91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0707EB62" w14:textId="77777777" w:rsidTr="00634893">
        <w:tc>
          <w:tcPr>
            <w:tcW w:w="2506" w:type="dxa"/>
          </w:tcPr>
          <w:p w14:paraId="08DFEF08" w14:textId="77777777" w:rsidR="003065A2" w:rsidRDefault="003065A2" w:rsidP="00634893">
            <w:pPr>
              <w:jc w:val="center"/>
            </w:pPr>
            <w:r>
              <w:t>nombre</w:t>
            </w:r>
          </w:p>
        </w:tc>
        <w:tc>
          <w:tcPr>
            <w:tcW w:w="2506" w:type="dxa"/>
          </w:tcPr>
          <w:p w14:paraId="11E1CB71" w14:textId="49948C45" w:rsidR="003065A2" w:rsidRDefault="003065A2" w:rsidP="00634893">
            <w:pPr>
              <w:jc w:val="center"/>
            </w:pPr>
            <w:r w:rsidRPr="00C86A81">
              <w:t>Nombre de</w:t>
            </w:r>
            <w:r>
              <w:t xml:space="preserve"> la materia</w:t>
            </w:r>
          </w:p>
        </w:tc>
        <w:tc>
          <w:tcPr>
            <w:tcW w:w="2506" w:type="dxa"/>
          </w:tcPr>
          <w:p w14:paraId="1E4677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1054247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61F16055" w14:textId="77777777" w:rsidTr="00634893">
        <w:tc>
          <w:tcPr>
            <w:tcW w:w="2506" w:type="dxa"/>
          </w:tcPr>
          <w:p w14:paraId="55DDD5A2" w14:textId="6E5ABF12" w:rsidR="003065A2" w:rsidRDefault="003065A2" w:rsidP="003065A2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3A59892F" w14:textId="1E6C73DE" w:rsidR="003065A2" w:rsidRDefault="003065A2" w:rsidP="003065A2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17F0A80B" w14:textId="3D38B4D8" w:rsidR="003065A2" w:rsidRDefault="003065A2" w:rsidP="003065A2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066B6AEB" w14:textId="77777777" w:rsidR="003065A2" w:rsidRDefault="003065A2" w:rsidP="003065A2">
            <w:pPr>
              <w:jc w:val="center"/>
            </w:pPr>
            <w:r>
              <w:t>Sí</w:t>
            </w:r>
          </w:p>
        </w:tc>
      </w:tr>
    </w:tbl>
    <w:p w14:paraId="43EFCD91" w14:textId="77777777" w:rsidR="003065A2" w:rsidRPr="00C86A81" w:rsidRDefault="003065A2" w:rsidP="003065A2"/>
    <w:p w14:paraId="38D5743D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4. cursos.csv</w:t>
      </w:r>
    </w:p>
    <w:p w14:paraId="6FD911D0" w14:textId="77777777" w:rsidR="00C86A81" w:rsidRPr="00C86A81" w:rsidRDefault="00C86A81" w:rsidP="00C86A81">
      <w:r w:rsidRPr="00C86A81">
        <w:t>Contiene los diferentes cursos escolares.</w:t>
      </w:r>
    </w:p>
    <w:p w14:paraId="758D479A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800E6A4" w14:textId="77777777" w:rsidR="00C86A81" w:rsidRPr="00C86A81" w:rsidRDefault="00C86A81">
      <w:pPr>
        <w:numPr>
          <w:ilvl w:val="0"/>
          <w:numId w:val="10"/>
        </w:numPr>
      </w:pPr>
      <w:proofErr w:type="spellStart"/>
      <w:r w:rsidRPr="00C86A81">
        <w:t>id_curso</w:t>
      </w:r>
      <w:proofErr w:type="spellEnd"/>
      <w:r w:rsidRPr="00C86A81">
        <w:t>: Código del curso (clave primaria)</w:t>
      </w:r>
    </w:p>
    <w:p w14:paraId="659CF99E" w14:textId="77777777" w:rsidR="00C86A81" w:rsidRDefault="00C86A81">
      <w:pPr>
        <w:numPr>
          <w:ilvl w:val="0"/>
          <w:numId w:val="10"/>
        </w:numPr>
      </w:pPr>
      <w:r w:rsidRPr="00C86A81">
        <w:t>nivel: Descripción del nivel (ej. 1º ESO, 2º ESO...)</w:t>
      </w:r>
    </w:p>
    <w:p w14:paraId="1020FD9E" w14:textId="77777777" w:rsidR="003065A2" w:rsidRDefault="003065A2" w:rsidP="00B950A8"/>
    <w:p w14:paraId="2974DC61" w14:textId="7331DE00" w:rsidR="00A019BE" w:rsidRDefault="00A019BE" w:rsidP="00A019BE">
      <w:pPr>
        <w:pStyle w:val="Descripcin"/>
        <w:keepNext/>
      </w:pPr>
      <w:bookmarkStart w:id="132" w:name="_Toc19854791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4</w:t>
      </w:r>
      <w:r>
        <w:fldChar w:fldCharType="end"/>
      </w:r>
      <w:r>
        <w:t>. Cursos.csv</w:t>
      </w:r>
      <w:bookmarkEnd w:id="13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4C8CE6B6" w14:textId="77777777" w:rsidTr="00634893">
        <w:tc>
          <w:tcPr>
            <w:tcW w:w="2506" w:type="dxa"/>
          </w:tcPr>
          <w:p w14:paraId="5CAE405B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23E7D879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106865A3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00FE33A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15AAF6AD" w14:textId="77777777" w:rsidTr="00634893">
        <w:tc>
          <w:tcPr>
            <w:tcW w:w="2506" w:type="dxa"/>
          </w:tcPr>
          <w:p w14:paraId="547BA843" w14:textId="7B2E50E7" w:rsidR="003065A2" w:rsidRDefault="00B950A8" w:rsidP="00634893">
            <w:pPr>
              <w:jc w:val="center"/>
            </w:pPr>
            <w:proofErr w:type="spellStart"/>
            <w:r>
              <w:t>id_curso</w:t>
            </w:r>
            <w:proofErr w:type="spellEnd"/>
          </w:p>
        </w:tc>
        <w:tc>
          <w:tcPr>
            <w:tcW w:w="2506" w:type="dxa"/>
          </w:tcPr>
          <w:p w14:paraId="26F2EB82" w14:textId="0415CA2C" w:rsidR="003065A2" w:rsidRDefault="00B950A8" w:rsidP="00634893">
            <w:pPr>
              <w:jc w:val="center"/>
            </w:pPr>
            <w:r>
              <w:t>Identificador del curso</w:t>
            </w:r>
          </w:p>
        </w:tc>
        <w:tc>
          <w:tcPr>
            <w:tcW w:w="2506" w:type="dxa"/>
          </w:tcPr>
          <w:p w14:paraId="5041938C" w14:textId="1B863CEC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EC639F9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3D75C06A" w14:textId="77777777" w:rsidTr="00634893">
        <w:tc>
          <w:tcPr>
            <w:tcW w:w="2506" w:type="dxa"/>
          </w:tcPr>
          <w:p w14:paraId="5AC61001" w14:textId="5FBAE5B7" w:rsidR="003065A2" w:rsidRDefault="00B950A8" w:rsidP="00634893">
            <w:pPr>
              <w:jc w:val="center"/>
            </w:pPr>
            <w:r>
              <w:t>nivel</w:t>
            </w:r>
          </w:p>
        </w:tc>
        <w:tc>
          <w:tcPr>
            <w:tcW w:w="2506" w:type="dxa"/>
          </w:tcPr>
          <w:p w14:paraId="7B60E94D" w14:textId="33768A82" w:rsidR="003065A2" w:rsidRDefault="00B950A8" w:rsidP="00634893">
            <w:pPr>
              <w:jc w:val="center"/>
            </w:pPr>
            <w:r>
              <w:t>Nivel del curso</w:t>
            </w:r>
          </w:p>
        </w:tc>
        <w:tc>
          <w:tcPr>
            <w:tcW w:w="2506" w:type="dxa"/>
          </w:tcPr>
          <w:p w14:paraId="4FE3213D" w14:textId="0CF3BD4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577EFB26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</w:tbl>
    <w:p w14:paraId="193B39B1" w14:textId="77777777" w:rsidR="003065A2" w:rsidRPr="00C86A81" w:rsidRDefault="003065A2" w:rsidP="003065A2"/>
    <w:p w14:paraId="52210CA5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5. prestamos.csv</w:t>
      </w:r>
    </w:p>
    <w:p w14:paraId="58EF0582" w14:textId="77777777" w:rsidR="00C86A81" w:rsidRPr="00C86A81" w:rsidRDefault="00C86A81" w:rsidP="00C86A81">
      <w:r w:rsidRPr="00C86A81">
        <w:t>Registra todos los préstamos realizados.</w:t>
      </w:r>
    </w:p>
    <w:p w14:paraId="64B337D2" w14:textId="77777777" w:rsidR="00C86A81" w:rsidRPr="00C86A81" w:rsidRDefault="00C86A81" w:rsidP="00C86A81">
      <w:r w:rsidRPr="00C86A81">
        <w:rPr>
          <w:b/>
          <w:bCs/>
        </w:rPr>
        <w:t>Campos:</w:t>
      </w:r>
    </w:p>
    <w:p w14:paraId="4A716D32" w14:textId="77777777" w:rsidR="00C86A81" w:rsidRPr="00C86A81" w:rsidRDefault="00C86A81">
      <w:pPr>
        <w:numPr>
          <w:ilvl w:val="0"/>
          <w:numId w:val="11"/>
        </w:numPr>
      </w:pPr>
      <w:r w:rsidRPr="00C86A81">
        <w:t>nie: NIE del alumno que recibe el préstamo</w:t>
      </w:r>
    </w:p>
    <w:p w14:paraId="7C77054E" w14:textId="77777777" w:rsidR="00C86A81" w:rsidRPr="00C86A81" w:rsidRDefault="00C86A81">
      <w:pPr>
        <w:numPr>
          <w:ilvl w:val="0"/>
          <w:numId w:val="11"/>
        </w:numPr>
      </w:pPr>
      <w:proofErr w:type="spellStart"/>
      <w:r w:rsidRPr="00C86A81">
        <w:t>isbn</w:t>
      </w:r>
      <w:proofErr w:type="spellEnd"/>
      <w:r w:rsidRPr="00C86A81">
        <w:t>: ISBN del libro prestado</w:t>
      </w:r>
    </w:p>
    <w:p w14:paraId="7D1381FC" w14:textId="77777777" w:rsidR="00C86A81" w:rsidRDefault="00C86A81">
      <w:pPr>
        <w:numPr>
          <w:ilvl w:val="0"/>
          <w:numId w:val="11"/>
        </w:numPr>
      </w:pPr>
      <w:r w:rsidRPr="00C86A81">
        <w:t>estado: Estado del préstamo (pendiente, devuelto)</w:t>
      </w:r>
    </w:p>
    <w:p w14:paraId="05EB50A4" w14:textId="08B6A465" w:rsidR="0066064E" w:rsidRDefault="0066064E">
      <w:pPr>
        <w:numPr>
          <w:ilvl w:val="0"/>
          <w:numId w:val="11"/>
        </w:numPr>
      </w:pPr>
      <w:proofErr w:type="spellStart"/>
      <w:r>
        <w:t>fecha_devolución</w:t>
      </w:r>
      <w:proofErr w:type="spellEnd"/>
      <w:r>
        <w:t>: fecha de devolución del libro</w:t>
      </w:r>
    </w:p>
    <w:p w14:paraId="3052D8AF" w14:textId="0AC1BA82" w:rsidR="0066064E" w:rsidRDefault="0066064E">
      <w:pPr>
        <w:numPr>
          <w:ilvl w:val="0"/>
          <w:numId w:val="11"/>
        </w:numPr>
      </w:pPr>
      <w:proofErr w:type="spellStart"/>
      <w:r>
        <w:t>fecha_entrega</w:t>
      </w:r>
      <w:proofErr w:type="spellEnd"/>
      <w:r>
        <w:t>: fecha de entrega</w:t>
      </w:r>
    </w:p>
    <w:p w14:paraId="28FE466F" w14:textId="77777777" w:rsidR="003065A2" w:rsidRDefault="003065A2" w:rsidP="00B950A8"/>
    <w:p w14:paraId="2F596E69" w14:textId="20F69AF4" w:rsidR="00A019BE" w:rsidRDefault="00A019BE" w:rsidP="00A019BE">
      <w:pPr>
        <w:pStyle w:val="Descripcin"/>
        <w:keepNext/>
      </w:pPr>
      <w:bookmarkStart w:id="133" w:name="_Toc19854791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5</w:t>
      </w:r>
      <w:r>
        <w:fldChar w:fldCharType="end"/>
      </w:r>
      <w:r>
        <w:t>. Prestamos.csv</w:t>
      </w:r>
      <w:bookmarkEnd w:id="13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6"/>
        <w:gridCol w:w="2506"/>
        <w:gridCol w:w="2506"/>
        <w:gridCol w:w="2506"/>
      </w:tblGrid>
      <w:tr w:rsidR="003065A2" w14:paraId="2B24D72B" w14:textId="77777777" w:rsidTr="00634893">
        <w:tc>
          <w:tcPr>
            <w:tcW w:w="2506" w:type="dxa"/>
          </w:tcPr>
          <w:p w14:paraId="3DE0E96A" w14:textId="77777777" w:rsidR="003065A2" w:rsidRPr="00C86A81" w:rsidRDefault="003065A2" w:rsidP="00634893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b/>
                <w:bCs/>
              </w:rPr>
              <w:t>Campo</w:t>
            </w:r>
          </w:p>
        </w:tc>
        <w:tc>
          <w:tcPr>
            <w:tcW w:w="2506" w:type="dxa"/>
          </w:tcPr>
          <w:p w14:paraId="7867603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Descripción</w:t>
            </w:r>
          </w:p>
        </w:tc>
        <w:tc>
          <w:tcPr>
            <w:tcW w:w="2506" w:type="dxa"/>
          </w:tcPr>
          <w:p w14:paraId="30E346F2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Tipo</w:t>
            </w:r>
          </w:p>
        </w:tc>
        <w:tc>
          <w:tcPr>
            <w:tcW w:w="2506" w:type="dxa"/>
          </w:tcPr>
          <w:p w14:paraId="1A257C78" w14:textId="77777777" w:rsidR="003065A2" w:rsidRPr="00C86A81" w:rsidRDefault="003065A2" w:rsidP="00634893">
            <w:pPr>
              <w:jc w:val="center"/>
              <w:rPr>
                <w:b/>
                <w:bCs/>
              </w:rPr>
            </w:pPr>
            <w:r w:rsidRPr="00C86A81">
              <w:rPr>
                <w:b/>
                <w:bCs/>
              </w:rPr>
              <w:t>Obligatorio</w:t>
            </w:r>
          </w:p>
        </w:tc>
      </w:tr>
      <w:tr w:rsidR="003065A2" w14:paraId="0DC65E96" w14:textId="77777777" w:rsidTr="00634893">
        <w:tc>
          <w:tcPr>
            <w:tcW w:w="2506" w:type="dxa"/>
          </w:tcPr>
          <w:p w14:paraId="3F5F62B7" w14:textId="77777777" w:rsidR="003065A2" w:rsidRDefault="003065A2" w:rsidP="00634893">
            <w:pPr>
              <w:jc w:val="center"/>
            </w:pPr>
            <w:r>
              <w:t>nie</w:t>
            </w:r>
          </w:p>
        </w:tc>
        <w:tc>
          <w:tcPr>
            <w:tcW w:w="2506" w:type="dxa"/>
          </w:tcPr>
          <w:p w14:paraId="495AD501" w14:textId="77777777" w:rsidR="003065A2" w:rsidRDefault="003065A2" w:rsidP="00634893">
            <w:pPr>
              <w:jc w:val="center"/>
            </w:pPr>
            <w:r w:rsidRPr="00C86A81">
              <w:t>Número de Identificación Escolar</w:t>
            </w:r>
          </w:p>
        </w:tc>
        <w:tc>
          <w:tcPr>
            <w:tcW w:w="2506" w:type="dxa"/>
          </w:tcPr>
          <w:p w14:paraId="3CAA6EFD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7170C1C4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4FCE53E4" w14:textId="77777777" w:rsidTr="00634893">
        <w:tc>
          <w:tcPr>
            <w:tcW w:w="2506" w:type="dxa"/>
          </w:tcPr>
          <w:p w14:paraId="0E276701" w14:textId="2E471FE3" w:rsidR="003065A2" w:rsidRDefault="00B950A8" w:rsidP="00634893">
            <w:pPr>
              <w:jc w:val="center"/>
            </w:pPr>
            <w:proofErr w:type="spellStart"/>
            <w:r>
              <w:t>isbn</w:t>
            </w:r>
            <w:proofErr w:type="spellEnd"/>
          </w:p>
        </w:tc>
        <w:tc>
          <w:tcPr>
            <w:tcW w:w="2506" w:type="dxa"/>
          </w:tcPr>
          <w:p w14:paraId="18A741EB" w14:textId="0152F11A" w:rsidR="003065A2" w:rsidRDefault="00B950A8" w:rsidP="00634893">
            <w:pPr>
              <w:jc w:val="center"/>
            </w:pPr>
            <w:r>
              <w:t>Identificador del libro</w:t>
            </w:r>
          </w:p>
        </w:tc>
        <w:tc>
          <w:tcPr>
            <w:tcW w:w="2506" w:type="dxa"/>
          </w:tcPr>
          <w:p w14:paraId="6398A2D2" w14:textId="66AED07A" w:rsidR="003065A2" w:rsidRDefault="00B950A8" w:rsidP="00634893">
            <w:pPr>
              <w:jc w:val="center"/>
            </w:pPr>
            <w:r>
              <w:t>numero</w:t>
            </w:r>
          </w:p>
        </w:tc>
        <w:tc>
          <w:tcPr>
            <w:tcW w:w="2506" w:type="dxa"/>
          </w:tcPr>
          <w:p w14:paraId="71AB32F2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3065A2" w14:paraId="598B4CE4" w14:textId="77777777" w:rsidTr="00634893">
        <w:tc>
          <w:tcPr>
            <w:tcW w:w="2506" w:type="dxa"/>
          </w:tcPr>
          <w:p w14:paraId="397533E9" w14:textId="57B7273D" w:rsidR="003065A2" w:rsidRDefault="00B950A8" w:rsidP="00634893">
            <w:pPr>
              <w:jc w:val="center"/>
            </w:pPr>
            <w:r>
              <w:t>estado</w:t>
            </w:r>
          </w:p>
        </w:tc>
        <w:tc>
          <w:tcPr>
            <w:tcW w:w="2506" w:type="dxa"/>
          </w:tcPr>
          <w:p w14:paraId="5CFBFCF3" w14:textId="5B21DE80" w:rsidR="00B950A8" w:rsidRDefault="00B950A8" w:rsidP="00634893">
            <w:pPr>
              <w:jc w:val="center"/>
            </w:pPr>
            <w:r>
              <w:t>Estado del préstamo</w:t>
            </w:r>
          </w:p>
          <w:p w14:paraId="60554291" w14:textId="26426A7D" w:rsidR="003065A2" w:rsidRDefault="00B950A8" w:rsidP="00634893">
            <w:pPr>
              <w:jc w:val="center"/>
            </w:pPr>
            <w:r w:rsidRPr="00C86A81">
              <w:t>(pendiente, devuelto)</w:t>
            </w:r>
          </w:p>
        </w:tc>
        <w:tc>
          <w:tcPr>
            <w:tcW w:w="2506" w:type="dxa"/>
          </w:tcPr>
          <w:p w14:paraId="41E7951C" w14:textId="77777777" w:rsidR="003065A2" w:rsidRDefault="003065A2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C50243E" w14:textId="77777777" w:rsidR="003065A2" w:rsidRDefault="003065A2" w:rsidP="00634893">
            <w:pPr>
              <w:jc w:val="center"/>
            </w:pPr>
            <w:r>
              <w:t>Sí</w:t>
            </w:r>
          </w:p>
        </w:tc>
      </w:tr>
      <w:tr w:rsidR="0066064E" w14:paraId="40C1FF39" w14:textId="77777777" w:rsidTr="00634893">
        <w:tc>
          <w:tcPr>
            <w:tcW w:w="2506" w:type="dxa"/>
          </w:tcPr>
          <w:p w14:paraId="0239E270" w14:textId="66D3FB68" w:rsidR="0066064E" w:rsidRDefault="0066064E" w:rsidP="00634893">
            <w:pPr>
              <w:jc w:val="center"/>
            </w:pPr>
            <w:proofErr w:type="spellStart"/>
            <w:r>
              <w:t>Fecha_devolucion</w:t>
            </w:r>
            <w:proofErr w:type="spellEnd"/>
          </w:p>
        </w:tc>
        <w:tc>
          <w:tcPr>
            <w:tcW w:w="2506" w:type="dxa"/>
          </w:tcPr>
          <w:p w14:paraId="01B09FE8" w14:textId="61CD5CD4" w:rsidR="0066064E" w:rsidRDefault="0066064E" w:rsidP="00634893">
            <w:pPr>
              <w:jc w:val="center"/>
            </w:pPr>
            <w:r>
              <w:t>fecha de devolución del libro</w:t>
            </w:r>
          </w:p>
        </w:tc>
        <w:tc>
          <w:tcPr>
            <w:tcW w:w="2506" w:type="dxa"/>
          </w:tcPr>
          <w:p w14:paraId="6FF34A1E" w14:textId="4E726642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636F52A2" w14:textId="7A8897FD" w:rsidR="0066064E" w:rsidRDefault="0066064E" w:rsidP="00634893">
            <w:pPr>
              <w:jc w:val="center"/>
            </w:pPr>
            <w:r>
              <w:t>Sí</w:t>
            </w:r>
          </w:p>
        </w:tc>
      </w:tr>
      <w:tr w:rsidR="0066064E" w14:paraId="5F720876" w14:textId="77777777" w:rsidTr="00634893">
        <w:tc>
          <w:tcPr>
            <w:tcW w:w="2506" w:type="dxa"/>
          </w:tcPr>
          <w:p w14:paraId="1A033FE1" w14:textId="02234EB3" w:rsidR="0066064E" w:rsidRDefault="0066064E" w:rsidP="00634893">
            <w:pPr>
              <w:jc w:val="center"/>
            </w:pPr>
            <w:proofErr w:type="spellStart"/>
            <w:r>
              <w:t>Fecha_entrega</w:t>
            </w:r>
            <w:proofErr w:type="spellEnd"/>
          </w:p>
        </w:tc>
        <w:tc>
          <w:tcPr>
            <w:tcW w:w="2506" w:type="dxa"/>
          </w:tcPr>
          <w:p w14:paraId="09B65350" w14:textId="74832258" w:rsidR="0066064E" w:rsidRDefault="0066064E" w:rsidP="00634893">
            <w:pPr>
              <w:jc w:val="center"/>
            </w:pPr>
            <w:r>
              <w:t>fecha de entrega</w:t>
            </w:r>
          </w:p>
        </w:tc>
        <w:tc>
          <w:tcPr>
            <w:tcW w:w="2506" w:type="dxa"/>
          </w:tcPr>
          <w:p w14:paraId="32A6DCDC" w14:textId="5D200DC7" w:rsidR="0066064E" w:rsidRDefault="0066064E" w:rsidP="00634893">
            <w:pPr>
              <w:jc w:val="center"/>
            </w:pPr>
            <w:r>
              <w:t>Texto</w:t>
            </w:r>
          </w:p>
        </w:tc>
        <w:tc>
          <w:tcPr>
            <w:tcW w:w="2506" w:type="dxa"/>
          </w:tcPr>
          <w:p w14:paraId="4673B19F" w14:textId="420E2F62" w:rsidR="0066064E" w:rsidRDefault="0066064E" w:rsidP="00634893">
            <w:pPr>
              <w:jc w:val="center"/>
            </w:pPr>
            <w:r>
              <w:t>Sí</w:t>
            </w:r>
          </w:p>
        </w:tc>
      </w:tr>
    </w:tbl>
    <w:p w14:paraId="159C51E4" w14:textId="77777777" w:rsidR="003065A2" w:rsidRPr="00C86A81" w:rsidRDefault="003065A2" w:rsidP="003065A2"/>
    <w:p w14:paraId="706E9C1A" w14:textId="77777777" w:rsidR="00C86A81" w:rsidRPr="00C86A81" w:rsidRDefault="00C86A81" w:rsidP="00C86A81">
      <w:pPr>
        <w:rPr>
          <w:b/>
          <w:bCs/>
        </w:rPr>
      </w:pPr>
      <w:r w:rsidRPr="00C86A81">
        <w:rPr>
          <w:b/>
          <w:bCs/>
        </w:rPr>
        <w:t>6. Formato general de los ficheros</w:t>
      </w:r>
    </w:p>
    <w:p w14:paraId="5E677F83" w14:textId="77777777" w:rsidR="00C86A81" w:rsidRPr="00C86A81" w:rsidRDefault="00C86A81">
      <w:pPr>
        <w:numPr>
          <w:ilvl w:val="0"/>
          <w:numId w:val="12"/>
        </w:numPr>
      </w:pPr>
      <w:r w:rsidRPr="00C86A81">
        <w:lastRenderedPageBreak/>
        <w:t>Separador: , (coma)</w:t>
      </w:r>
    </w:p>
    <w:p w14:paraId="4393BE59" w14:textId="77777777" w:rsidR="00C86A81" w:rsidRPr="00C86A81" w:rsidRDefault="00C86A81">
      <w:pPr>
        <w:numPr>
          <w:ilvl w:val="0"/>
          <w:numId w:val="12"/>
        </w:numPr>
      </w:pPr>
      <w:r w:rsidRPr="00C86A81">
        <w:t>Codificación: UTF-8</w:t>
      </w:r>
    </w:p>
    <w:p w14:paraId="15FA3C8B" w14:textId="77777777" w:rsidR="00C86A81" w:rsidRPr="00C86A81" w:rsidRDefault="00C86A81">
      <w:pPr>
        <w:numPr>
          <w:ilvl w:val="0"/>
          <w:numId w:val="12"/>
        </w:numPr>
      </w:pPr>
      <w:r w:rsidRPr="00C86A81">
        <w:t>Fila 1: contiene los nombres de los campos</w:t>
      </w:r>
    </w:p>
    <w:p w14:paraId="3BF15CAA" w14:textId="77777777" w:rsidR="00C86A81" w:rsidRDefault="00C86A81">
      <w:pPr>
        <w:numPr>
          <w:ilvl w:val="0"/>
          <w:numId w:val="12"/>
        </w:numPr>
      </w:pPr>
      <w:r w:rsidRPr="00C86A81">
        <w:t>Cada línea posterior representa un registro</w:t>
      </w:r>
    </w:p>
    <w:p w14:paraId="6D47EF46" w14:textId="77777777" w:rsidR="00C86A81" w:rsidRPr="00C86A81" w:rsidRDefault="00C86A81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eastAsia="es-ES"/>
        </w:rPr>
      </w:pPr>
      <w:r w:rsidRPr="00C86A81">
        <w:rPr>
          <w:rFonts w:ascii="Times New Roman" w:eastAsia="Times New Roman" w:hAnsi="Times New Roman" w:cs="Times New Roman"/>
          <w:b/>
          <w:bCs/>
          <w:lang w:eastAsia="es-ES"/>
        </w:rPr>
        <w:t>Ejemplo</w:t>
      </w:r>
      <w:r w:rsidRPr="00C86A81">
        <w:rPr>
          <w:rFonts w:ascii="Times New Roman" w:eastAsia="Times New Roman" w:hAnsi="Times New Roman" w:cs="Times New Roman"/>
          <w:lang w:eastAsia="es-ES"/>
        </w:rPr>
        <w:t>:</w:t>
      </w:r>
    </w:p>
    <w:p w14:paraId="7BB33E0C" w14:textId="353CA775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</w:p>
    <w:p w14:paraId="266048AC" w14:textId="0CEF4A64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proofErr w:type="spellStart"/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nie,nombre,apellidos,tramo,bilingue</w:t>
      </w:r>
      <w:proofErr w:type="spellEnd"/>
    </w:p>
    <w:p w14:paraId="56D0C121" w14:textId="5305951A" w:rsidR="00C86A81" w:rsidRPr="00C86A81" w:rsidRDefault="00C86A81" w:rsidP="00C86A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ab/>
      </w:r>
      <w:r w:rsidRPr="00C86A81">
        <w:rPr>
          <w:rFonts w:ascii="Courier New" w:eastAsia="Times New Roman" w:hAnsi="Courier New" w:cs="Courier New"/>
          <w:sz w:val="20"/>
          <w:szCs w:val="20"/>
          <w:lang w:eastAsia="es-ES"/>
        </w:rPr>
        <w:t>X1234567A,Laura,Gómez,II,S</w:t>
      </w:r>
    </w:p>
    <w:p w14:paraId="0BAE9CD2" w14:textId="77777777" w:rsidR="00C86A81" w:rsidRPr="00C86A81" w:rsidRDefault="00C86A81" w:rsidP="00C86A81"/>
    <w:p w14:paraId="6E7FEF86" w14:textId="77777777" w:rsidR="00D3715A" w:rsidRDefault="00D3715A" w:rsidP="006D5402"/>
    <w:p w14:paraId="3D14CB1C" w14:textId="704AB716" w:rsidR="00F57AA5" w:rsidRDefault="00F57AA5" w:rsidP="00F57AA5">
      <w:pPr>
        <w:pStyle w:val="Ttulo2"/>
      </w:pPr>
      <w:bookmarkStart w:id="134" w:name="_Toc49341838"/>
      <w:bookmarkStart w:id="135" w:name="_Toc170148362"/>
      <w:bookmarkStart w:id="136" w:name="_Toc170148677"/>
      <w:r w:rsidRPr="00253E43">
        <w:t>Diseño de la estructura de clases y librerías (diagrama de clases)</w:t>
      </w:r>
      <w:bookmarkEnd w:id="134"/>
      <w:bookmarkEnd w:id="135"/>
      <w:bookmarkEnd w:id="136"/>
    </w:p>
    <w:p w14:paraId="55B414F9" w14:textId="77777777" w:rsidR="004E373F" w:rsidRDefault="00C8320F" w:rsidP="004E373F">
      <w:pPr>
        <w:keepNext/>
      </w:pPr>
      <w:r>
        <w:rPr>
          <w:noProof/>
        </w:rPr>
        <w:drawing>
          <wp:inline distT="0" distB="0" distL="0" distR="0" wp14:anchorId="3968A704" wp14:editId="1A3E04D5">
            <wp:extent cx="6371590" cy="65519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65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C325" w14:textId="03F94C30" w:rsidR="003305C7" w:rsidRPr="003305C7" w:rsidRDefault="004E373F" w:rsidP="004E373F">
      <w:pPr>
        <w:pStyle w:val="Descripcin"/>
      </w:pPr>
      <w:bookmarkStart w:id="137" w:name="_Toc198030601"/>
      <w:bookmarkStart w:id="138" w:name="_Toc19870883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1</w:t>
      </w:r>
      <w:r>
        <w:fldChar w:fldCharType="end"/>
      </w:r>
      <w:r>
        <w:t>. Diagrama de Clases</w:t>
      </w:r>
      <w:bookmarkEnd w:id="137"/>
      <w:bookmarkEnd w:id="138"/>
    </w:p>
    <w:p w14:paraId="7E244DDE" w14:textId="77777777" w:rsidR="00937301" w:rsidRPr="00253E43" w:rsidRDefault="00937301" w:rsidP="00312CEF">
      <w:pPr>
        <w:pStyle w:val="Ttulo2"/>
      </w:pPr>
      <w:bookmarkStart w:id="139" w:name="_Toc49341839"/>
      <w:bookmarkStart w:id="140" w:name="_Toc170148363"/>
      <w:bookmarkStart w:id="141" w:name="_Toc170148678"/>
      <w:r w:rsidRPr="00253E43">
        <w:lastRenderedPageBreak/>
        <w:t>Diseño de la interfaz gráfica</w:t>
      </w:r>
      <w:bookmarkEnd w:id="139"/>
      <w:bookmarkEnd w:id="140"/>
      <w:bookmarkEnd w:id="141"/>
    </w:p>
    <w:p w14:paraId="51CC3CCD" w14:textId="77777777" w:rsidR="007B2A1C" w:rsidRDefault="00300607" w:rsidP="00300607">
      <w:pPr>
        <w:pStyle w:val="Ttulo3"/>
      </w:pPr>
      <w:bookmarkStart w:id="142" w:name="_Toc49341840"/>
      <w:bookmarkStart w:id="143" w:name="_Toc170148364"/>
      <w:bookmarkStart w:id="144" w:name="_Toc170148679"/>
      <w:r w:rsidRPr="00253E43">
        <w:t>Diseño de movimiento de ventanas</w:t>
      </w:r>
      <w:bookmarkEnd w:id="142"/>
      <w:bookmarkEnd w:id="143"/>
      <w:bookmarkEnd w:id="144"/>
    </w:p>
    <w:p w14:paraId="234567C1" w14:textId="278AF798" w:rsidR="00CD2B6C" w:rsidRDefault="00CD2B6C" w:rsidP="00CD2B6C">
      <w:r>
        <w:tab/>
        <w:t>El diseñ</w:t>
      </w:r>
      <w:r w:rsidR="00CE2CEA">
        <w:t>o</w:t>
      </w:r>
      <w:r>
        <w:t xml:space="preserve"> se ha pensado en </w:t>
      </w:r>
      <w:r w:rsidR="00CE2CEA">
        <w:t>facilitar</w:t>
      </w:r>
      <w:r>
        <w:t xml:space="preserve"> el trabajo de los dos tipos de usuarios teniendo en cuenta un nivel bajo de conocimientos de informática. En este caso se recomiendan recorridos lineales y guiados para evitar los errores.  Toda ventana permitirá la vuelta atrás del proceso para ayudar al usuario.</w:t>
      </w:r>
    </w:p>
    <w:p w14:paraId="3804E2DA" w14:textId="77777777" w:rsidR="004E373F" w:rsidRDefault="001B78AE" w:rsidP="004E373F">
      <w:pPr>
        <w:keepNext/>
      </w:pPr>
      <w:r>
        <w:rPr>
          <w:noProof/>
        </w:rPr>
        <w:drawing>
          <wp:inline distT="0" distB="0" distL="0" distR="0" wp14:anchorId="1326D48D" wp14:editId="4CC74F62">
            <wp:extent cx="6371590" cy="2963333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914" cy="296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C7E8" w14:textId="6EABB632" w:rsidR="00952F94" w:rsidRDefault="004E373F" w:rsidP="004E373F">
      <w:pPr>
        <w:pStyle w:val="Descripcin"/>
      </w:pPr>
      <w:bookmarkStart w:id="145" w:name="_Toc198030602"/>
      <w:bookmarkStart w:id="146" w:name="_Toc19870883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1768EE">
        <w:rPr>
          <w:noProof/>
        </w:rPr>
        <w:t>2</w:t>
      </w:r>
      <w:r>
        <w:fldChar w:fldCharType="end"/>
      </w:r>
      <w:r>
        <w:t>. Diagrama de Ventanas</w:t>
      </w:r>
      <w:bookmarkEnd w:id="145"/>
      <w:bookmarkEnd w:id="146"/>
    </w:p>
    <w:p w14:paraId="170B56B1" w14:textId="77777777" w:rsidR="00300607" w:rsidRPr="00253E43" w:rsidRDefault="00300607" w:rsidP="00300607">
      <w:pPr>
        <w:pStyle w:val="Ttulo3"/>
      </w:pPr>
      <w:bookmarkStart w:id="147" w:name="_Toc49341841"/>
      <w:bookmarkStart w:id="148" w:name="_Toc170148365"/>
      <w:bookmarkStart w:id="149" w:name="_Toc170148680"/>
      <w:r w:rsidRPr="00253E43">
        <w:t>Diseño de las ventanas</w:t>
      </w:r>
      <w:bookmarkEnd w:id="147"/>
      <w:bookmarkEnd w:id="148"/>
      <w:bookmarkEnd w:id="149"/>
    </w:p>
    <w:p w14:paraId="05124CA3" w14:textId="408D0EC8" w:rsidR="00732671" w:rsidRPr="00732671" w:rsidRDefault="00CB2B2D" w:rsidP="00732671">
      <w:pPr>
        <w:pStyle w:val="Ttulo4"/>
      </w:pPr>
      <w:bookmarkStart w:id="150" w:name="_Toc49341843"/>
      <w:bookmarkStart w:id="151" w:name="_Toc170148366"/>
      <w:r>
        <w:t xml:space="preserve">Ventana </w:t>
      </w:r>
      <w:bookmarkEnd w:id="150"/>
      <w:bookmarkEnd w:id="151"/>
      <w:r w:rsidR="00732671">
        <w:t>1: Inicio de sesión</w:t>
      </w:r>
    </w:p>
    <w:p w14:paraId="2DEE8C2E" w14:textId="77777777" w:rsidR="00732671" w:rsidRDefault="00732671" w:rsidP="003C0648">
      <w:pPr>
        <w:rPr>
          <w:color w:val="FF0000"/>
        </w:rPr>
      </w:pPr>
    </w:p>
    <w:p w14:paraId="56332D22" w14:textId="0B3D7796" w:rsidR="004E373F" w:rsidRPr="00EF5D17" w:rsidRDefault="00EF5D17" w:rsidP="004E373F">
      <w:pPr>
        <w:keepNext/>
        <w:rPr>
          <w:noProof/>
        </w:rPr>
      </w:pPr>
      <w:r w:rsidRPr="00EF5D17">
        <w:rPr>
          <w:noProof/>
        </w:rPr>
        <w:t>== LOGIN ==</w:t>
      </w:r>
    </w:p>
    <w:p w14:paraId="2E5188EA" w14:textId="6B818A40" w:rsidR="00EF5D17" w:rsidRPr="00EF5D17" w:rsidRDefault="00EF5D17" w:rsidP="004E373F">
      <w:pPr>
        <w:keepNext/>
        <w:rPr>
          <w:noProof/>
        </w:rPr>
      </w:pPr>
      <w:r w:rsidRPr="00EF5D17">
        <w:rPr>
          <w:noProof/>
        </w:rPr>
        <w:t>Usuario:</w:t>
      </w:r>
    </w:p>
    <w:p w14:paraId="4BF02482" w14:textId="61BCE59D" w:rsidR="00EF5D17" w:rsidRPr="00EF5D17" w:rsidRDefault="00EF5D17" w:rsidP="004E373F">
      <w:pPr>
        <w:keepNext/>
      </w:pPr>
      <w:r w:rsidRPr="00EF5D17">
        <w:rPr>
          <w:noProof/>
        </w:rPr>
        <w:t>Contraseña:</w:t>
      </w:r>
    </w:p>
    <w:p w14:paraId="1BA21E9B" w14:textId="77777777" w:rsidR="004E373F" w:rsidRDefault="004E373F" w:rsidP="004E373F">
      <w:pPr>
        <w:rPr>
          <w:b/>
          <w:bCs/>
        </w:rPr>
      </w:pPr>
    </w:p>
    <w:p w14:paraId="7CC5094F" w14:textId="0F4315A5" w:rsidR="004E373F" w:rsidRPr="004E373F" w:rsidRDefault="004E373F" w:rsidP="004E373F">
      <w:r w:rsidRPr="004E373F">
        <w:rPr>
          <w:b/>
          <w:bCs/>
        </w:rPr>
        <w:t>Descripción:</w:t>
      </w:r>
    </w:p>
    <w:p w14:paraId="2E031CCD" w14:textId="77777777" w:rsidR="004E373F" w:rsidRPr="004E373F" w:rsidRDefault="004E373F">
      <w:pPr>
        <w:numPr>
          <w:ilvl w:val="0"/>
          <w:numId w:val="14"/>
        </w:numPr>
      </w:pPr>
      <w:r w:rsidRPr="004E373F">
        <w:t>Permite el acceso seguro a la aplicación mediante usuario y contraseña.</w:t>
      </w:r>
    </w:p>
    <w:p w14:paraId="4874BD1D" w14:textId="77777777" w:rsidR="004E373F" w:rsidRPr="004E373F" w:rsidRDefault="004E373F">
      <w:pPr>
        <w:numPr>
          <w:ilvl w:val="0"/>
          <w:numId w:val="14"/>
        </w:numPr>
      </w:pPr>
      <w:r w:rsidRPr="004E373F">
        <w:t>Solo los usuarios autenticados pueden acceder a las funcionalidades de gestión.</w:t>
      </w:r>
    </w:p>
    <w:p w14:paraId="4187D6C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13486B70" w14:textId="77777777" w:rsidR="004E373F" w:rsidRPr="004E373F" w:rsidRDefault="004E373F">
      <w:pPr>
        <w:numPr>
          <w:ilvl w:val="0"/>
          <w:numId w:val="15"/>
        </w:numPr>
      </w:pPr>
      <w:r w:rsidRPr="004E373F">
        <w:t>Campos de texto para usuario y contraseña.</w:t>
      </w:r>
    </w:p>
    <w:p w14:paraId="5C4E6FEB" w14:textId="77777777" w:rsidR="004E373F" w:rsidRPr="004E373F" w:rsidRDefault="004E373F">
      <w:pPr>
        <w:numPr>
          <w:ilvl w:val="0"/>
          <w:numId w:val="15"/>
        </w:numPr>
      </w:pPr>
      <w:r w:rsidRPr="004E373F">
        <w:t>Botón "Iniciar sesión".</w:t>
      </w:r>
    </w:p>
    <w:p w14:paraId="4828681B" w14:textId="77777777" w:rsidR="004E373F" w:rsidRPr="004E373F" w:rsidRDefault="004E373F">
      <w:pPr>
        <w:numPr>
          <w:ilvl w:val="0"/>
          <w:numId w:val="15"/>
        </w:numPr>
      </w:pPr>
      <w:r w:rsidRPr="004E373F">
        <w:t>Mensaje de error en caso de credenciales incorrectas.</w:t>
      </w:r>
    </w:p>
    <w:p w14:paraId="512EB69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81E9B97" w14:textId="77777777" w:rsidR="004E373F" w:rsidRPr="004E373F" w:rsidRDefault="004E373F">
      <w:pPr>
        <w:numPr>
          <w:ilvl w:val="0"/>
          <w:numId w:val="16"/>
        </w:numPr>
      </w:pPr>
      <w:r w:rsidRPr="004E373F">
        <w:t>No se permite el acceso sin autenticación.</w:t>
      </w:r>
    </w:p>
    <w:p w14:paraId="1943AB34" w14:textId="77777777" w:rsidR="004E373F" w:rsidRPr="004E373F" w:rsidRDefault="004E373F">
      <w:pPr>
        <w:numPr>
          <w:ilvl w:val="0"/>
          <w:numId w:val="16"/>
        </w:numPr>
      </w:pPr>
      <w:r w:rsidRPr="004E373F">
        <w:t>Número limitado de intentos de acceso para evitar ataques de fuerza bruta.</w:t>
      </w:r>
    </w:p>
    <w:p w14:paraId="540B97F8" w14:textId="461B90E7" w:rsidR="004E373F" w:rsidRPr="004E373F" w:rsidRDefault="004E373F">
      <w:pPr>
        <w:numPr>
          <w:ilvl w:val="0"/>
          <w:numId w:val="16"/>
        </w:numPr>
      </w:pPr>
      <w:r w:rsidRPr="004E373F">
        <w:t>Las credenciales se configuran en un archivo protegido y deben cambiarse tras la primera ejecución para mayor seguridad.</w:t>
      </w:r>
    </w:p>
    <w:p w14:paraId="7C6F6A22" w14:textId="77777777" w:rsidR="00732671" w:rsidRDefault="00732671" w:rsidP="003C0648">
      <w:pPr>
        <w:rPr>
          <w:color w:val="FF0000"/>
        </w:rPr>
      </w:pPr>
    </w:p>
    <w:p w14:paraId="656A6C03" w14:textId="4D799AE3" w:rsidR="00732671" w:rsidRDefault="00732671" w:rsidP="00732671">
      <w:pPr>
        <w:pStyle w:val="Ttulo4"/>
      </w:pPr>
      <w:r>
        <w:lastRenderedPageBreak/>
        <w:t>Ventana 2: Menú Principal</w:t>
      </w:r>
    </w:p>
    <w:p w14:paraId="52C57C93" w14:textId="77777777" w:rsidR="00EF5D17" w:rsidRDefault="00EF5D17" w:rsidP="00EF5D17">
      <w:pPr>
        <w:keepNext/>
      </w:pPr>
    </w:p>
    <w:p w14:paraId="64B07414" w14:textId="19A7BB34" w:rsidR="00EF5D17" w:rsidRDefault="00EF5D17" w:rsidP="00EF5D17">
      <w:pPr>
        <w:keepNext/>
      </w:pPr>
      <w:r>
        <w:t>--- MENÚ PRINCIPAL ---</w:t>
      </w:r>
    </w:p>
    <w:p w14:paraId="60620C3D" w14:textId="77777777" w:rsidR="00EF5D17" w:rsidRDefault="00EF5D17" w:rsidP="00EF5D17">
      <w:pPr>
        <w:keepNext/>
      </w:pPr>
      <w:r>
        <w:t>1. Gestionar alumnos</w:t>
      </w:r>
    </w:p>
    <w:p w14:paraId="2C7C6C5C" w14:textId="77777777" w:rsidR="00EF5D17" w:rsidRDefault="00EF5D17" w:rsidP="00EF5D17">
      <w:pPr>
        <w:keepNext/>
      </w:pPr>
      <w:r>
        <w:t>2. Gestionar libros</w:t>
      </w:r>
    </w:p>
    <w:p w14:paraId="3C55C3FD" w14:textId="77777777" w:rsidR="00EF5D17" w:rsidRDefault="00EF5D17" w:rsidP="00EF5D17">
      <w:pPr>
        <w:keepNext/>
      </w:pPr>
      <w:r>
        <w:t>3. Gestionar materias</w:t>
      </w:r>
    </w:p>
    <w:p w14:paraId="414C8E16" w14:textId="77777777" w:rsidR="00EF5D17" w:rsidRDefault="00EF5D17" w:rsidP="00EF5D17">
      <w:pPr>
        <w:keepNext/>
      </w:pPr>
      <w:r>
        <w:t>4. Gestionar cursos</w:t>
      </w:r>
    </w:p>
    <w:p w14:paraId="30F3BF47" w14:textId="77777777" w:rsidR="00EF5D17" w:rsidRDefault="00EF5D17" w:rsidP="00EF5D17">
      <w:pPr>
        <w:keepNext/>
      </w:pPr>
      <w:r>
        <w:t>5. Gestionar préstamos</w:t>
      </w:r>
    </w:p>
    <w:p w14:paraId="11FDE61B" w14:textId="77777777" w:rsidR="00EF5D17" w:rsidRDefault="00EF5D17" w:rsidP="00EF5D17">
      <w:pPr>
        <w:keepNext/>
      </w:pPr>
      <w:r>
        <w:t>0. Salir</w:t>
      </w:r>
    </w:p>
    <w:p w14:paraId="2F6BDF39" w14:textId="7D490690" w:rsidR="008F5B97" w:rsidRDefault="00EF5D17" w:rsidP="00EF5D17">
      <w:pPr>
        <w:keepNext/>
      </w:pPr>
      <w:r>
        <w:t>Elige una opción:</w:t>
      </w:r>
    </w:p>
    <w:p w14:paraId="0ECE326D" w14:textId="77777777" w:rsidR="00EF5D17" w:rsidRDefault="00EF5D17" w:rsidP="00EF5D17">
      <w:pPr>
        <w:keepNext/>
      </w:pPr>
    </w:p>
    <w:p w14:paraId="1C68EDC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0775ED0" w14:textId="77777777" w:rsidR="004E373F" w:rsidRPr="004E373F" w:rsidRDefault="004E373F">
      <w:pPr>
        <w:numPr>
          <w:ilvl w:val="0"/>
          <w:numId w:val="17"/>
        </w:numPr>
      </w:pPr>
      <w:r w:rsidRPr="004E373F">
        <w:t>Punto de partida tras el inicio de sesión, desde donde se accede a las distintas áreas de gestión.</w:t>
      </w:r>
    </w:p>
    <w:p w14:paraId="7E7D11C6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1F1FCC53" w14:textId="77777777" w:rsidR="004E373F" w:rsidRPr="004E373F" w:rsidRDefault="004E373F">
      <w:pPr>
        <w:numPr>
          <w:ilvl w:val="0"/>
          <w:numId w:val="18"/>
        </w:numPr>
      </w:pPr>
      <w:r w:rsidRPr="004E373F">
        <w:t>Botones o enlaces para: Gestión de alumnos, libros, materias, cursos, préstamos, listados y configuración.</w:t>
      </w:r>
    </w:p>
    <w:p w14:paraId="21EE40AE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C341359" w14:textId="77777777" w:rsidR="004E373F" w:rsidRPr="004E373F" w:rsidRDefault="004E373F">
      <w:pPr>
        <w:numPr>
          <w:ilvl w:val="0"/>
          <w:numId w:val="19"/>
        </w:numPr>
      </w:pPr>
      <w:r w:rsidRPr="004E373F">
        <w:t>Solo usuarios autenticados pueden acceder.</w:t>
      </w:r>
    </w:p>
    <w:p w14:paraId="04D729C2" w14:textId="067EB612" w:rsidR="004E373F" w:rsidRPr="004E373F" w:rsidRDefault="004E373F">
      <w:pPr>
        <w:numPr>
          <w:ilvl w:val="0"/>
          <w:numId w:val="19"/>
        </w:numPr>
      </w:pPr>
      <w:r w:rsidRPr="004E373F">
        <w:t>El menú se adapta según el rol del usuario si hay diferentes niveles de permisos (por ejemplo, administrador, bibliotecario).</w:t>
      </w:r>
    </w:p>
    <w:p w14:paraId="4D69A495" w14:textId="77777777" w:rsidR="004E373F" w:rsidRPr="004E373F" w:rsidRDefault="004E373F">
      <w:pPr>
        <w:numPr>
          <w:ilvl w:val="0"/>
          <w:numId w:val="19"/>
        </w:numPr>
      </w:pPr>
      <w:r w:rsidRPr="004E373F">
        <w:t>Posibilidad de cerrar sesión en cualquier momento.</w:t>
      </w:r>
    </w:p>
    <w:p w14:paraId="547A6D9D" w14:textId="77777777" w:rsidR="00732671" w:rsidRDefault="00732671" w:rsidP="003C0648">
      <w:pPr>
        <w:rPr>
          <w:color w:val="FF0000"/>
        </w:rPr>
      </w:pPr>
    </w:p>
    <w:p w14:paraId="15DE46C6" w14:textId="02961A43" w:rsidR="00732671" w:rsidRDefault="00732671" w:rsidP="00732671">
      <w:pPr>
        <w:pStyle w:val="Ttulo4"/>
      </w:pPr>
      <w:r>
        <w:t>Ventana 3: Gestión de Alumnos</w:t>
      </w:r>
    </w:p>
    <w:p w14:paraId="240DA626" w14:textId="77777777" w:rsidR="00EF5D17" w:rsidRDefault="00EF5D17" w:rsidP="00EF5D17">
      <w:pPr>
        <w:keepNext/>
      </w:pPr>
    </w:p>
    <w:p w14:paraId="6B40970C" w14:textId="31019068" w:rsidR="00EF5D17" w:rsidRPr="00EF5D17" w:rsidRDefault="00EF5D17" w:rsidP="00EF5D17">
      <w:pPr>
        <w:keepNext/>
      </w:pPr>
      <w:r w:rsidRPr="00EF5D17">
        <w:t>--- Gestión de alumnos ---</w:t>
      </w:r>
    </w:p>
    <w:p w14:paraId="27EF85FF" w14:textId="77777777" w:rsidR="00EF5D17" w:rsidRPr="00EF5D17" w:rsidRDefault="00EF5D17" w:rsidP="00EF5D17">
      <w:pPr>
        <w:keepNext/>
        <w:numPr>
          <w:ilvl w:val="0"/>
          <w:numId w:val="64"/>
        </w:numPr>
      </w:pPr>
      <w:r w:rsidRPr="00EF5D17">
        <w:t>Listar</w:t>
      </w:r>
    </w:p>
    <w:p w14:paraId="2AF44B00" w14:textId="77777777" w:rsidR="00EF5D17" w:rsidRPr="00EF5D17" w:rsidRDefault="00EF5D17" w:rsidP="00EF5D17">
      <w:pPr>
        <w:keepNext/>
        <w:numPr>
          <w:ilvl w:val="0"/>
          <w:numId w:val="64"/>
        </w:numPr>
      </w:pPr>
      <w:r w:rsidRPr="00EF5D17">
        <w:t>Añadir</w:t>
      </w:r>
    </w:p>
    <w:p w14:paraId="78EDFDC9" w14:textId="77777777" w:rsidR="00EF5D17" w:rsidRPr="00EF5D17" w:rsidRDefault="00EF5D17" w:rsidP="00EF5D17">
      <w:pPr>
        <w:keepNext/>
        <w:numPr>
          <w:ilvl w:val="0"/>
          <w:numId w:val="64"/>
        </w:numPr>
      </w:pPr>
      <w:r w:rsidRPr="00EF5D17">
        <w:t>Modificar</w:t>
      </w:r>
    </w:p>
    <w:p w14:paraId="5D2E1076" w14:textId="77777777" w:rsidR="00EF5D17" w:rsidRPr="00EF5D17" w:rsidRDefault="00EF5D17" w:rsidP="00EF5D17">
      <w:pPr>
        <w:keepNext/>
        <w:numPr>
          <w:ilvl w:val="0"/>
          <w:numId w:val="64"/>
        </w:numPr>
      </w:pPr>
      <w:r w:rsidRPr="00EF5D17">
        <w:t>Eliminar</w:t>
      </w:r>
    </w:p>
    <w:p w14:paraId="17E01A8A" w14:textId="77777777" w:rsidR="00EF5D17" w:rsidRDefault="00EF5D17" w:rsidP="00EF5D17">
      <w:pPr>
        <w:keepNext/>
        <w:numPr>
          <w:ilvl w:val="0"/>
          <w:numId w:val="64"/>
        </w:numPr>
      </w:pPr>
      <w:r w:rsidRPr="00EF5D17">
        <w:t>Volver</w:t>
      </w:r>
    </w:p>
    <w:p w14:paraId="4B3A763A" w14:textId="4B445790" w:rsidR="00EF5D17" w:rsidRDefault="00EF5D17" w:rsidP="00EF5D17">
      <w:pPr>
        <w:keepNext/>
        <w:ind w:left="720"/>
      </w:pPr>
      <w:r w:rsidRPr="00EF5D17">
        <w:t>Elige una opción:</w:t>
      </w:r>
    </w:p>
    <w:p w14:paraId="02667E22" w14:textId="77777777" w:rsidR="00EF5D17" w:rsidRPr="00EF5D17" w:rsidRDefault="00EF5D17" w:rsidP="00EF5D17">
      <w:pPr>
        <w:keepNext/>
        <w:ind w:left="720"/>
      </w:pPr>
    </w:p>
    <w:p w14:paraId="1EB5C4B5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3E4819F6" w14:textId="77777777" w:rsidR="004E373F" w:rsidRPr="004E373F" w:rsidRDefault="004E373F">
      <w:pPr>
        <w:numPr>
          <w:ilvl w:val="0"/>
          <w:numId w:val="20"/>
        </w:numPr>
      </w:pPr>
      <w:r w:rsidRPr="004E373F">
        <w:t>Permite consultar, añadir, modificar y eliminar registros de alumnos.</w:t>
      </w:r>
    </w:p>
    <w:p w14:paraId="6F18D3C5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68131DE" w14:textId="77777777" w:rsidR="004E373F" w:rsidRPr="004E373F" w:rsidRDefault="004E373F">
      <w:pPr>
        <w:numPr>
          <w:ilvl w:val="0"/>
          <w:numId w:val="21"/>
        </w:numPr>
      </w:pPr>
      <w:r w:rsidRPr="004E373F">
        <w:t>Tabla con listado de alumnos.</w:t>
      </w:r>
    </w:p>
    <w:p w14:paraId="4562CA85" w14:textId="77777777" w:rsidR="004E373F" w:rsidRPr="004E373F" w:rsidRDefault="004E373F">
      <w:pPr>
        <w:numPr>
          <w:ilvl w:val="0"/>
          <w:numId w:val="21"/>
        </w:numPr>
      </w:pPr>
      <w:r w:rsidRPr="004E373F">
        <w:t>Botones para añadir, editar y borrar.</w:t>
      </w:r>
    </w:p>
    <w:p w14:paraId="7A0024FB" w14:textId="77777777" w:rsidR="004E373F" w:rsidRPr="004E373F" w:rsidRDefault="004E373F">
      <w:pPr>
        <w:numPr>
          <w:ilvl w:val="0"/>
          <w:numId w:val="21"/>
        </w:numPr>
      </w:pPr>
      <w:r w:rsidRPr="004E373F">
        <w:t>Formulario de edición/alta con los campos: NIE, nombre, apellidos, tramo, bilingüe.</w:t>
      </w:r>
    </w:p>
    <w:p w14:paraId="7297BB2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41F2A3E6" w14:textId="77777777" w:rsidR="004E373F" w:rsidRPr="004E373F" w:rsidRDefault="004E373F">
      <w:pPr>
        <w:numPr>
          <w:ilvl w:val="0"/>
          <w:numId w:val="22"/>
        </w:numPr>
      </w:pPr>
      <w:r w:rsidRPr="004E373F">
        <w:t>El NIE debe ser único (clave primaria).</w:t>
      </w:r>
    </w:p>
    <w:p w14:paraId="14869057" w14:textId="77777777" w:rsidR="004E373F" w:rsidRPr="004E373F" w:rsidRDefault="004E373F">
      <w:pPr>
        <w:numPr>
          <w:ilvl w:val="0"/>
          <w:numId w:val="22"/>
        </w:numPr>
      </w:pPr>
      <w:r w:rsidRPr="004E373F">
        <w:t>Validación de formato para NIE y campos obligatorios.</w:t>
      </w:r>
    </w:p>
    <w:p w14:paraId="095C0EA9" w14:textId="77777777" w:rsidR="004E373F" w:rsidRPr="004E373F" w:rsidRDefault="004E373F">
      <w:pPr>
        <w:numPr>
          <w:ilvl w:val="0"/>
          <w:numId w:val="22"/>
        </w:numPr>
      </w:pPr>
      <w:r w:rsidRPr="004E373F">
        <w:t>No se permite borrar un alumno si tiene préstamos activos.</w:t>
      </w:r>
    </w:p>
    <w:p w14:paraId="7CB4E9D9" w14:textId="77777777" w:rsidR="00732671" w:rsidRDefault="00732671" w:rsidP="003C0648">
      <w:pPr>
        <w:rPr>
          <w:color w:val="FF0000"/>
        </w:rPr>
      </w:pPr>
    </w:p>
    <w:p w14:paraId="42BAA9B7" w14:textId="34C98B9D" w:rsidR="008F5B97" w:rsidRDefault="00732671" w:rsidP="008F5B97">
      <w:pPr>
        <w:pStyle w:val="Ttulo4"/>
      </w:pPr>
      <w:r>
        <w:lastRenderedPageBreak/>
        <w:t>Ventana 4: Gestión de Libros</w:t>
      </w:r>
    </w:p>
    <w:p w14:paraId="4E1861DA" w14:textId="77777777" w:rsidR="008D2821" w:rsidRDefault="008D2821" w:rsidP="008D2821"/>
    <w:p w14:paraId="17291E4A" w14:textId="77777777" w:rsidR="008D2821" w:rsidRPr="008D2821" w:rsidRDefault="008D2821" w:rsidP="008D2821">
      <w:r w:rsidRPr="008D2821">
        <w:t>--- Gestión de libros ---</w:t>
      </w:r>
    </w:p>
    <w:p w14:paraId="1F7BA832" w14:textId="77777777" w:rsidR="008D2821" w:rsidRPr="008D2821" w:rsidRDefault="008D2821" w:rsidP="008D2821">
      <w:pPr>
        <w:numPr>
          <w:ilvl w:val="0"/>
          <w:numId w:val="65"/>
        </w:numPr>
      </w:pPr>
      <w:r w:rsidRPr="008D2821">
        <w:t>Listar</w:t>
      </w:r>
    </w:p>
    <w:p w14:paraId="65F03930" w14:textId="77777777" w:rsidR="008D2821" w:rsidRPr="008D2821" w:rsidRDefault="008D2821" w:rsidP="008D2821">
      <w:pPr>
        <w:numPr>
          <w:ilvl w:val="0"/>
          <w:numId w:val="65"/>
        </w:numPr>
      </w:pPr>
      <w:r w:rsidRPr="008D2821">
        <w:t>Añadir</w:t>
      </w:r>
    </w:p>
    <w:p w14:paraId="4BCEDB07" w14:textId="77777777" w:rsidR="008D2821" w:rsidRPr="008D2821" w:rsidRDefault="008D2821" w:rsidP="008D2821">
      <w:pPr>
        <w:numPr>
          <w:ilvl w:val="0"/>
          <w:numId w:val="65"/>
        </w:numPr>
      </w:pPr>
      <w:r w:rsidRPr="008D2821">
        <w:t>Modificar</w:t>
      </w:r>
    </w:p>
    <w:p w14:paraId="59B5674B" w14:textId="77777777" w:rsidR="008D2821" w:rsidRPr="008D2821" w:rsidRDefault="008D2821" w:rsidP="008D2821">
      <w:pPr>
        <w:numPr>
          <w:ilvl w:val="0"/>
          <w:numId w:val="65"/>
        </w:numPr>
      </w:pPr>
      <w:r w:rsidRPr="008D2821">
        <w:t>Eliminar</w:t>
      </w:r>
    </w:p>
    <w:p w14:paraId="1F489A97" w14:textId="77777777" w:rsidR="008D2821" w:rsidRPr="008D2821" w:rsidRDefault="008D2821" w:rsidP="008D2821">
      <w:pPr>
        <w:numPr>
          <w:ilvl w:val="0"/>
          <w:numId w:val="65"/>
        </w:numPr>
      </w:pPr>
      <w:r w:rsidRPr="008D2821">
        <w:t>Volver</w:t>
      </w:r>
      <w:r w:rsidRPr="008D2821">
        <w:br/>
        <w:t>Elige una opción:</w:t>
      </w:r>
    </w:p>
    <w:p w14:paraId="6C923F61" w14:textId="77777777" w:rsidR="008D2821" w:rsidRDefault="008D2821" w:rsidP="008D2821"/>
    <w:p w14:paraId="3F2A867F" w14:textId="77777777" w:rsidR="008D2821" w:rsidRPr="008D2821" w:rsidRDefault="008D2821" w:rsidP="008D2821"/>
    <w:p w14:paraId="5E4F1AEC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1BC8A887" w14:textId="77777777" w:rsidR="004E373F" w:rsidRPr="004E373F" w:rsidRDefault="004E373F">
      <w:pPr>
        <w:numPr>
          <w:ilvl w:val="0"/>
          <w:numId w:val="23"/>
        </w:numPr>
      </w:pPr>
      <w:r w:rsidRPr="004E373F">
        <w:t>Gestión del catálogo de libros: alta, baja, modificación y consulta.</w:t>
      </w:r>
    </w:p>
    <w:p w14:paraId="7BF5FFE2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27666DD3" w14:textId="77777777" w:rsidR="004E373F" w:rsidRPr="004E373F" w:rsidRDefault="004E373F">
      <w:pPr>
        <w:numPr>
          <w:ilvl w:val="0"/>
          <w:numId w:val="24"/>
        </w:numPr>
      </w:pPr>
      <w:r w:rsidRPr="004E373F">
        <w:t>Tabla con libros existentes.</w:t>
      </w:r>
    </w:p>
    <w:p w14:paraId="1F9000B6" w14:textId="77777777" w:rsidR="004E373F" w:rsidRPr="004E373F" w:rsidRDefault="004E373F">
      <w:pPr>
        <w:numPr>
          <w:ilvl w:val="0"/>
          <w:numId w:val="24"/>
        </w:numPr>
      </w:pPr>
      <w:r w:rsidRPr="004E373F">
        <w:t>Formulario para alta/modificación con los campos: ISBN, título, autor, número de ejemplares, materia, curso.</w:t>
      </w:r>
    </w:p>
    <w:p w14:paraId="7277FD69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041A74D" w14:textId="77777777" w:rsidR="004E373F" w:rsidRPr="004E373F" w:rsidRDefault="004E373F">
      <w:pPr>
        <w:numPr>
          <w:ilvl w:val="0"/>
          <w:numId w:val="25"/>
        </w:numPr>
      </w:pPr>
      <w:r w:rsidRPr="004E373F">
        <w:t>El ISBN debe ser único.</w:t>
      </w:r>
    </w:p>
    <w:p w14:paraId="71BBD5B7" w14:textId="77777777" w:rsidR="004E373F" w:rsidRPr="004E373F" w:rsidRDefault="004E373F">
      <w:pPr>
        <w:numPr>
          <w:ilvl w:val="0"/>
          <w:numId w:val="25"/>
        </w:numPr>
      </w:pPr>
      <w:r w:rsidRPr="004E373F">
        <w:t>Validación de número de ejemplares (no negativo).</w:t>
      </w:r>
    </w:p>
    <w:p w14:paraId="1D577349" w14:textId="77777777" w:rsidR="004E373F" w:rsidRDefault="004E373F">
      <w:pPr>
        <w:numPr>
          <w:ilvl w:val="0"/>
          <w:numId w:val="25"/>
        </w:numPr>
      </w:pPr>
      <w:r w:rsidRPr="004E373F">
        <w:t>No se puede eliminar un libro si está prestado actualmente.</w:t>
      </w:r>
    </w:p>
    <w:p w14:paraId="045A4782" w14:textId="699BE971" w:rsidR="00732671" w:rsidRDefault="00732671" w:rsidP="004E373F">
      <w:pPr>
        <w:pStyle w:val="Ttulo4"/>
      </w:pPr>
      <w:r>
        <w:t>Ventana 5: Gestión de Materias</w:t>
      </w:r>
    </w:p>
    <w:p w14:paraId="71E60B48" w14:textId="77777777" w:rsidR="008D2821" w:rsidRDefault="008D2821" w:rsidP="008D2821"/>
    <w:p w14:paraId="3A1FE29D" w14:textId="77777777" w:rsidR="008D2821" w:rsidRPr="008D2821" w:rsidRDefault="008D2821" w:rsidP="008D2821">
      <w:r w:rsidRPr="008D2821">
        <w:t>--- Gestión de materias ---</w:t>
      </w:r>
    </w:p>
    <w:p w14:paraId="74456E35" w14:textId="77777777" w:rsidR="008D2821" w:rsidRPr="008D2821" w:rsidRDefault="008D2821" w:rsidP="008D2821">
      <w:pPr>
        <w:numPr>
          <w:ilvl w:val="0"/>
          <w:numId w:val="66"/>
        </w:numPr>
      </w:pPr>
      <w:r w:rsidRPr="008D2821">
        <w:t>Listar</w:t>
      </w:r>
    </w:p>
    <w:p w14:paraId="26A1EAE8" w14:textId="77777777" w:rsidR="008D2821" w:rsidRPr="008D2821" w:rsidRDefault="008D2821" w:rsidP="008D2821">
      <w:pPr>
        <w:numPr>
          <w:ilvl w:val="0"/>
          <w:numId w:val="66"/>
        </w:numPr>
      </w:pPr>
      <w:r w:rsidRPr="008D2821">
        <w:t>Añadir</w:t>
      </w:r>
    </w:p>
    <w:p w14:paraId="2CBD7F4E" w14:textId="77777777" w:rsidR="008D2821" w:rsidRPr="008D2821" w:rsidRDefault="008D2821" w:rsidP="008D2821">
      <w:pPr>
        <w:numPr>
          <w:ilvl w:val="0"/>
          <w:numId w:val="66"/>
        </w:numPr>
      </w:pPr>
      <w:r w:rsidRPr="008D2821">
        <w:t>Modificar</w:t>
      </w:r>
    </w:p>
    <w:p w14:paraId="7CC98F93" w14:textId="77777777" w:rsidR="008D2821" w:rsidRPr="008D2821" w:rsidRDefault="008D2821" w:rsidP="008D2821">
      <w:pPr>
        <w:numPr>
          <w:ilvl w:val="0"/>
          <w:numId w:val="66"/>
        </w:numPr>
      </w:pPr>
      <w:r w:rsidRPr="008D2821">
        <w:t>Eliminar</w:t>
      </w:r>
    </w:p>
    <w:p w14:paraId="6128C977" w14:textId="6575F5FE" w:rsidR="008D2821" w:rsidRDefault="008D2821" w:rsidP="008D2821">
      <w:pPr>
        <w:numPr>
          <w:ilvl w:val="0"/>
          <w:numId w:val="66"/>
        </w:numPr>
      </w:pPr>
      <w:r w:rsidRPr="008D2821">
        <w:t>Volver</w:t>
      </w:r>
      <w:r w:rsidRPr="008D2821">
        <w:br/>
        <w:t>Elige una opción:</w:t>
      </w:r>
    </w:p>
    <w:p w14:paraId="614ED48D" w14:textId="77777777" w:rsidR="008D2821" w:rsidRDefault="008D2821" w:rsidP="008D2821"/>
    <w:p w14:paraId="53541937" w14:textId="77777777" w:rsidR="00732671" w:rsidRDefault="00732671" w:rsidP="00732671">
      <w:pPr>
        <w:pStyle w:val="Ttulo4"/>
      </w:pPr>
    </w:p>
    <w:p w14:paraId="1667026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08D33402" w14:textId="77777777" w:rsidR="004E373F" w:rsidRPr="004E373F" w:rsidRDefault="004E373F">
      <w:pPr>
        <w:numPr>
          <w:ilvl w:val="0"/>
          <w:numId w:val="26"/>
        </w:numPr>
      </w:pPr>
      <w:r w:rsidRPr="004E373F">
        <w:t>Permite gestionar las materias asociadas a los libros.</w:t>
      </w:r>
    </w:p>
    <w:p w14:paraId="297EF25E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0624B820" w14:textId="77777777" w:rsidR="004E373F" w:rsidRPr="004E373F" w:rsidRDefault="004E373F">
      <w:pPr>
        <w:numPr>
          <w:ilvl w:val="0"/>
          <w:numId w:val="27"/>
        </w:numPr>
      </w:pPr>
      <w:r w:rsidRPr="004E373F">
        <w:t>Listado de materias.</w:t>
      </w:r>
    </w:p>
    <w:p w14:paraId="49B84B09" w14:textId="77777777" w:rsidR="004E373F" w:rsidRPr="004E373F" w:rsidRDefault="004E373F">
      <w:pPr>
        <w:numPr>
          <w:ilvl w:val="0"/>
          <w:numId w:val="27"/>
        </w:numPr>
      </w:pPr>
      <w:r w:rsidRPr="004E373F">
        <w:t>Formulario con campos: ID, nombre, departamento.</w:t>
      </w:r>
    </w:p>
    <w:p w14:paraId="3E2386F0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73FC89E3" w14:textId="77777777" w:rsidR="004E373F" w:rsidRPr="004E373F" w:rsidRDefault="004E373F">
      <w:pPr>
        <w:numPr>
          <w:ilvl w:val="0"/>
          <w:numId w:val="28"/>
        </w:numPr>
      </w:pPr>
      <w:r w:rsidRPr="004E373F">
        <w:t>El ID de materia debe ser único.</w:t>
      </w:r>
    </w:p>
    <w:p w14:paraId="3A42CE77" w14:textId="77777777" w:rsidR="004E373F" w:rsidRPr="004E373F" w:rsidRDefault="004E373F">
      <w:pPr>
        <w:numPr>
          <w:ilvl w:val="0"/>
          <w:numId w:val="28"/>
        </w:numPr>
      </w:pPr>
      <w:r w:rsidRPr="004E373F">
        <w:t>No se puede eliminar una materia si hay libros asociados a ella.</w:t>
      </w:r>
    </w:p>
    <w:p w14:paraId="3E9F134C" w14:textId="77777777" w:rsidR="004E373F" w:rsidRPr="004E373F" w:rsidRDefault="004E373F" w:rsidP="004E373F"/>
    <w:p w14:paraId="1717FA35" w14:textId="0DE68B1D" w:rsidR="008D2821" w:rsidRPr="008D2821" w:rsidRDefault="00732671" w:rsidP="008D2821">
      <w:pPr>
        <w:pStyle w:val="Ttulo4"/>
      </w:pPr>
      <w:r>
        <w:lastRenderedPageBreak/>
        <w:t>Ventana 6: Gestión de Cursos</w:t>
      </w:r>
    </w:p>
    <w:p w14:paraId="65D3426D" w14:textId="77777777" w:rsidR="00732671" w:rsidRDefault="00732671" w:rsidP="00732671">
      <w:pPr>
        <w:pStyle w:val="Ttulo4"/>
      </w:pPr>
    </w:p>
    <w:p w14:paraId="4C093E18" w14:textId="77777777" w:rsidR="008D2821" w:rsidRPr="008D2821" w:rsidRDefault="008D2821" w:rsidP="008D2821">
      <w:r w:rsidRPr="008D2821">
        <w:t>--- Gestión de cursos ---</w:t>
      </w:r>
    </w:p>
    <w:p w14:paraId="199FF484" w14:textId="77777777" w:rsidR="008D2821" w:rsidRPr="008D2821" w:rsidRDefault="008D2821" w:rsidP="008D2821">
      <w:pPr>
        <w:numPr>
          <w:ilvl w:val="0"/>
          <w:numId w:val="67"/>
        </w:numPr>
      </w:pPr>
      <w:r w:rsidRPr="008D2821">
        <w:t>Listar</w:t>
      </w:r>
    </w:p>
    <w:p w14:paraId="2874359C" w14:textId="77777777" w:rsidR="008D2821" w:rsidRPr="008D2821" w:rsidRDefault="008D2821" w:rsidP="008D2821">
      <w:pPr>
        <w:numPr>
          <w:ilvl w:val="0"/>
          <w:numId w:val="67"/>
        </w:numPr>
      </w:pPr>
      <w:r w:rsidRPr="008D2821">
        <w:t>Añadir</w:t>
      </w:r>
    </w:p>
    <w:p w14:paraId="0D396A5B" w14:textId="77777777" w:rsidR="008D2821" w:rsidRPr="008D2821" w:rsidRDefault="008D2821" w:rsidP="008D2821">
      <w:pPr>
        <w:numPr>
          <w:ilvl w:val="0"/>
          <w:numId w:val="67"/>
        </w:numPr>
      </w:pPr>
      <w:r w:rsidRPr="008D2821">
        <w:t>Modificar</w:t>
      </w:r>
    </w:p>
    <w:p w14:paraId="6EB1DFE0" w14:textId="77777777" w:rsidR="008D2821" w:rsidRPr="008D2821" w:rsidRDefault="008D2821" w:rsidP="008D2821">
      <w:pPr>
        <w:numPr>
          <w:ilvl w:val="0"/>
          <w:numId w:val="67"/>
        </w:numPr>
      </w:pPr>
      <w:r w:rsidRPr="008D2821">
        <w:t>Eliminar</w:t>
      </w:r>
    </w:p>
    <w:p w14:paraId="38E684C5" w14:textId="77777777" w:rsidR="008D2821" w:rsidRPr="008D2821" w:rsidRDefault="008D2821" w:rsidP="008D2821">
      <w:pPr>
        <w:numPr>
          <w:ilvl w:val="0"/>
          <w:numId w:val="67"/>
        </w:numPr>
      </w:pPr>
      <w:r w:rsidRPr="008D2821">
        <w:t>Volver</w:t>
      </w:r>
      <w:r w:rsidRPr="008D2821">
        <w:br/>
        <w:t>Elige una opción:</w:t>
      </w:r>
    </w:p>
    <w:p w14:paraId="6FF022AD" w14:textId="77777777" w:rsidR="00732671" w:rsidRDefault="00732671" w:rsidP="00732671">
      <w:pPr>
        <w:pStyle w:val="Ttulo4"/>
      </w:pPr>
    </w:p>
    <w:p w14:paraId="074E1D52" w14:textId="77777777" w:rsidR="004E373F" w:rsidRPr="004E373F" w:rsidRDefault="004E373F" w:rsidP="004E373F">
      <w:r w:rsidRPr="004E373F">
        <w:rPr>
          <w:b/>
          <w:bCs/>
        </w:rPr>
        <w:t>Descripción:</w:t>
      </w:r>
    </w:p>
    <w:p w14:paraId="5AC781EB" w14:textId="77777777" w:rsidR="004E373F" w:rsidRPr="004E373F" w:rsidRDefault="004E373F">
      <w:pPr>
        <w:numPr>
          <w:ilvl w:val="0"/>
          <w:numId w:val="29"/>
        </w:numPr>
      </w:pPr>
      <w:r w:rsidRPr="004E373F">
        <w:t>Permite gestionar los cursos disponibles.</w:t>
      </w:r>
    </w:p>
    <w:p w14:paraId="32CFF7E1" w14:textId="77777777" w:rsidR="004E373F" w:rsidRPr="004E373F" w:rsidRDefault="004E373F" w:rsidP="004E373F">
      <w:r w:rsidRPr="004E373F">
        <w:rPr>
          <w:b/>
          <w:bCs/>
        </w:rPr>
        <w:t>Elementos:</w:t>
      </w:r>
    </w:p>
    <w:p w14:paraId="6F652E9A" w14:textId="77777777" w:rsidR="004E373F" w:rsidRPr="004E373F" w:rsidRDefault="004E373F">
      <w:pPr>
        <w:numPr>
          <w:ilvl w:val="0"/>
          <w:numId w:val="30"/>
        </w:numPr>
      </w:pPr>
      <w:r w:rsidRPr="004E373F">
        <w:t>Listado de cursos.</w:t>
      </w:r>
    </w:p>
    <w:p w14:paraId="17B9CF2C" w14:textId="77777777" w:rsidR="004E373F" w:rsidRPr="004E373F" w:rsidRDefault="004E373F">
      <w:pPr>
        <w:numPr>
          <w:ilvl w:val="0"/>
          <w:numId w:val="30"/>
        </w:numPr>
      </w:pPr>
      <w:r w:rsidRPr="004E373F">
        <w:t>Formulario de alta/modificación con campos: curso, nivel.</w:t>
      </w:r>
    </w:p>
    <w:p w14:paraId="4E4D7CF6" w14:textId="77777777" w:rsidR="004E373F" w:rsidRPr="004E373F" w:rsidRDefault="004E373F" w:rsidP="004E373F">
      <w:r w:rsidRPr="004E373F">
        <w:rPr>
          <w:b/>
          <w:bCs/>
        </w:rPr>
        <w:t>Restricciones:</w:t>
      </w:r>
    </w:p>
    <w:p w14:paraId="0DBFC921" w14:textId="77777777" w:rsidR="004E373F" w:rsidRPr="004E373F" w:rsidRDefault="004E373F">
      <w:pPr>
        <w:numPr>
          <w:ilvl w:val="0"/>
          <w:numId w:val="31"/>
        </w:numPr>
      </w:pPr>
      <w:r w:rsidRPr="004E373F">
        <w:t>El identificador de curso debe ser único.</w:t>
      </w:r>
    </w:p>
    <w:p w14:paraId="1193AFB6" w14:textId="77777777" w:rsidR="004E373F" w:rsidRPr="004E373F" w:rsidRDefault="004E373F">
      <w:pPr>
        <w:numPr>
          <w:ilvl w:val="0"/>
          <w:numId w:val="31"/>
        </w:numPr>
      </w:pPr>
      <w:r w:rsidRPr="004E373F">
        <w:t>No se puede eliminar un curso si hay alumnos o libros asociados.</w:t>
      </w:r>
    </w:p>
    <w:p w14:paraId="7B9D7029" w14:textId="77777777" w:rsidR="004E373F" w:rsidRPr="004E373F" w:rsidRDefault="004E373F" w:rsidP="004E373F"/>
    <w:p w14:paraId="2B45CA82" w14:textId="77777777" w:rsidR="00732671" w:rsidRDefault="00732671" w:rsidP="00732671">
      <w:pPr>
        <w:pStyle w:val="Ttulo4"/>
      </w:pPr>
      <w:r>
        <w:t>Ventana 7: Gestión de Prestamos</w:t>
      </w:r>
    </w:p>
    <w:p w14:paraId="73EA6BEE" w14:textId="77777777" w:rsidR="00732671" w:rsidRDefault="00732671" w:rsidP="00732671">
      <w:pPr>
        <w:pStyle w:val="Ttulo4"/>
      </w:pPr>
    </w:p>
    <w:p w14:paraId="04047027" w14:textId="77777777" w:rsidR="008D2821" w:rsidRPr="008D2821" w:rsidRDefault="008D2821" w:rsidP="008D2821">
      <w:r w:rsidRPr="008D2821">
        <w:t xml:space="preserve">--- Gestión de </w:t>
      </w:r>
      <w:proofErr w:type="spellStart"/>
      <w:r w:rsidRPr="008D2821">
        <w:t>prestamos</w:t>
      </w:r>
      <w:proofErr w:type="spellEnd"/>
      <w:r w:rsidRPr="008D2821">
        <w:t xml:space="preserve"> ---</w:t>
      </w:r>
    </w:p>
    <w:p w14:paraId="394F2EAF" w14:textId="77777777" w:rsidR="008D2821" w:rsidRPr="008D2821" w:rsidRDefault="008D2821" w:rsidP="008D2821">
      <w:pPr>
        <w:numPr>
          <w:ilvl w:val="0"/>
          <w:numId w:val="68"/>
        </w:numPr>
      </w:pPr>
      <w:r w:rsidRPr="008D2821">
        <w:t>Listar</w:t>
      </w:r>
    </w:p>
    <w:p w14:paraId="2DBEB0FD" w14:textId="77777777" w:rsidR="008D2821" w:rsidRPr="008D2821" w:rsidRDefault="008D2821" w:rsidP="008D2821">
      <w:pPr>
        <w:numPr>
          <w:ilvl w:val="0"/>
          <w:numId w:val="68"/>
        </w:numPr>
      </w:pPr>
      <w:r w:rsidRPr="008D2821">
        <w:t>Añadir</w:t>
      </w:r>
    </w:p>
    <w:p w14:paraId="0798A358" w14:textId="77777777" w:rsidR="008D2821" w:rsidRPr="008D2821" w:rsidRDefault="008D2821" w:rsidP="008D2821">
      <w:pPr>
        <w:numPr>
          <w:ilvl w:val="0"/>
          <w:numId w:val="68"/>
        </w:numPr>
      </w:pPr>
      <w:r w:rsidRPr="008D2821">
        <w:t>Modificar</w:t>
      </w:r>
    </w:p>
    <w:p w14:paraId="05BF1AC0" w14:textId="77777777" w:rsidR="008D2821" w:rsidRPr="008D2821" w:rsidRDefault="008D2821" w:rsidP="008D2821">
      <w:pPr>
        <w:numPr>
          <w:ilvl w:val="0"/>
          <w:numId w:val="68"/>
        </w:numPr>
      </w:pPr>
      <w:r w:rsidRPr="008D2821">
        <w:t>Eliminar</w:t>
      </w:r>
    </w:p>
    <w:p w14:paraId="0F71D892" w14:textId="77777777" w:rsidR="008D2821" w:rsidRPr="008D2821" w:rsidRDefault="008D2821" w:rsidP="008D2821">
      <w:pPr>
        <w:numPr>
          <w:ilvl w:val="0"/>
          <w:numId w:val="68"/>
        </w:numPr>
      </w:pPr>
      <w:r w:rsidRPr="008D2821">
        <w:t>Volver</w:t>
      </w:r>
      <w:r w:rsidRPr="008D2821">
        <w:br/>
        <w:t>Elige una opción:</w:t>
      </w:r>
    </w:p>
    <w:p w14:paraId="1C9394EF" w14:textId="77777777" w:rsidR="008D2821" w:rsidRPr="008D2821" w:rsidRDefault="008D2821" w:rsidP="008D2821"/>
    <w:p w14:paraId="6DAF21E5" w14:textId="77777777" w:rsidR="004E373F" w:rsidRDefault="004E373F" w:rsidP="00732671">
      <w:pPr>
        <w:pStyle w:val="Ttulo4"/>
      </w:pPr>
    </w:p>
    <w:p w14:paraId="1750B222" w14:textId="77777777" w:rsidR="004E373F" w:rsidRPr="004E373F" w:rsidRDefault="004E373F" w:rsidP="004E373F">
      <w:pPr>
        <w:pStyle w:val="Contenido"/>
      </w:pPr>
      <w:r w:rsidRPr="004E373F">
        <w:rPr>
          <w:bCs/>
        </w:rPr>
        <w:t>Descripción:</w:t>
      </w:r>
    </w:p>
    <w:p w14:paraId="0DCE82A5" w14:textId="77777777" w:rsidR="004E373F" w:rsidRPr="004E373F" w:rsidRDefault="004E373F">
      <w:pPr>
        <w:pStyle w:val="Contenido"/>
        <w:numPr>
          <w:ilvl w:val="0"/>
          <w:numId w:val="32"/>
        </w:numPr>
        <w:rPr>
          <w:b w:val="0"/>
          <w:bCs/>
        </w:rPr>
      </w:pPr>
      <w:r w:rsidRPr="004E373F">
        <w:rPr>
          <w:b w:val="0"/>
          <w:bCs/>
        </w:rPr>
        <w:t>Permite registrar, consultar, modificar y finalizar préstamos de libros.</w:t>
      </w:r>
    </w:p>
    <w:p w14:paraId="4676A193" w14:textId="77777777" w:rsidR="004E373F" w:rsidRPr="004E373F" w:rsidRDefault="004E373F" w:rsidP="004E373F">
      <w:pPr>
        <w:pStyle w:val="Contenido"/>
      </w:pPr>
      <w:r w:rsidRPr="004E373F">
        <w:rPr>
          <w:bCs/>
        </w:rPr>
        <w:t>Elementos:</w:t>
      </w:r>
    </w:p>
    <w:p w14:paraId="50214FA1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 xml:space="preserve">Listado de préstamos con los campos: NIE, curso, ISBN, </w:t>
      </w:r>
      <w:proofErr w:type="spellStart"/>
      <w:r w:rsidRPr="004E373F">
        <w:rPr>
          <w:b w:val="0"/>
          <w:bCs/>
        </w:rPr>
        <w:t>fecha_entrega</w:t>
      </w:r>
      <w:proofErr w:type="spellEnd"/>
      <w:r w:rsidRPr="004E373F">
        <w:rPr>
          <w:b w:val="0"/>
          <w:bCs/>
        </w:rPr>
        <w:t xml:space="preserve">, </w:t>
      </w:r>
      <w:proofErr w:type="spellStart"/>
      <w:r w:rsidRPr="004E373F">
        <w:rPr>
          <w:b w:val="0"/>
          <w:bCs/>
        </w:rPr>
        <w:t>fecha_devolución</w:t>
      </w:r>
      <w:proofErr w:type="spellEnd"/>
      <w:r w:rsidRPr="004E373F">
        <w:rPr>
          <w:b w:val="0"/>
          <w:bCs/>
        </w:rPr>
        <w:t>, estado.</w:t>
      </w:r>
    </w:p>
    <w:p w14:paraId="28F8BB6A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Formulario para registrar un nuevo préstamo o modificar uno existente.</w:t>
      </w:r>
    </w:p>
    <w:p w14:paraId="693AA8DF" w14:textId="77777777" w:rsidR="004E373F" w:rsidRPr="004E373F" w:rsidRDefault="004E373F">
      <w:pPr>
        <w:pStyle w:val="Contenido"/>
        <w:numPr>
          <w:ilvl w:val="0"/>
          <w:numId w:val="33"/>
        </w:numPr>
        <w:rPr>
          <w:b w:val="0"/>
          <w:bCs/>
        </w:rPr>
      </w:pPr>
      <w:r w:rsidRPr="004E373F">
        <w:rPr>
          <w:b w:val="0"/>
          <w:bCs/>
        </w:rPr>
        <w:t>Botones para devolver, prorrogar o anular préstamos.</w:t>
      </w:r>
    </w:p>
    <w:p w14:paraId="0A6D6B46" w14:textId="77777777" w:rsidR="004E373F" w:rsidRPr="004E373F" w:rsidRDefault="004E373F" w:rsidP="004E373F">
      <w:pPr>
        <w:pStyle w:val="Contenido"/>
      </w:pPr>
      <w:r w:rsidRPr="004E373F">
        <w:rPr>
          <w:bCs/>
        </w:rPr>
        <w:t>Restricciones:</w:t>
      </w:r>
    </w:p>
    <w:p w14:paraId="22B9245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un libro si no hay ejemplares disponibles.</w:t>
      </w:r>
    </w:p>
    <w:p w14:paraId="33B4C5A6" w14:textId="2D717972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prestar a un alumno con préstamos pendientes de devolución o sanciones activas.</w:t>
      </w:r>
    </w:p>
    <w:p w14:paraId="390F3E2F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Validación de fechas: la fecha de devolución no puede ser anterior a la fecha de entrega.</w:t>
      </w:r>
    </w:p>
    <w:p w14:paraId="18D1527D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El estado solo puede tomar valores válidos (por ejemplo: pendiente, devuelto).</w:t>
      </w:r>
    </w:p>
    <w:p w14:paraId="31564ED7" w14:textId="77777777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t>No se puede eliminar un préstamo ya devuelto, solo archivarlo para consulta histórica.</w:t>
      </w:r>
    </w:p>
    <w:p w14:paraId="571B683E" w14:textId="1CB3813B" w:rsidR="004E373F" w:rsidRPr="004E373F" w:rsidRDefault="004E373F">
      <w:pPr>
        <w:pStyle w:val="Contenido"/>
        <w:numPr>
          <w:ilvl w:val="0"/>
          <w:numId w:val="34"/>
        </w:numPr>
        <w:rPr>
          <w:b w:val="0"/>
          <w:bCs/>
        </w:rPr>
      </w:pPr>
      <w:r w:rsidRPr="004E373F">
        <w:rPr>
          <w:b w:val="0"/>
          <w:bCs/>
        </w:rPr>
        <w:lastRenderedPageBreak/>
        <w:t>El NIE, curso e ISBN deben existir previamente en sus respectivas entidades y ser válidos</w:t>
      </w:r>
      <w:r>
        <w:rPr>
          <w:b w:val="0"/>
          <w:bCs/>
        </w:rPr>
        <w:t>.</w:t>
      </w:r>
    </w:p>
    <w:p w14:paraId="33E82248" w14:textId="0BA2554D" w:rsidR="003C0648" w:rsidRPr="003305C7" w:rsidRDefault="003C0648" w:rsidP="004E373F">
      <w:pPr>
        <w:pStyle w:val="Contenido"/>
        <w:rPr>
          <w:kern w:val="28"/>
        </w:rPr>
      </w:pPr>
      <w:r w:rsidRPr="003305C7">
        <w:br w:type="page"/>
      </w:r>
    </w:p>
    <w:p w14:paraId="6B77E797" w14:textId="77777777" w:rsidR="00937301" w:rsidRPr="00253E43" w:rsidRDefault="006F5FBB" w:rsidP="00312CEF">
      <w:pPr>
        <w:pStyle w:val="Ttulo1"/>
        <w:jc w:val="center"/>
        <w:rPr>
          <w:sz w:val="144"/>
          <w:szCs w:val="144"/>
        </w:rPr>
      </w:pPr>
      <w:bookmarkStart w:id="152" w:name="_Toc49341857"/>
      <w:bookmarkStart w:id="153" w:name="_Toc170148367"/>
      <w:bookmarkStart w:id="154" w:name="_Toc170148681"/>
      <w:r w:rsidRPr="00253E43">
        <w:rPr>
          <w:sz w:val="144"/>
          <w:szCs w:val="144"/>
        </w:rPr>
        <w:lastRenderedPageBreak/>
        <w:t>Implementar el proyecto</w:t>
      </w:r>
      <w:bookmarkEnd w:id="152"/>
      <w:bookmarkEnd w:id="153"/>
      <w:bookmarkEnd w:id="154"/>
    </w:p>
    <w:p w14:paraId="71FC77F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7718C445" w14:textId="77777777" w:rsidR="00747A21" w:rsidRPr="00253E43" w:rsidRDefault="00747A21" w:rsidP="00747A21">
      <w:pPr>
        <w:pStyle w:val="Ttulo3"/>
      </w:pPr>
      <w:bookmarkStart w:id="155" w:name="_Toc49341830"/>
      <w:bookmarkStart w:id="156" w:name="_Toc170148357"/>
      <w:bookmarkStart w:id="157" w:name="_Toc170148672"/>
      <w:bookmarkStart w:id="158" w:name="_Toc49341858"/>
      <w:bookmarkStart w:id="159" w:name="_Toc170148368"/>
      <w:bookmarkStart w:id="160" w:name="_Toc170148682"/>
      <w:proofErr w:type="spellStart"/>
      <w:r w:rsidRPr="00253E43">
        <w:lastRenderedPageBreak/>
        <w:t>Sql</w:t>
      </w:r>
      <w:proofErr w:type="spellEnd"/>
      <w:r w:rsidRPr="00253E43">
        <w:t xml:space="preserve"> de creación (MySQL)</w:t>
      </w:r>
      <w:bookmarkEnd w:id="155"/>
      <w:bookmarkEnd w:id="156"/>
      <w:bookmarkEnd w:id="157"/>
    </w:p>
    <w:p w14:paraId="0C2E86B4" w14:textId="77777777" w:rsidR="00747A21" w:rsidRPr="00B728F2" w:rsidRDefault="00747A21" w:rsidP="00747A21">
      <w:pPr>
        <w:rPr>
          <w:lang w:val="en-GB"/>
        </w:rPr>
      </w:pPr>
    </w:p>
    <w:p w14:paraId="6FF25B2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phpMyAdmin SQL Dump</w:t>
      </w:r>
    </w:p>
    <w:p w14:paraId="3FA047C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version 5.2.0</w:t>
      </w:r>
    </w:p>
    <w:p w14:paraId="02EF72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https://www.phpmyadmin.net/</w:t>
      </w:r>
    </w:p>
    <w:p w14:paraId="3717727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990013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127.0.0.1</w:t>
      </w:r>
    </w:p>
    <w:p w14:paraId="448ADF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Tiempo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generación</w:t>
      </w:r>
      <w:proofErr w:type="spellEnd"/>
      <w:r w:rsidRPr="002F1621">
        <w:rPr>
          <w:lang w:val="en-GB"/>
        </w:rPr>
        <w:t>: 24-06-2024 a las 18:56:50</w:t>
      </w:r>
    </w:p>
    <w:p w14:paraId="1EAF6F9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del </w:t>
      </w:r>
      <w:proofErr w:type="spellStart"/>
      <w:r w:rsidRPr="002F1621">
        <w:rPr>
          <w:lang w:val="en-GB"/>
        </w:rPr>
        <w:t>servidor</w:t>
      </w:r>
      <w:proofErr w:type="spellEnd"/>
      <w:r w:rsidRPr="002F1621">
        <w:rPr>
          <w:lang w:val="en-GB"/>
        </w:rPr>
        <w:t>: 10.4.27-MariaDB</w:t>
      </w:r>
    </w:p>
    <w:p w14:paraId="4B58598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Versión</w:t>
      </w:r>
      <w:proofErr w:type="spellEnd"/>
      <w:r w:rsidRPr="002F1621">
        <w:rPr>
          <w:lang w:val="en-GB"/>
        </w:rPr>
        <w:t xml:space="preserve"> de PHP: 8.2.0</w:t>
      </w:r>
    </w:p>
    <w:p w14:paraId="17707FCB" w14:textId="77777777" w:rsidR="00747A21" w:rsidRPr="002F1621" w:rsidRDefault="00747A21" w:rsidP="00747A21">
      <w:pPr>
        <w:rPr>
          <w:lang w:val="en-GB"/>
        </w:rPr>
      </w:pPr>
    </w:p>
    <w:p w14:paraId="51E355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SET SQL_MODE = "NO_AUTO_VALUE_ON_ZERO";</w:t>
      </w:r>
    </w:p>
    <w:p w14:paraId="1944B5C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START TRANSACTION;</w:t>
      </w:r>
    </w:p>
    <w:p w14:paraId="7BFEDD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SET </w:t>
      </w:r>
      <w:proofErr w:type="spellStart"/>
      <w:r w:rsidRPr="002F1621">
        <w:rPr>
          <w:lang w:val="en-GB"/>
        </w:rPr>
        <w:t>time_zone</w:t>
      </w:r>
      <w:proofErr w:type="spellEnd"/>
      <w:r w:rsidRPr="002F1621">
        <w:rPr>
          <w:lang w:val="en-GB"/>
        </w:rPr>
        <w:t xml:space="preserve"> = "+00:00";</w:t>
      </w:r>
    </w:p>
    <w:p w14:paraId="7B7401CF" w14:textId="77777777" w:rsidR="00747A21" w:rsidRPr="002F1621" w:rsidRDefault="00747A21" w:rsidP="00747A21">
      <w:pPr>
        <w:rPr>
          <w:lang w:val="en-GB"/>
        </w:rPr>
      </w:pPr>
    </w:p>
    <w:p w14:paraId="2C764F39" w14:textId="77777777" w:rsidR="00747A21" w:rsidRPr="002F1621" w:rsidRDefault="00747A21" w:rsidP="00747A21">
      <w:pPr>
        <w:rPr>
          <w:lang w:val="en-GB"/>
        </w:rPr>
      </w:pPr>
    </w:p>
    <w:p w14:paraId="51C9FC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@OLD_CHARACTER_SET_CLIENT=@@CHARACTER_SET_CLIENT */;</w:t>
      </w:r>
    </w:p>
    <w:p w14:paraId="4CDFD69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@OLD_CHARACTER_SET_RESULTS=@@CHARACTER_SET_RESULTS */;</w:t>
      </w:r>
    </w:p>
    <w:p w14:paraId="4238D5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@OLD_COLLATION_CONNECTION=@@COLLATION_CONNECTION */;</w:t>
      </w:r>
    </w:p>
    <w:p w14:paraId="1967078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NAMES utf8mb4 */;</w:t>
      </w:r>
    </w:p>
    <w:p w14:paraId="2098A1A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A7F6FA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Base de </w:t>
      </w:r>
      <w:proofErr w:type="spellStart"/>
      <w:r w:rsidRPr="002F1621">
        <w:rPr>
          <w:lang w:val="en-GB"/>
        </w:rPr>
        <w:t>datos</w:t>
      </w:r>
      <w:proofErr w:type="spellEnd"/>
      <w:r w:rsidRPr="002F1621">
        <w:rPr>
          <w:lang w:val="en-GB"/>
        </w:rPr>
        <w:t>: `</w:t>
      </w:r>
      <w:proofErr w:type="spellStart"/>
      <w:r w:rsidRPr="002F1621">
        <w:rPr>
          <w:lang w:val="en-GB"/>
        </w:rPr>
        <w:t>bancolibros</w:t>
      </w:r>
      <w:proofErr w:type="spellEnd"/>
      <w:r w:rsidRPr="002F1621">
        <w:rPr>
          <w:lang w:val="en-GB"/>
        </w:rPr>
        <w:t>`</w:t>
      </w:r>
    </w:p>
    <w:p w14:paraId="25EBDCB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47E6F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196F50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74436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0EFE49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C443F2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</w:t>
      </w:r>
    </w:p>
    <w:p w14:paraId="71386C9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 varchar(10) NOT NULL,</w:t>
      </w:r>
    </w:p>
    <w:p w14:paraId="1CAA2B5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>` varchar(255) NOT NULL,</w:t>
      </w:r>
    </w:p>
    <w:p w14:paraId="474D0C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apellidos</w:t>
      </w:r>
      <w:proofErr w:type="spellEnd"/>
      <w:r w:rsidRPr="002F1621">
        <w:rPr>
          <w:lang w:val="en-GB"/>
        </w:rPr>
        <w:t>` varchar(255) NOT NULL,</w:t>
      </w:r>
    </w:p>
    <w:p w14:paraId="71F6EB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` varchar(2) NOT NULL DEFAULT '0' COMMENT '0 nada, 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I y II </w:t>
      </w:r>
      <w:proofErr w:type="spellStart"/>
      <w:r w:rsidRPr="002F1621">
        <w:rPr>
          <w:lang w:val="en-GB"/>
        </w:rPr>
        <w:t>Tramo</w:t>
      </w:r>
      <w:proofErr w:type="spellEnd"/>
      <w:r w:rsidRPr="002F1621">
        <w:rPr>
          <w:lang w:val="en-GB"/>
        </w:rPr>
        <w:t xml:space="preserve"> 2',</w:t>
      </w:r>
    </w:p>
    <w:p w14:paraId="28C38DD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bilingue</w:t>
      </w:r>
      <w:proofErr w:type="spellEnd"/>
      <w:r w:rsidRPr="002F1621">
        <w:rPr>
          <w:lang w:val="en-GB"/>
        </w:rPr>
        <w:t xml:space="preserve">` </w:t>
      </w:r>
      <w:proofErr w:type="spellStart"/>
      <w:r w:rsidRPr="002F1621">
        <w:rPr>
          <w:lang w:val="en-GB"/>
        </w:rPr>
        <w:t>tinyint</w:t>
      </w:r>
      <w:proofErr w:type="spellEnd"/>
      <w:r w:rsidRPr="002F1621">
        <w:rPr>
          <w:lang w:val="en-GB"/>
        </w:rPr>
        <w:t>(1) NOT NULL DEFAULT 1 COMMENT '0 True, 1 false'</w:t>
      </w:r>
    </w:p>
    <w:p w14:paraId="712499F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43369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63520D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CEC36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602ABE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2E2BE0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 (</w:t>
      </w:r>
    </w:p>
    <w:p w14:paraId="2FA10D0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 varchar(10) NOT NULL,</w:t>
      </w:r>
    </w:p>
    <w:p w14:paraId="507E84E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varchar(255) NOT NULL,</w:t>
      </w:r>
    </w:p>
    <w:p w14:paraId="20BCD82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varchar(20) NOT NULL,</w:t>
      </w:r>
    </w:p>
    <w:p w14:paraId="07BD01E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fecha_entrega</w:t>
      </w:r>
      <w:proofErr w:type="spellEnd"/>
      <w:r w:rsidRPr="002F1621">
        <w:rPr>
          <w:lang w:val="en-GB"/>
        </w:rPr>
        <w:t>` date NOT NULL,</w:t>
      </w:r>
    </w:p>
    <w:p w14:paraId="78FF859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 xml:space="preserve">  `</w:t>
      </w:r>
      <w:proofErr w:type="spellStart"/>
      <w:r w:rsidRPr="002F1621">
        <w:rPr>
          <w:lang w:val="en-GB"/>
        </w:rPr>
        <w:t>fecha_devolucion</w:t>
      </w:r>
      <w:proofErr w:type="spellEnd"/>
      <w:r w:rsidRPr="002F1621">
        <w:rPr>
          <w:lang w:val="en-GB"/>
        </w:rPr>
        <w:t>` date NOT NULL,</w:t>
      </w:r>
    </w:p>
    <w:p w14:paraId="7DB4B6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estado</w:t>
      </w:r>
      <w:proofErr w:type="spellEnd"/>
      <w:r w:rsidRPr="002F1621">
        <w:rPr>
          <w:lang w:val="en-GB"/>
        </w:rPr>
        <w:t xml:space="preserve">` varchar(1) NOT NULL DEFAULT 'P' COMMENT 'P: </w:t>
      </w:r>
      <w:proofErr w:type="spellStart"/>
      <w:r w:rsidRPr="002F1621">
        <w:rPr>
          <w:lang w:val="en-GB"/>
        </w:rPr>
        <w:t>Prestado</w:t>
      </w:r>
      <w:proofErr w:type="spellEnd"/>
      <w:r w:rsidRPr="002F1621">
        <w:rPr>
          <w:lang w:val="en-GB"/>
        </w:rPr>
        <w:t>, D:Devuelto'</w:t>
      </w:r>
    </w:p>
    <w:p w14:paraId="18DB015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24CE1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108B319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6F93A1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6236DA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D6EFF0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</w:t>
      </w:r>
    </w:p>
    <w:p w14:paraId="563A78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varchar(20) NOT NULL,</w:t>
      </w:r>
    </w:p>
    <w:p w14:paraId="1C2E838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nivel</w:t>
      </w:r>
      <w:proofErr w:type="spellEnd"/>
      <w:r w:rsidRPr="002F1621">
        <w:rPr>
          <w:lang w:val="en-GB"/>
        </w:rPr>
        <w:t>` varchar(20) NOT NULL</w:t>
      </w:r>
    </w:p>
    <w:p w14:paraId="3F78732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0AE6D0A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53E03C1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C6DFD8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2A3B5E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85350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</w:t>
      </w:r>
    </w:p>
    <w:p w14:paraId="5A513C6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varchar(20) NOT NULL,</w:t>
      </w:r>
    </w:p>
    <w:p w14:paraId="7986C52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titulo</w:t>
      </w:r>
      <w:proofErr w:type="spellEnd"/>
      <w:r w:rsidRPr="002F1621">
        <w:rPr>
          <w:lang w:val="en-GB"/>
        </w:rPr>
        <w:t>` varchar(255) NOT NULL,</w:t>
      </w:r>
    </w:p>
    <w:p w14:paraId="424680E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autor</w:t>
      </w:r>
      <w:proofErr w:type="spellEnd"/>
      <w:r w:rsidRPr="002F1621">
        <w:rPr>
          <w:lang w:val="en-GB"/>
        </w:rPr>
        <w:t>` varchar(255) NOT NULL,</w:t>
      </w:r>
    </w:p>
    <w:p w14:paraId="25CBCAA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numero_ejemplares</w:t>
      </w:r>
      <w:proofErr w:type="spellEnd"/>
      <w:r w:rsidRPr="002F1621">
        <w:rPr>
          <w:lang w:val="en-GB"/>
        </w:rPr>
        <w:t>` int(5) NOT NULL,</w:t>
      </w:r>
    </w:p>
    <w:p w14:paraId="162A2D0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 int(11) NOT NULL,</w:t>
      </w:r>
    </w:p>
    <w:p w14:paraId="6B0D4C0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 varchar(20) NOT NULL</w:t>
      </w:r>
    </w:p>
    <w:p w14:paraId="782A085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7F8E2E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 --------------------------------------------------------</w:t>
      </w:r>
    </w:p>
    <w:p w14:paraId="0C8B35C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399B0E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Estructura</w:t>
      </w:r>
      <w:proofErr w:type="spellEnd"/>
      <w:r w:rsidRPr="002F1621">
        <w:rPr>
          <w:lang w:val="en-GB"/>
        </w:rPr>
        <w:t xml:space="preserve"> de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4A25A4C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12F4B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CREATE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</w:t>
      </w:r>
    </w:p>
    <w:p w14:paraId="2E82559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`id` int(11) NOT NULL,</w:t>
      </w:r>
    </w:p>
    <w:p w14:paraId="591A5C4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nombre</w:t>
      </w:r>
      <w:proofErr w:type="spellEnd"/>
      <w:r w:rsidRPr="002F1621">
        <w:rPr>
          <w:lang w:val="en-GB"/>
        </w:rPr>
        <w:t>` varchar(255) NOT NULL,</w:t>
      </w:r>
    </w:p>
    <w:p w14:paraId="63538C4D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`</w:t>
      </w:r>
      <w:proofErr w:type="spellStart"/>
      <w:r w:rsidRPr="002F1621">
        <w:rPr>
          <w:lang w:val="en-GB"/>
        </w:rPr>
        <w:t>departamento</w:t>
      </w:r>
      <w:proofErr w:type="spellEnd"/>
      <w:r w:rsidRPr="002F1621">
        <w:rPr>
          <w:lang w:val="en-GB"/>
        </w:rPr>
        <w:t>` varchar(255) NOT NULL</w:t>
      </w:r>
    </w:p>
    <w:p w14:paraId="173A4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) ENGINE=</w:t>
      </w:r>
      <w:proofErr w:type="spellStart"/>
      <w:r w:rsidRPr="002F1621">
        <w:rPr>
          <w:lang w:val="en-GB"/>
        </w:rPr>
        <w:t>InnoDB</w:t>
      </w:r>
      <w:proofErr w:type="spellEnd"/>
      <w:r w:rsidRPr="002F1621">
        <w:rPr>
          <w:lang w:val="en-GB"/>
        </w:rPr>
        <w:t xml:space="preserve"> DEFAULT CHARSET=utf8 COLLATE=utf8_spanish2_ci;</w:t>
      </w:r>
    </w:p>
    <w:p w14:paraId="316C97B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E0483F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Índices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7E47A80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E069DD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7EE3087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66C8AD9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B998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</w:t>
      </w:r>
    </w:p>
    <w:p w14:paraId="5A13F51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`);</w:t>
      </w:r>
    </w:p>
    <w:p w14:paraId="4AAE8BF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53D1C7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479B38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BE857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B7171B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`,`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2A2527E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6E78339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145EFE1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1B45BB9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5D3ACC3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3B9994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</w:t>
      </w:r>
    </w:p>
    <w:p w14:paraId="7239E1DA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`);</w:t>
      </w:r>
    </w:p>
    <w:p w14:paraId="319A56B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8FD815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05714A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27BF6FA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762A5917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`),</w:t>
      </w:r>
    </w:p>
    <w:p w14:paraId="51A8BB4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FK_Materias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`),</w:t>
      </w:r>
    </w:p>
    <w:p w14:paraId="51251FE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KEY `</w:t>
      </w:r>
      <w:proofErr w:type="spellStart"/>
      <w:r w:rsidRPr="002F1621">
        <w:rPr>
          <w:lang w:val="en-GB"/>
        </w:rPr>
        <w:t>FK_Cursos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USING BTREE;</w:t>
      </w:r>
    </w:p>
    <w:p w14:paraId="1845D8F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4AA0E20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Indices de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190C1B2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079B31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</w:t>
      </w:r>
    </w:p>
    <w:p w14:paraId="57D8DEC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PRIMARY KEY (`id`);</w:t>
      </w:r>
    </w:p>
    <w:p w14:paraId="7D9E34C2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Restricciones</w:t>
      </w:r>
      <w:proofErr w:type="spellEnd"/>
      <w:r w:rsidRPr="002F1621">
        <w:rPr>
          <w:lang w:val="en-GB"/>
        </w:rPr>
        <w:t xml:space="preserve"> para </w:t>
      </w:r>
      <w:proofErr w:type="spellStart"/>
      <w:r w:rsidRPr="002F1621">
        <w:rPr>
          <w:lang w:val="en-GB"/>
        </w:rPr>
        <w:t>tablas</w:t>
      </w:r>
      <w:proofErr w:type="spellEnd"/>
      <w:r w:rsidRPr="002F1621">
        <w:rPr>
          <w:lang w:val="en-GB"/>
        </w:rPr>
        <w:t xml:space="preserve"> </w:t>
      </w:r>
      <w:proofErr w:type="spellStart"/>
      <w:r w:rsidRPr="002F1621">
        <w:rPr>
          <w:lang w:val="en-GB"/>
        </w:rPr>
        <w:t>volcadas</w:t>
      </w:r>
      <w:proofErr w:type="spellEnd"/>
    </w:p>
    <w:p w14:paraId="395AEAB1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FEA57A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0C3162DC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5DAA469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686329A8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alumnoscrusoslibros</w:t>
      </w:r>
      <w:proofErr w:type="spellEnd"/>
      <w:r w:rsidRPr="002F1621">
        <w:rPr>
          <w:lang w:val="en-GB"/>
        </w:rPr>
        <w:t>`</w:t>
      </w:r>
    </w:p>
    <w:p w14:paraId="3F41F63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`alumnoscrusoslibros_ibfk_1` FOREIGN KEY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isbn</w:t>
      </w:r>
      <w:proofErr w:type="spellEnd"/>
      <w:r w:rsidRPr="002F1621">
        <w:rPr>
          <w:lang w:val="en-GB"/>
        </w:rPr>
        <w:t>`) ON DELETE CASCADE ON UPDATE CASCADE,</w:t>
      </w:r>
    </w:p>
    <w:p w14:paraId="608F49D6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`alumnoscrusoslibros_ibfk_2` FOREIGN KEY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alumnos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nie</w:t>
      </w:r>
      <w:proofErr w:type="spellEnd"/>
      <w:r w:rsidRPr="002F1621">
        <w:rPr>
          <w:lang w:val="en-GB"/>
        </w:rPr>
        <w:t>`) ON DELETE CASCADE ON UPDATE CASCADE,</w:t>
      </w:r>
    </w:p>
    <w:p w14:paraId="741076D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`alumnoscrusoslibros_ibfk_3` FOREIGN KEY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CASCADE;</w:t>
      </w:r>
    </w:p>
    <w:p w14:paraId="36AD4AF0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3120B1D4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-- </w:t>
      </w:r>
      <w:proofErr w:type="spellStart"/>
      <w:r w:rsidRPr="002F1621">
        <w:rPr>
          <w:lang w:val="en-GB"/>
        </w:rPr>
        <w:t>Filtros</w:t>
      </w:r>
      <w:proofErr w:type="spellEnd"/>
      <w:r w:rsidRPr="002F1621">
        <w:rPr>
          <w:lang w:val="en-GB"/>
        </w:rPr>
        <w:t xml:space="preserve"> para la </w:t>
      </w:r>
      <w:proofErr w:type="spellStart"/>
      <w:r w:rsidRPr="002F1621">
        <w:rPr>
          <w:lang w:val="en-GB"/>
        </w:rPr>
        <w:t>tabla</w:t>
      </w:r>
      <w:proofErr w:type="spellEnd"/>
      <w:r w:rsidRPr="002F1621">
        <w:rPr>
          <w:lang w:val="en-GB"/>
        </w:rPr>
        <w:t xml:space="preserve">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4E52E749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--</w:t>
      </w:r>
    </w:p>
    <w:p w14:paraId="5D7FAA1E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ALTER TABLE `</w:t>
      </w:r>
      <w:proofErr w:type="spellStart"/>
      <w:r w:rsidRPr="002F1621">
        <w:rPr>
          <w:lang w:val="en-GB"/>
        </w:rPr>
        <w:t>libros</w:t>
      </w:r>
      <w:proofErr w:type="spellEnd"/>
      <w:r w:rsidRPr="002F1621">
        <w:rPr>
          <w:lang w:val="en-GB"/>
        </w:rPr>
        <w:t>`</w:t>
      </w:r>
    </w:p>
    <w:p w14:paraId="05AE2F7F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fk_libros_cursos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id_curso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cursos</w:t>
      </w:r>
      <w:proofErr w:type="spellEnd"/>
      <w:r w:rsidRPr="002F1621">
        <w:rPr>
          <w:lang w:val="en-GB"/>
        </w:rPr>
        <w:t>` (`</w:t>
      </w:r>
      <w:proofErr w:type="spellStart"/>
      <w:r w:rsidRPr="002F1621">
        <w:rPr>
          <w:lang w:val="en-GB"/>
        </w:rPr>
        <w:t>curso</w:t>
      </w:r>
      <w:proofErr w:type="spellEnd"/>
      <w:r w:rsidRPr="002F1621">
        <w:rPr>
          <w:lang w:val="en-GB"/>
        </w:rPr>
        <w:t>`) ON DELETE CASCADE ON UPDATE CASCADE,</w:t>
      </w:r>
    </w:p>
    <w:p w14:paraId="0660D283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 xml:space="preserve">  ADD CONSTRAINT `</w:t>
      </w:r>
      <w:proofErr w:type="spellStart"/>
      <w:r w:rsidRPr="002F1621">
        <w:rPr>
          <w:lang w:val="en-GB"/>
        </w:rPr>
        <w:t>fk_libros_materias</w:t>
      </w:r>
      <w:proofErr w:type="spellEnd"/>
      <w:r w:rsidRPr="002F1621">
        <w:rPr>
          <w:lang w:val="en-GB"/>
        </w:rPr>
        <w:t>` FOREIGN KEY (`</w:t>
      </w:r>
      <w:proofErr w:type="spellStart"/>
      <w:r w:rsidRPr="002F1621">
        <w:rPr>
          <w:lang w:val="en-GB"/>
        </w:rPr>
        <w:t>id_materia</w:t>
      </w:r>
      <w:proofErr w:type="spellEnd"/>
      <w:r w:rsidRPr="002F1621">
        <w:rPr>
          <w:lang w:val="en-GB"/>
        </w:rPr>
        <w:t>`) REFERENCES `</w:t>
      </w:r>
      <w:proofErr w:type="spellStart"/>
      <w:r w:rsidRPr="002F1621">
        <w:rPr>
          <w:lang w:val="en-GB"/>
        </w:rPr>
        <w:t>materias</w:t>
      </w:r>
      <w:proofErr w:type="spellEnd"/>
      <w:r w:rsidRPr="002F1621">
        <w:rPr>
          <w:lang w:val="en-GB"/>
        </w:rPr>
        <w:t>` (`id`) ON DELETE CASCADE ON UPDATE CASCADE;</w:t>
      </w:r>
    </w:p>
    <w:p w14:paraId="4B78A7FB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COMMIT;</w:t>
      </w:r>
    </w:p>
    <w:p w14:paraId="6ED1317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t>/*!40101 SET CHARACTER_SET_CLIENT=@OLD_CHARACTER_SET_CLIENT */;</w:t>
      </w:r>
    </w:p>
    <w:p w14:paraId="6A633735" w14:textId="77777777" w:rsidR="00747A21" w:rsidRPr="002F1621" w:rsidRDefault="00747A21" w:rsidP="00747A21">
      <w:pPr>
        <w:rPr>
          <w:lang w:val="en-GB"/>
        </w:rPr>
      </w:pPr>
      <w:r w:rsidRPr="002F1621">
        <w:rPr>
          <w:lang w:val="en-GB"/>
        </w:rPr>
        <w:lastRenderedPageBreak/>
        <w:t>/*!40101 SET CHARACTER_SET_RESULTS=@OLD_CHARACTER_SET_RESULTS */;</w:t>
      </w:r>
    </w:p>
    <w:p w14:paraId="7B49E70F" w14:textId="77777777" w:rsidR="00747A21" w:rsidRPr="00B728F2" w:rsidRDefault="00747A21" w:rsidP="00747A21">
      <w:pPr>
        <w:rPr>
          <w:lang w:val="en-GB"/>
        </w:rPr>
      </w:pPr>
      <w:r w:rsidRPr="002F1621">
        <w:rPr>
          <w:lang w:val="en-GB"/>
        </w:rPr>
        <w:t xml:space="preserve">/*!40101 SET COLLATION_CONNECTION=@OLD_COLLATION_CONNECTION */; </w:t>
      </w:r>
      <w:r w:rsidRPr="00B728F2">
        <w:rPr>
          <w:lang w:val="en-GB"/>
        </w:rPr>
        <w:br w:type="page"/>
      </w:r>
    </w:p>
    <w:p w14:paraId="7D938FDA" w14:textId="77777777" w:rsidR="00937301" w:rsidRPr="00253E43" w:rsidRDefault="00937301" w:rsidP="00312CEF">
      <w:pPr>
        <w:pStyle w:val="Ttulo2"/>
      </w:pPr>
      <w:r w:rsidRPr="00253E43">
        <w:lastRenderedPageBreak/>
        <w:t>Indicadores de calidad</w:t>
      </w:r>
      <w:bookmarkEnd w:id="158"/>
      <w:bookmarkEnd w:id="159"/>
      <w:bookmarkEnd w:id="16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4"/>
        <w:gridCol w:w="2005"/>
        <w:gridCol w:w="2932"/>
        <w:gridCol w:w="1418"/>
        <w:gridCol w:w="1665"/>
      </w:tblGrid>
      <w:tr w:rsidR="00216983" w:rsidRPr="00253E43" w14:paraId="7C4A0362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21029CE7" w14:textId="77777777" w:rsidR="00216983" w:rsidRPr="00253E43" w:rsidRDefault="00216983" w:rsidP="00216983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Usabilidad</w:t>
            </w:r>
          </w:p>
        </w:tc>
      </w:tr>
      <w:tr w:rsidR="00216983" w:rsidRPr="00253E43" w14:paraId="12259235" w14:textId="77777777" w:rsidTr="00EF6811">
        <w:tc>
          <w:tcPr>
            <w:tcW w:w="2004" w:type="dxa"/>
          </w:tcPr>
          <w:p w14:paraId="3E70D30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095C299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2FB3E689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239FF275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4A25406E" w14:textId="77777777" w:rsidR="00216983" w:rsidRPr="00253E43" w:rsidRDefault="00216983" w:rsidP="00216983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16D231DB" w14:textId="77777777" w:rsidTr="00EF6811">
        <w:tc>
          <w:tcPr>
            <w:tcW w:w="2004" w:type="dxa"/>
            <w:vMerge w:val="restart"/>
          </w:tcPr>
          <w:p w14:paraId="4666B1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Navegabilidad</w:t>
            </w:r>
          </w:p>
        </w:tc>
        <w:tc>
          <w:tcPr>
            <w:tcW w:w="2005" w:type="dxa"/>
          </w:tcPr>
          <w:p w14:paraId="6CAEA9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¿Navegación intuitiva?</w:t>
            </w:r>
          </w:p>
        </w:tc>
        <w:tc>
          <w:tcPr>
            <w:tcW w:w="2932" w:type="dxa"/>
          </w:tcPr>
          <w:p w14:paraId="039946E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1418" w:type="dxa"/>
          </w:tcPr>
          <w:p w14:paraId="2A40B45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F53A44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2AF237C" w14:textId="77777777" w:rsidTr="00EF6811">
        <w:tc>
          <w:tcPr>
            <w:tcW w:w="2004" w:type="dxa"/>
            <w:vMerge/>
          </w:tcPr>
          <w:p w14:paraId="18CF4D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3ECDC0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10C2DA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1418" w:type="dxa"/>
          </w:tcPr>
          <w:p w14:paraId="1E56A2A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7CA9A1B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875D41B" w14:textId="77777777" w:rsidTr="00EF6811">
        <w:tc>
          <w:tcPr>
            <w:tcW w:w="2004" w:type="dxa"/>
            <w:vMerge/>
          </w:tcPr>
          <w:p w14:paraId="63F112B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267683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¿Dispone de </w:t>
            </w:r>
            <w:r w:rsidR="00667148" w:rsidRPr="00253E43">
              <w:rPr>
                <w:rFonts w:cstheme="minorHAnsi"/>
                <w:sz w:val="16"/>
                <w:szCs w:val="16"/>
              </w:rPr>
              <w:t>menú</w:t>
            </w:r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4416FF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1418" w:type="dxa"/>
          </w:tcPr>
          <w:p w14:paraId="41451D2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37B339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7AC7C4F" w14:textId="77777777" w:rsidTr="00EF6811">
        <w:tc>
          <w:tcPr>
            <w:tcW w:w="2004" w:type="dxa"/>
            <w:vMerge/>
          </w:tcPr>
          <w:p w14:paraId="5B5703D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3C69C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CB333D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1418" w:type="dxa"/>
          </w:tcPr>
          <w:p w14:paraId="51D78CB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53D9C9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29FE098" w14:textId="77777777" w:rsidTr="00EF6811">
        <w:tc>
          <w:tcPr>
            <w:tcW w:w="2004" w:type="dxa"/>
            <w:vMerge/>
          </w:tcPr>
          <w:p w14:paraId="6F29B26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DAEBD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edge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239FA01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3DCC4EC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1F7987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44E74D46" w14:textId="77777777" w:rsidTr="00EF6811">
        <w:tc>
          <w:tcPr>
            <w:tcW w:w="2004" w:type="dxa"/>
            <w:vMerge/>
          </w:tcPr>
          <w:p w14:paraId="7A78143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BAD4D1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273389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94F76A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8872D7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D513104" w14:textId="77777777" w:rsidTr="00EF6811">
        <w:tc>
          <w:tcPr>
            <w:tcW w:w="2004" w:type="dxa"/>
            <w:vMerge/>
          </w:tcPr>
          <w:p w14:paraId="788C4E9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9B0FB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chrome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5B06A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6BF0D0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07B17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B77F7F" w14:textId="77777777" w:rsidTr="00EF6811">
        <w:tc>
          <w:tcPr>
            <w:tcW w:w="2004" w:type="dxa"/>
            <w:vMerge/>
          </w:tcPr>
          <w:p w14:paraId="0ED24B7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4A59BA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05108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FBEC34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45652E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DBA9377" w14:textId="77777777" w:rsidTr="00EF6811">
        <w:tc>
          <w:tcPr>
            <w:tcW w:w="2004" w:type="dxa"/>
            <w:vMerge/>
          </w:tcPr>
          <w:p w14:paraId="40A3169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A63E1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Firefox?</w:t>
            </w:r>
          </w:p>
        </w:tc>
        <w:tc>
          <w:tcPr>
            <w:tcW w:w="2932" w:type="dxa"/>
          </w:tcPr>
          <w:p w14:paraId="43A93B7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4E5B442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1E51A88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154BEEA" w14:textId="77777777" w:rsidTr="00EF6811">
        <w:tc>
          <w:tcPr>
            <w:tcW w:w="2004" w:type="dxa"/>
            <w:vMerge/>
          </w:tcPr>
          <w:p w14:paraId="39B808F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643C78D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EF4C82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0FAEE67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3CC57E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A0E30D5" w14:textId="77777777" w:rsidTr="00EF6811">
        <w:tc>
          <w:tcPr>
            <w:tcW w:w="2004" w:type="dxa"/>
            <w:vMerge/>
          </w:tcPr>
          <w:p w14:paraId="7B2CDED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36EA58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</w:t>
            </w:r>
            <w:r w:rsidR="00667148" w:rsidRPr="00253E43">
              <w:rPr>
                <w:rFonts w:cstheme="minorHAnsi"/>
                <w:sz w:val="16"/>
                <w:szCs w:val="16"/>
              </w:rPr>
              <w:t>Compatible</w:t>
            </w:r>
            <w:r w:rsidRPr="00253E43">
              <w:rPr>
                <w:rFonts w:cstheme="minorHAnsi"/>
                <w:sz w:val="16"/>
                <w:szCs w:val="16"/>
              </w:rPr>
              <w:t xml:space="preserve"> Safari?</w:t>
            </w:r>
          </w:p>
        </w:tc>
        <w:tc>
          <w:tcPr>
            <w:tcW w:w="2932" w:type="dxa"/>
          </w:tcPr>
          <w:p w14:paraId="46D196A5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1418" w:type="dxa"/>
          </w:tcPr>
          <w:p w14:paraId="718D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A4F2A1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77145A9E" w14:textId="77777777" w:rsidTr="00EF6811">
        <w:tc>
          <w:tcPr>
            <w:tcW w:w="2004" w:type="dxa"/>
            <w:vMerge/>
          </w:tcPr>
          <w:p w14:paraId="6D7446F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0D3B85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554B60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1418" w:type="dxa"/>
          </w:tcPr>
          <w:p w14:paraId="4DD7259F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1CB15E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BF3B3C" w:rsidRPr="00253E43" w14:paraId="3891B254" w14:textId="77777777" w:rsidTr="00EF6811">
        <w:tc>
          <w:tcPr>
            <w:tcW w:w="2004" w:type="dxa"/>
            <w:vMerge w:val="restart"/>
          </w:tcPr>
          <w:p w14:paraId="62E54A78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Velocidad</w:t>
            </w:r>
          </w:p>
        </w:tc>
        <w:tc>
          <w:tcPr>
            <w:tcW w:w="2005" w:type="dxa"/>
          </w:tcPr>
          <w:p w14:paraId="1166CD2A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¿Velocidad de carga?</w:t>
            </w:r>
          </w:p>
        </w:tc>
        <w:tc>
          <w:tcPr>
            <w:tcW w:w="2932" w:type="dxa"/>
          </w:tcPr>
          <w:p w14:paraId="2FD9897E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Tamaño medio de la página</w:t>
            </w:r>
          </w:p>
        </w:tc>
        <w:tc>
          <w:tcPr>
            <w:tcW w:w="1418" w:type="dxa"/>
          </w:tcPr>
          <w:p w14:paraId="477C7A51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D6D6393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__Kb</w:t>
            </w:r>
          </w:p>
        </w:tc>
      </w:tr>
      <w:tr w:rsidR="00BF3B3C" w:rsidRPr="00253E43" w14:paraId="2E67F9D2" w14:textId="77777777" w:rsidTr="00EF6811">
        <w:tc>
          <w:tcPr>
            <w:tcW w:w="2004" w:type="dxa"/>
            <w:vMerge/>
          </w:tcPr>
          <w:p w14:paraId="487315A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0211CEE2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03A5E37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Tiempo hasta la carga completa</w:t>
            </w:r>
          </w:p>
        </w:tc>
        <w:tc>
          <w:tcPr>
            <w:tcW w:w="1418" w:type="dxa"/>
          </w:tcPr>
          <w:p w14:paraId="5A3D1A9B" w14:textId="77777777" w:rsidR="00BF3B3C" w:rsidRPr="00253E43" w:rsidRDefault="00BF3B3C" w:rsidP="00BF3B3C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753286BD" w14:textId="77777777" w:rsidR="00BF3B3C" w:rsidRPr="00253E43" w:rsidRDefault="00BF3B3C" w:rsidP="00BF3B3C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__milisegundos</w:t>
            </w:r>
          </w:p>
        </w:tc>
      </w:tr>
      <w:tr w:rsidR="00415032" w:rsidRPr="00253E43" w14:paraId="5A476237" w14:textId="77777777" w:rsidTr="00EF6811">
        <w:tc>
          <w:tcPr>
            <w:tcW w:w="2004" w:type="dxa"/>
            <w:shd w:val="clear" w:color="auto" w:fill="FFFFFF" w:themeFill="background1"/>
          </w:tcPr>
          <w:p w14:paraId="65E7BC30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Diseño general</w:t>
            </w:r>
          </w:p>
        </w:tc>
        <w:tc>
          <w:tcPr>
            <w:tcW w:w="2005" w:type="dxa"/>
            <w:shd w:val="clear" w:color="auto" w:fill="FFFFFF" w:themeFill="background1"/>
          </w:tcPr>
          <w:p w14:paraId="062B618C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¿Diseño?</w:t>
            </w:r>
          </w:p>
        </w:tc>
        <w:tc>
          <w:tcPr>
            <w:tcW w:w="2932" w:type="dxa"/>
            <w:shd w:val="clear" w:color="auto" w:fill="FFFFFF" w:themeFill="background1"/>
          </w:tcPr>
          <w:p w14:paraId="4949DEBF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31F329A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89153C4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1C7DBE35" w14:textId="77777777" w:rsidTr="00EF6811">
        <w:tc>
          <w:tcPr>
            <w:tcW w:w="2004" w:type="dxa"/>
            <w:shd w:val="clear" w:color="auto" w:fill="FFFFFF" w:themeFill="background1"/>
          </w:tcPr>
          <w:p w14:paraId="7F8FB3E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46F61357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6950C9D8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1418" w:type="dxa"/>
            <w:shd w:val="clear" w:color="auto" w:fill="FFFFFF" w:themeFill="background1"/>
          </w:tcPr>
          <w:p w14:paraId="5B5C4A1F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7E945B41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415032" w:rsidRPr="00253E43" w14:paraId="4C92E46D" w14:textId="77777777" w:rsidTr="00EF6811">
        <w:tc>
          <w:tcPr>
            <w:tcW w:w="2004" w:type="dxa"/>
            <w:shd w:val="clear" w:color="auto" w:fill="FFFFFF" w:themeFill="background1"/>
          </w:tcPr>
          <w:p w14:paraId="1EF6B8D2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A1D014A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45C76C25" w14:textId="77777777" w:rsidR="00415032" w:rsidRPr="00253E43" w:rsidRDefault="00415032" w:rsidP="00415032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1418" w:type="dxa"/>
            <w:shd w:val="clear" w:color="auto" w:fill="FFFFFF" w:themeFill="background1"/>
          </w:tcPr>
          <w:p w14:paraId="0E8C8F73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4167F79C" w14:textId="77777777" w:rsidR="00415032" w:rsidRPr="00253E43" w:rsidRDefault="00415032" w:rsidP="00415032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603B4ED2" w14:textId="77777777" w:rsidTr="00EF6811">
        <w:tc>
          <w:tcPr>
            <w:tcW w:w="2004" w:type="dxa"/>
            <w:shd w:val="clear" w:color="auto" w:fill="FFFFFF" w:themeFill="background1"/>
          </w:tcPr>
          <w:p w14:paraId="3A5211C0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  <w:shd w:val="clear" w:color="auto" w:fill="FFFFFF" w:themeFill="background1"/>
          </w:tcPr>
          <w:p w14:paraId="797FB8A8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  <w:shd w:val="clear" w:color="auto" w:fill="FFFFFF" w:themeFill="background1"/>
          </w:tcPr>
          <w:p w14:paraId="33DBF0EE" w14:textId="77777777" w:rsidR="001A1C85" w:rsidRPr="00253E43" w:rsidRDefault="001A1C85" w:rsidP="001A1C85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1418" w:type="dxa"/>
            <w:shd w:val="clear" w:color="auto" w:fill="FFFFFF" w:themeFill="background1"/>
          </w:tcPr>
          <w:p w14:paraId="17B6A385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  <w:shd w:val="clear" w:color="auto" w:fill="FFFFFF" w:themeFill="background1"/>
          </w:tcPr>
          <w:p w14:paraId="54ABDC9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6C09E9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5E4BBBAF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Disponibilidad</w:t>
            </w:r>
          </w:p>
        </w:tc>
      </w:tr>
      <w:tr w:rsidR="001A1C85" w:rsidRPr="00253E43" w14:paraId="4F8553EA" w14:textId="77777777" w:rsidTr="00EF6811">
        <w:tc>
          <w:tcPr>
            <w:tcW w:w="2004" w:type="dxa"/>
          </w:tcPr>
          <w:p w14:paraId="3DC4E13F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4502112B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7B596BF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308F0E2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B1E2BDA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377A79" w:rsidRPr="00253E43" w14:paraId="4B6005A3" w14:textId="77777777" w:rsidTr="00EF6811">
        <w:tc>
          <w:tcPr>
            <w:tcW w:w="2004" w:type="dxa"/>
            <w:vMerge w:val="restart"/>
          </w:tcPr>
          <w:p w14:paraId="48F10C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Visualización en diversos dispositivos</w:t>
            </w:r>
          </w:p>
        </w:tc>
        <w:tc>
          <w:tcPr>
            <w:tcW w:w="2005" w:type="dxa"/>
          </w:tcPr>
          <w:p w14:paraId="62778CD0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¿Funciona con móviles?</w:t>
            </w:r>
          </w:p>
        </w:tc>
        <w:tc>
          <w:tcPr>
            <w:tcW w:w="2932" w:type="dxa"/>
          </w:tcPr>
          <w:p w14:paraId="1F61FD2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0D388E3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DB59D4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E1913DF" w14:textId="77777777" w:rsidTr="00EF6811">
        <w:tc>
          <w:tcPr>
            <w:tcW w:w="2004" w:type="dxa"/>
            <w:vMerge/>
          </w:tcPr>
          <w:p w14:paraId="3DC50B5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B4FF8BE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5606747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50AE616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CDB8F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ED8F770" w14:textId="77777777" w:rsidTr="00EF6811">
        <w:tc>
          <w:tcPr>
            <w:tcW w:w="2004" w:type="dxa"/>
            <w:vMerge/>
          </w:tcPr>
          <w:p w14:paraId="431C275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2A1EA3A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74781B9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C79AB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A86578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CB6A8D3" w14:textId="77777777" w:rsidTr="00EF6811">
        <w:tc>
          <w:tcPr>
            <w:tcW w:w="2004" w:type="dxa"/>
            <w:vMerge/>
          </w:tcPr>
          <w:p w14:paraId="44996744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C1B84E7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 xml:space="preserve">¿Funciona con </w:t>
            </w:r>
            <w:proofErr w:type="spellStart"/>
            <w:r w:rsidRPr="00253E43">
              <w:rPr>
                <w:rFonts w:cstheme="minorHAnsi"/>
                <w:sz w:val="16"/>
                <w:szCs w:val="16"/>
              </w:rPr>
              <w:t>táblets</w:t>
            </w:r>
            <w:proofErr w:type="spellEnd"/>
            <w:r w:rsidRPr="00253E43">
              <w:rPr>
                <w:rFonts w:cstheme="minorHAnsi"/>
                <w:sz w:val="16"/>
                <w:szCs w:val="16"/>
              </w:rPr>
              <w:t>?</w:t>
            </w:r>
          </w:p>
        </w:tc>
        <w:tc>
          <w:tcPr>
            <w:tcW w:w="2932" w:type="dxa"/>
          </w:tcPr>
          <w:p w14:paraId="56C66CA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1418" w:type="dxa"/>
          </w:tcPr>
          <w:p w14:paraId="15434199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503858E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301FB81C" w14:textId="77777777" w:rsidTr="00EF6811">
        <w:tc>
          <w:tcPr>
            <w:tcW w:w="2004" w:type="dxa"/>
            <w:vMerge/>
          </w:tcPr>
          <w:p w14:paraId="26776E8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4ED7527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3584300C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1418" w:type="dxa"/>
          </w:tcPr>
          <w:p w14:paraId="2B33FD6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48CFF03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5F6C0D4E" w14:textId="77777777" w:rsidTr="00EF6811">
        <w:tc>
          <w:tcPr>
            <w:tcW w:w="2004" w:type="dxa"/>
            <w:vMerge/>
          </w:tcPr>
          <w:p w14:paraId="4BE6CF7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0B27C32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A537431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1418" w:type="dxa"/>
          </w:tcPr>
          <w:p w14:paraId="3E9D302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2F4E06EA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 No</w:t>
            </w:r>
          </w:p>
        </w:tc>
      </w:tr>
      <w:tr w:rsidR="00377A79" w:rsidRPr="00253E43" w14:paraId="1D8AF9DE" w14:textId="77777777" w:rsidTr="00EF6811">
        <w:tc>
          <w:tcPr>
            <w:tcW w:w="2004" w:type="dxa"/>
          </w:tcPr>
          <w:p w14:paraId="4F47626B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2005" w:type="dxa"/>
          </w:tcPr>
          <w:p w14:paraId="0097911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¿Tiempo disponible?</w:t>
            </w:r>
          </w:p>
        </w:tc>
        <w:tc>
          <w:tcPr>
            <w:tcW w:w="2932" w:type="dxa"/>
          </w:tcPr>
          <w:p w14:paraId="51A6009D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Media de disponibilidad</w:t>
            </w:r>
          </w:p>
        </w:tc>
        <w:tc>
          <w:tcPr>
            <w:tcW w:w="1418" w:type="dxa"/>
          </w:tcPr>
          <w:p w14:paraId="68725808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A81DC6" w14:textId="77777777" w:rsidR="00377A79" w:rsidRPr="00253E43" w:rsidRDefault="00377A79" w:rsidP="00377A79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porcentaje</w:t>
            </w:r>
          </w:p>
        </w:tc>
      </w:tr>
      <w:tr w:rsidR="001A1C85" w:rsidRPr="00253E43" w14:paraId="61282F0E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7A07151" w14:textId="77777777" w:rsidR="001A1C85" w:rsidRPr="00253E43" w:rsidRDefault="001A1C85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Analítica</w:t>
            </w:r>
          </w:p>
        </w:tc>
      </w:tr>
      <w:tr w:rsidR="001A1C85" w:rsidRPr="00253E43" w14:paraId="58005A89" w14:textId="77777777" w:rsidTr="00EF6811">
        <w:tc>
          <w:tcPr>
            <w:tcW w:w="2004" w:type="dxa"/>
          </w:tcPr>
          <w:p w14:paraId="5DA2050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2BA7A853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9F1364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15BBBECC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5E9367C2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0EA50FB1" w14:textId="77777777" w:rsidTr="00EF6811">
        <w:tc>
          <w:tcPr>
            <w:tcW w:w="2004" w:type="dxa"/>
            <w:vMerge w:val="restart"/>
          </w:tcPr>
          <w:p w14:paraId="209E2A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Audiencia</w:t>
            </w:r>
          </w:p>
        </w:tc>
        <w:tc>
          <w:tcPr>
            <w:tcW w:w="2005" w:type="dxa"/>
          </w:tcPr>
          <w:p w14:paraId="6ED2B1C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¿Número de usuarios?</w:t>
            </w:r>
          </w:p>
        </w:tc>
        <w:tc>
          <w:tcPr>
            <w:tcW w:w="2932" w:type="dxa"/>
          </w:tcPr>
          <w:p w14:paraId="23FAB0E7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Conexiones por día</w:t>
            </w:r>
          </w:p>
        </w:tc>
        <w:tc>
          <w:tcPr>
            <w:tcW w:w="1418" w:type="dxa"/>
          </w:tcPr>
          <w:p w14:paraId="63615BC4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290A63D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 Conexiones</w:t>
            </w:r>
          </w:p>
        </w:tc>
      </w:tr>
      <w:tr w:rsidR="001A1C85" w:rsidRPr="00253E43" w14:paraId="778D25B8" w14:textId="77777777" w:rsidTr="00EF6811">
        <w:tc>
          <w:tcPr>
            <w:tcW w:w="2004" w:type="dxa"/>
            <w:vMerge/>
          </w:tcPr>
          <w:p w14:paraId="6D57B1F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5852770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6EADAAA6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Duración media de la sesión</w:t>
            </w:r>
          </w:p>
        </w:tc>
        <w:tc>
          <w:tcPr>
            <w:tcW w:w="1418" w:type="dxa"/>
          </w:tcPr>
          <w:p w14:paraId="1778915A" w14:textId="77777777" w:rsidR="001A1C85" w:rsidRPr="00253E43" w:rsidRDefault="001A1C85" w:rsidP="001A1C85">
            <w:r w:rsidRPr="00253E43">
              <w:rPr>
                <w:rFonts w:cstheme="minorHAnsi"/>
                <w:sz w:val="16"/>
                <w:szCs w:val="16"/>
              </w:rPr>
              <w:t>Aplicación</w:t>
            </w:r>
          </w:p>
        </w:tc>
        <w:tc>
          <w:tcPr>
            <w:tcW w:w="1665" w:type="dxa"/>
          </w:tcPr>
          <w:p w14:paraId="076CE4AB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_segundos</w:t>
            </w:r>
          </w:p>
        </w:tc>
      </w:tr>
      <w:tr w:rsidR="001A1C85" w:rsidRPr="00253E43" w14:paraId="2D2B41D0" w14:textId="77777777" w:rsidTr="00BF3B3C">
        <w:tc>
          <w:tcPr>
            <w:tcW w:w="10024" w:type="dxa"/>
            <w:gridSpan w:val="5"/>
            <w:shd w:val="clear" w:color="auto" w:fill="E7E6E6" w:themeFill="background2"/>
          </w:tcPr>
          <w:p w14:paraId="7CED0D7C" w14:textId="77777777" w:rsidR="001A1C85" w:rsidRPr="00253E43" w:rsidRDefault="007C7E42" w:rsidP="001A1C85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Funcionamiento</w:t>
            </w:r>
          </w:p>
        </w:tc>
      </w:tr>
      <w:tr w:rsidR="001A1C85" w:rsidRPr="00253E43" w14:paraId="64D355C3" w14:textId="77777777" w:rsidTr="00EF6811">
        <w:tc>
          <w:tcPr>
            <w:tcW w:w="2004" w:type="dxa"/>
          </w:tcPr>
          <w:p w14:paraId="6F889476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Categoría</w:t>
            </w:r>
          </w:p>
        </w:tc>
        <w:tc>
          <w:tcPr>
            <w:tcW w:w="2005" w:type="dxa"/>
          </w:tcPr>
          <w:p w14:paraId="65B47324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Parámetro</w:t>
            </w:r>
          </w:p>
        </w:tc>
        <w:tc>
          <w:tcPr>
            <w:tcW w:w="2932" w:type="dxa"/>
          </w:tcPr>
          <w:p w14:paraId="56B22B15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1418" w:type="dxa"/>
          </w:tcPr>
          <w:p w14:paraId="0C2B99E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Fuente</w:t>
            </w:r>
          </w:p>
        </w:tc>
        <w:tc>
          <w:tcPr>
            <w:tcW w:w="1665" w:type="dxa"/>
          </w:tcPr>
          <w:p w14:paraId="7FBBDB27" w14:textId="77777777" w:rsidR="001A1C85" w:rsidRPr="00253E43" w:rsidRDefault="001A1C85" w:rsidP="001A1C85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1A1C85" w:rsidRPr="00253E43" w14:paraId="34C3EC4D" w14:textId="77777777" w:rsidTr="00EF6811">
        <w:tc>
          <w:tcPr>
            <w:tcW w:w="2004" w:type="dxa"/>
            <w:vMerge w:val="restart"/>
          </w:tcPr>
          <w:p w14:paraId="1A8DF79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Satisfacción</w:t>
            </w:r>
          </w:p>
        </w:tc>
        <w:tc>
          <w:tcPr>
            <w:tcW w:w="2005" w:type="dxa"/>
          </w:tcPr>
          <w:p w14:paraId="535FA528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¿Satisfacción general?</w:t>
            </w:r>
          </w:p>
        </w:tc>
        <w:tc>
          <w:tcPr>
            <w:tcW w:w="2932" w:type="dxa"/>
          </w:tcPr>
          <w:p w14:paraId="174FD8CF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1418" w:type="dxa"/>
          </w:tcPr>
          <w:p w14:paraId="6D3D388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60AF00F0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1AEC5A27" w14:textId="77777777" w:rsidTr="00EF6811">
        <w:tc>
          <w:tcPr>
            <w:tcW w:w="2004" w:type="dxa"/>
            <w:vMerge/>
          </w:tcPr>
          <w:p w14:paraId="5B4D1C2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383D6692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2694D28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1418" w:type="dxa"/>
          </w:tcPr>
          <w:p w14:paraId="365E00BA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4F4EBE6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  <w:tr w:rsidR="001A1C85" w:rsidRPr="00253E43" w14:paraId="42C9DCF7" w14:textId="77777777" w:rsidTr="00EF6811">
        <w:tc>
          <w:tcPr>
            <w:tcW w:w="2004" w:type="dxa"/>
            <w:vMerge/>
          </w:tcPr>
          <w:p w14:paraId="784B5BFD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005" w:type="dxa"/>
          </w:tcPr>
          <w:p w14:paraId="7E14E03C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32" w:type="dxa"/>
          </w:tcPr>
          <w:p w14:paraId="01EB4A39" w14:textId="77777777" w:rsidR="001A1C85" w:rsidRPr="00253E43" w:rsidRDefault="00724048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1418" w:type="dxa"/>
          </w:tcPr>
          <w:p w14:paraId="3A8B19E4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Encuesta</w:t>
            </w:r>
          </w:p>
        </w:tc>
        <w:tc>
          <w:tcPr>
            <w:tcW w:w="1665" w:type="dxa"/>
          </w:tcPr>
          <w:p w14:paraId="056D079E" w14:textId="77777777" w:rsidR="001A1C85" w:rsidRPr="00253E43" w:rsidRDefault="001A1C85" w:rsidP="001A1C85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 a 10</w:t>
            </w:r>
          </w:p>
        </w:tc>
      </w:tr>
    </w:tbl>
    <w:p w14:paraId="552EBBC8" w14:textId="77777777" w:rsidR="00216983" w:rsidRPr="00253E43" w:rsidRDefault="00216983" w:rsidP="00216983"/>
    <w:p w14:paraId="7CE6CF81" w14:textId="77777777" w:rsidR="002D26A7" w:rsidRDefault="002D26A7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>
        <w:br w:type="page"/>
      </w:r>
    </w:p>
    <w:p w14:paraId="3DB37EA0" w14:textId="77777777" w:rsidR="00937301" w:rsidRDefault="00937301" w:rsidP="00312CEF">
      <w:pPr>
        <w:pStyle w:val="Ttulo2"/>
      </w:pPr>
      <w:bookmarkStart w:id="161" w:name="_Toc49341859"/>
      <w:bookmarkStart w:id="162" w:name="_Toc170148369"/>
      <w:bookmarkStart w:id="163" w:name="_Toc170148683"/>
      <w:r w:rsidRPr="00253E43">
        <w:lastRenderedPageBreak/>
        <w:t>Elaboración de una batería de pruebas para detectar errores</w:t>
      </w:r>
      <w:bookmarkEnd w:id="161"/>
      <w:bookmarkEnd w:id="162"/>
      <w:bookmarkEnd w:id="163"/>
    </w:p>
    <w:p w14:paraId="2A0D9638" w14:textId="1E9842E0" w:rsidR="008E7935" w:rsidRDefault="008E7935" w:rsidP="008E7935">
      <w:r>
        <w:tab/>
        <w:t xml:space="preserve">La batería de pruebas que se muestran a continuación se </w:t>
      </w:r>
      <w:r w:rsidR="0043329E">
        <w:t>deberá</w:t>
      </w:r>
      <w:r>
        <w:t xml:space="preserve"> realizar en al menos los navegadores Chrome y Firefox, siendo recomendable que se hicieran también en Edge y Safari</w:t>
      </w:r>
      <w:r w:rsidR="00394065">
        <w:t xml:space="preserve"> tanto en escritorio Windows, Mac y Linux como en Android y Apple</w:t>
      </w:r>
      <w:r>
        <w:t xml:space="preserve">. </w:t>
      </w:r>
    </w:p>
    <w:p w14:paraId="085C6036" w14:textId="203A3461" w:rsidR="00DB16ED" w:rsidRPr="003305C7" w:rsidRDefault="00DB16ED" w:rsidP="00DB16ED">
      <w:pPr>
        <w:rPr>
          <w:color w:val="FF0000"/>
        </w:rPr>
      </w:pPr>
    </w:p>
    <w:p w14:paraId="51EF7B76" w14:textId="30DCE04A" w:rsidR="00A019BE" w:rsidRDefault="00A019BE" w:rsidP="00A019BE">
      <w:pPr>
        <w:pStyle w:val="Descripcin"/>
        <w:keepNext/>
      </w:pPr>
      <w:bookmarkStart w:id="164" w:name="_Toc198547919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6</w:t>
      </w:r>
      <w:r>
        <w:fldChar w:fldCharType="end"/>
      </w:r>
      <w:r>
        <w:t xml:space="preserve">. Pruebas </w:t>
      </w:r>
      <w:proofErr w:type="spellStart"/>
      <w:r>
        <w:t>Login</w:t>
      </w:r>
      <w:bookmarkEnd w:id="164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10"/>
        <w:gridCol w:w="1718"/>
        <w:gridCol w:w="1426"/>
        <w:gridCol w:w="1426"/>
        <w:gridCol w:w="944"/>
      </w:tblGrid>
      <w:tr w:rsidR="00F776E5" w:rsidRPr="00253E43" w14:paraId="0DB61C47" w14:textId="77777777" w:rsidTr="00CB2B2D">
        <w:tc>
          <w:tcPr>
            <w:tcW w:w="10024" w:type="dxa"/>
            <w:gridSpan w:val="5"/>
            <w:shd w:val="clear" w:color="auto" w:fill="E7E6E6" w:themeFill="background2"/>
          </w:tcPr>
          <w:p w14:paraId="6648B0DE" w14:textId="2A96632D" w:rsidR="00F776E5" w:rsidRPr="00253E43" w:rsidRDefault="00F776E5" w:rsidP="00CB2B2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proofErr w:type="spellStart"/>
            <w:r w:rsidR="00F80D11">
              <w:rPr>
                <w:rFonts w:cstheme="minorHAnsi"/>
                <w:b/>
                <w:sz w:val="16"/>
                <w:szCs w:val="16"/>
              </w:rPr>
              <w:t>Login</w:t>
            </w:r>
            <w:proofErr w:type="spellEnd"/>
          </w:p>
        </w:tc>
      </w:tr>
      <w:tr w:rsidR="00F776E5" w:rsidRPr="00253E43" w14:paraId="083B35E1" w14:textId="77777777" w:rsidTr="00A019BE">
        <w:tc>
          <w:tcPr>
            <w:tcW w:w="4510" w:type="dxa"/>
          </w:tcPr>
          <w:p w14:paraId="1E678B4A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718" w:type="dxa"/>
          </w:tcPr>
          <w:p w14:paraId="055751E7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 w:rsidR="00792C99"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26" w:type="dxa"/>
          </w:tcPr>
          <w:p w14:paraId="01EDD15B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426" w:type="dxa"/>
          </w:tcPr>
          <w:p w14:paraId="1B8539A5" w14:textId="77777777" w:rsidR="00F776E5" w:rsidRPr="00F776E5" w:rsidRDefault="009E3CBB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="00F776E5"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61014183" w14:textId="77777777" w:rsidR="00F776E5" w:rsidRPr="00F776E5" w:rsidRDefault="00F776E5" w:rsidP="00CB2B2D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776E5" w:rsidRPr="00253E43" w14:paraId="176E8046" w14:textId="77777777" w:rsidTr="007C7E42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28EB2CE" w14:textId="2FA62EDE" w:rsidR="00F776E5" w:rsidRPr="00253E43" w:rsidRDefault="003305C7" w:rsidP="00CB2B2D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2EACB827" w14:textId="77777777" w:rsidTr="00A019BE">
        <w:tc>
          <w:tcPr>
            <w:tcW w:w="4510" w:type="dxa"/>
            <w:vAlign w:val="bottom"/>
          </w:tcPr>
          <w:p w14:paraId="047B0B52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correctas</w:t>
            </w:r>
          </w:p>
          <w:p w14:paraId="39F208A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53BC571" w14:textId="59D18E96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61122284" w14:textId="65777183" w:rsidR="00F80D11" w:rsidRPr="003305C7" w:rsidRDefault="00F80D11" w:rsidP="00F80D11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"administrador", Contraseña: "1234"</w:t>
            </w:r>
          </w:p>
        </w:tc>
        <w:tc>
          <w:tcPr>
            <w:tcW w:w="1426" w:type="dxa"/>
            <w:vAlign w:val="bottom"/>
          </w:tcPr>
          <w:p w14:paraId="2C5A8837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  <w:p w14:paraId="0FC31113" w14:textId="719167EC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4972C7B0" w14:textId="5C7A9424" w:rsidR="00F80D11" w:rsidRP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"Acceso concedido"</w:t>
            </w:r>
          </w:p>
        </w:tc>
        <w:tc>
          <w:tcPr>
            <w:tcW w:w="944" w:type="dxa"/>
          </w:tcPr>
          <w:p w14:paraId="7C38A5D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F3BAF63" w14:textId="6B5A248A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OK</w:t>
            </w:r>
          </w:p>
          <w:p w14:paraId="53639735" w14:textId="70E3DCB7" w:rsidR="00F80D11" w:rsidRPr="003305C7" w:rsidRDefault="00F80D11" w:rsidP="00F80D11">
            <w:pPr>
              <w:rPr>
                <w:rFonts w:cstheme="minorHAnsi"/>
                <w:bCs/>
                <w:sz w:val="16"/>
                <w:szCs w:val="16"/>
              </w:rPr>
            </w:pPr>
          </w:p>
        </w:tc>
      </w:tr>
      <w:tr w:rsidR="00F80D11" w:rsidRPr="00253E43" w14:paraId="78D64FAF" w14:textId="77777777" w:rsidTr="00A019BE">
        <w:tc>
          <w:tcPr>
            <w:tcW w:w="4510" w:type="dxa"/>
            <w:vAlign w:val="bottom"/>
          </w:tcPr>
          <w:p w14:paraId="5B98610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con credenciales incorrectas</w:t>
            </w:r>
          </w:p>
          <w:p w14:paraId="51DF0CEF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1EEBAF0" w14:textId="342036A3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7E865037" w14:textId="52DCD9BD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Usuario: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wrong_user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", Contraseña: "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wrong_pass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</w:tc>
        <w:tc>
          <w:tcPr>
            <w:tcW w:w="1426" w:type="dxa"/>
            <w:vAlign w:val="bottom"/>
          </w:tcPr>
          <w:p w14:paraId="35AEADD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01C055AE" w14:textId="7D9A0F48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26" w:type="dxa"/>
          </w:tcPr>
          <w:p w14:paraId="6915095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6D02014" w14:textId="396B6BD8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de error</w:t>
            </w:r>
          </w:p>
          <w:p w14:paraId="4AA3A5E3" w14:textId="77777777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E43D548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031FDFB8" w14:textId="38D4FEE8" w:rsidR="00F80D11" w:rsidRP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4B5C49C" w14:textId="77777777" w:rsidTr="00A019BE">
        <w:tc>
          <w:tcPr>
            <w:tcW w:w="4510" w:type="dxa"/>
            <w:vAlign w:val="bottom"/>
          </w:tcPr>
          <w:p w14:paraId="1C0F84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Login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 tras varios intentos fallidos</w:t>
            </w:r>
          </w:p>
          <w:p w14:paraId="784A5AD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0BBF578" w14:textId="1A494561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718" w:type="dxa"/>
            <w:vAlign w:val="bottom"/>
          </w:tcPr>
          <w:p w14:paraId="0844991B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3 intentos con credenciales incorrectas</w:t>
            </w:r>
          </w:p>
          <w:p w14:paraId="55C4E7F7" w14:textId="07F75669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26" w:type="dxa"/>
            <w:vAlign w:val="bottom"/>
          </w:tcPr>
          <w:p w14:paraId="7E03D3BB" w14:textId="36BAA827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1426" w:type="dxa"/>
          </w:tcPr>
          <w:p w14:paraId="73DEA770" w14:textId="2B606121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"Demasiados intentos fallidos. Saliendo..."</w:t>
            </w:r>
          </w:p>
        </w:tc>
        <w:tc>
          <w:tcPr>
            <w:tcW w:w="944" w:type="dxa"/>
          </w:tcPr>
          <w:p w14:paraId="255FD49E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25E76330" w14:textId="77777777" w:rsidR="00F80D11" w:rsidRDefault="00F80D11" w:rsidP="00F80D11">
            <w:pPr>
              <w:jc w:val="center"/>
              <w:rPr>
                <w:rFonts w:ascii="Segoe UI" w:hAnsi="Segoe UI" w:cs="Segoe UI"/>
                <w:bCs/>
                <w:sz w:val="21"/>
                <w:szCs w:val="21"/>
              </w:rPr>
            </w:pPr>
          </w:p>
          <w:p w14:paraId="3FCA734A" w14:textId="686C82EB" w:rsidR="00F80D11" w:rsidRPr="00253E43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0DEBFFC8" w14:textId="77777777" w:rsidR="00F80D11" w:rsidRDefault="00F80D11" w:rsidP="00C24119">
      <w:bookmarkStart w:id="165" w:name="_Toc49341860"/>
    </w:p>
    <w:p w14:paraId="55F044EB" w14:textId="77777777" w:rsidR="005D715D" w:rsidRDefault="005D715D" w:rsidP="00C24119"/>
    <w:p w14:paraId="36495606" w14:textId="77777777" w:rsidR="005D715D" w:rsidRDefault="005D715D" w:rsidP="00C24119"/>
    <w:p w14:paraId="0C97A01A" w14:textId="72B3807B" w:rsidR="00A019BE" w:rsidRDefault="00A019BE" w:rsidP="00A019BE">
      <w:pPr>
        <w:pStyle w:val="Descripcin"/>
        <w:keepNext/>
      </w:pPr>
      <w:bookmarkStart w:id="166" w:name="_Toc198547920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7</w:t>
      </w:r>
      <w:r>
        <w:fldChar w:fldCharType="end"/>
      </w:r>
      <w:r>
        <w:t>. Pruebas Menú Principal</w:t>
      </w:r>
      <w:bookmarkEnd w:id="16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98"/>
        <w:gridCol w:w="1276"/>
        <w:gridCol w:w="1418"/>
        <w:gridCol w:w="1277"/>
        <w:gridCol w:w="955"/>
      </w:tblGrid>
      <w:tr w:rsidR="00F80D11" w:rsidRPr="00253E43" w14:paraId="3FFBE7A4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EB279EB" w14:textId="75190EE7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D715D">
              <w:rPr>
                <w:rFonts w:cstheme="minorHAnsi"/>
                <w:b/>
                <w:sz w:val="16"/>
                <w:szCs w:val="16"/>
              </w:rPr>
              <w:t>Menú Principal</w:t>
            </w:r>
          </w:p>
        </w:tc>
      </w:tr>
      <w:tr w:rsidR="00F80D11" w:rsidRPr="00F776E5" w14:paraId="49774480" w14:textId="77777777" w:rsidTr="00630B0B">
        <w:tc>
          <w:tcPr>
            <w:tcW w:w="5098" w:type="dxa"/>
          </w:tcPr>
          <w:p w14:paraId="3DF24C0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6" w:type="dxa"/>
          </w:tcPr>
          <w:p w14:paraId="135C87E2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8" w:type="dxa"/>
          </w:tcPr>
          <w:p w14:paraId="5FD5B7ED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277" w:type="dxa"/>
          </w:tcPr>
          <w:p w14:paraId="24FDDC3C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5" w:type="dxa"/>
          </w:tcPr>
          <w:p w14:paraId="39F6BB2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2F7FFEDF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7F8BC135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F80D11" w:rsidRPr="00253E43" w14:paraId="593EB820" w14:textId="77777777" w:rsidTr="004A2A88">
        <w:tc>
          <w:tcPr>
            <w:tcW w:w="5098" w:type="dxa"/>
            <w:vAlign w:val="bottom"/>
          </w:tcPr>
          <w:p w14:paraId="4E96ED06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salir</w:t>
            </w:r>
          </w:p>
          <w:p w14:paraId="39BFB827" w14:textId="6B231798" w:rsidR="00F80D11" w:rsidRPr="00F776E5" w:rsidRDefault="00F80D11" w:rsidP="00F80D11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59366668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"0"</w:t>
            </w:r>
          </w:p>
          <w:p w14:paraId="0B088AFC" w14:textId="3C4D24F8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61C89EB7" w14:textId="76901695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1277" w:type="dxa"/>
          </w:tcPr>
          <w:p w14:paraId="687DC305" w14:textId="7E5E32C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 "¡Hasta luego!"</w:t>
            </w:r>
          </w:p>
        </w:tc>
        <w:tc>
          <w:tcPr>
            <w:tcW w:w="955" w:type="dxa"/>
          </w:tcPr>
          <w:p w14:paraId="3BAF9047" w14:textId="155F16BA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5AEF50BC" w14:textId="77777777" w:rsidTr="004A2A88">
        <w:tc>
          <w:tcPr>
            <w:tcW w:w="5098" w:type="dxa"/>
            <w:vAlign w:val="bottom"/>
          </w:tcPr>
          <w:p w14:paraId="53616356" w14:textId="4F48692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alumnos</w:t>
            </w:r>
          </w:p>
          <w:p w14:paraId="562A96A4" w14:textId="10BF3FD4" w:rsidR="00F80D11" w:rsidRPr="00F776E5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276" w:type="dxa"/>
            <w:vAlign w:val="bottom"/>
          </w:tcPr>
          <w:p w14:paraId="00D1721F" w14:textId="70AF3CF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"1"</w:t>
            </w:r>
          </w:p>
          <w:p w14:paraId="3AE1E473" w14:textId="1400587F" w:rsidR="00F80D11" w:rsidRDefault="00F80D11" w:rsidP="00F80D1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418" w:type="dxa"/>
            <w:vAlign w:val="bottom"/>
          </w:tcPr>
          <w:p w14:paraId="0705E593" w14:textId="09BBAE10" w:rsidR="00F80D11" w:rsidRPr="002E52FB" w:rsidRDefault="00F80D11" w:rsidP="00F80D11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1277" w:type="dxa"/>
          </w:tcPr>
          <w:p w14:paraId="0844EB0F" w14:textId="67C994C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Gestión de Alumnos</w:t>
            </w:r>
          </w:p>
        </w:tc>
        <w:tc>
          <w:tcPr>
            <w:tcW w:w="955" w:type="dxa"/>
          </w:tcPr>
          <w:p w14:paraId="56FA49D5" w14:textId="7BF7AA25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F383AC9" w14:textId="77777777" w:rsidTr="004A2A88">
        <w:tc>
          <w:tcPr>
            <w:tcW w:w="5098" w:type="dxa"/>
            <w:vAlign w:val="bottom"/>
          </w:tcPr>
          <w:p w14:paraId="6AFBFA41" w14:textId="58AE643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libros</w:t>
            </w:r>
          </w:p>
          <w:p w14:paraId="4373CCB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FBC8686" w14:textId="15DB541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2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C822E6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393BD52E" w14:textId="7FA548EF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1277" w:type="dxa"/>
          </w:tcPr>
          <w:p w14:paraId="476E076C" w14:textId="2DFB14FD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Libros</w:t>
            </w:r>
          </w:p>
        </w:tc>
        <w:tc>
          <w:tcPr>
            <w:tcW w:w="955" w:type="dxa"/>
          </w:tcPr>
          <w:p w14:paraId="631F9F89" w14:textId="67473FB4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17ADF7E3" w14:textId="77777777" w:rsidTr="004A2A88">
        <w:tc>
          <w:tcPr>
            <w:tcW w:w="5098" w:type="dxa"/>
            <w:vAlign w:val="bottom"/>
          </w:tcPr>
          <w:p w14:paraId="77F956BF" w14:textId="602BC12B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materias</w:t>
            </w:r>
          </w:p>
          <w:p w14:paraId="2B178933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381D0C7" w14:textId="756AED8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3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40F7437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68E31EB0" w14:textId="793A2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1277" w:type="dxa"/>
          </w:tcPr>
          <w:p w14:paraId="6C1D4191" w14:textId="53AD7801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Materias</w:t>
            </w:r>
          </w:p>
        </w:tc>
        <w:tc>
          <w:tcPr>
            <w:tcW w:w="955" w:type="dxa"/>
          </w:tcPr>
          <w:p w14:paraId="39694CA4" w14:textId="3363DCBE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483E73F2" w14:textId="77777777" w:rsidTr="004A2A88">
        <w:tc>
          <w:tcPr>
            <w:tcW w:w="5098" w:type="dxa"/>
            <w:vAlign w:val="bottom"/>
          </w:tcPr>
          <w:p w14:paraId="72201FF6" w14:textId="293DAF0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Seleccionar opción de gestionar cursos</w:t>
            </w:r>
          </w:p>
          <w:p w14:paraId="0B183F8E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5577127B" w14:textId="56E0E8C6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4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C4AE841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20BCCBE6" w14:textId="121C578C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1277" w:type="dxa"/>
          </w:tcPr>
          <w:p w14:paraId="05E6F892" w14:textId="096D1305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Cursos</w:t>
            </w:r>
          </w:p>
        </w:tc>
        <w:tc>
          <w:tcPr>
            <w:tcW w:w="955" w:type="dxa"/>
          </w:tcPr>
          <w:p w14:paraId="08DAAD7E" w14:textId="191844A2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F80D11" w:rsidRPr="00253E43" w14:paraId="6612A6B6" w14:textId="77777777" w:rsidTr="004A2A88">
        <w:tc>
          <w:tcPr>
            <w:tcW w:w="5098" w:type="dxa"/>
            <w:vAlign w:val="bottom"/>
          </w:tcPr>
          <w:p w14:paraId="190A5B41" w14:textId="6CDBCB4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Seleccionar opción de gestionar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  <w:p w14:paraId="44E8D83C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276" w:type="dxa"/>
            <w:vAlign w:val="bottom"/>
          </w:tcPr>
          <w:p w14:paraId="3D5B8842" w14:textId="2643CD31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Opción: "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5</w:t>
            </w:r>
            <w:r>
              <w:rPr>
                <w:rFonts w:ascii="Segoe UI" w:hAnsi="Segoe UI" w:cs="Segoe UI"/>
                <w:sz w:val="21"/>
                <w:szCs w:val="21"/>
              </w:rPr>
              <w:t>"</w:t>
            </w:r>
          </w:p>
          <w:p w14:paraId="33BC4ED0" w14:textId="77777777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</w:tc>
        <w:tc>
          <w:tcPr>
            <w:tcW w:w="1418" w:type="dxa"/>
            <w:vAlign w:val="bottom"/>
          </w:tcPr>
          <w:p w14:paraId="5A28534F" w14:textId="6F345B33" w:rsidR="00F80D11" w:rsidRDefault="00F80D11" w:rsidP="00F80D11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1277" w:type="dxa"/>
          </w:tcPr>
          <w:p w14:paraId="5810DE0E" w14:textId="3AA8D4E4" w:rsidR="00F80D11" w:rsidRDefault="00F80D11" w:rsidP="00F80D11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Gestión de 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Prestamos</w:t>
            </w:r>
          </w:p>
        </w:tc>
        <w:tc>
          <w:tcPr>
            <w:tcW w:w="955" w:type="dxa"/>
          </w:tcPr>
          <w:p w14:paraId="1A23AF8E" w14:textId="530DCC00" w:rsidR="00F80D11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6A0BDB" w14:textId="77777777" w:rsidR="00F80D11" w:rsidRDefault="00F80D11" w:rsidP="00C24119"/>
    <w:p w14:paraId="392487C1" w14:textId="77777777" w:rsidR="005D715D" w:rsidRDefault="005D715D" w:rsidP="00C24119"/>
    <w:p w14:paraId="3AC6F462" w14:textId="77777777" w:rsidR="005D715D" w:rsidRDefault="005D715D" w:rsidP="00C24119"/>
    <w:p w14:paraId="1D1EED20" w14:textId="77777777" w:rsidR="005D715D" w:rsidRDefault="005D715D" w:rsidP="00C24119"/>
    <w:p w14:paraId="0F1C6865" w14:textId="77777777" w:rsidR="005D715D" w:rsidRDefault="005D715D" w:rsidP="00C24119"/>
    <w:p w14:paraId="0659CEA8" w14:textId="77777777" w:rsidR="005D715D" w:rsidRDefault="005D715D" w:rsidP="00C24119"/>
    <w:p w14:paraId="11EC7437" w14:textId="77777777" w:rsidR="005D715D" w:rsidRDefault="005D715D" w:rsidP="00C24119"/>
    <w:p w14:paraId="3C32CD8A" w14:textId="77777777" w:rsidR="005D715D" w:rsidRDefault="005D715D" w:rsidP="00C24119"/>
    <w:p w14:paraId="2A0A9218" w14:textId="77777777" w:rsidR="005D715D" w:rsidRDefault="005D715D" w:rsidP="00C24119"/>
    <w:p w14:paraId="1D35A19C" w14:textId="77777777" w:rsidR="005D715D" w:rsidRDefault="005D715D" w:rsidP="00C24119"/>
    <w:p w14:paraId="11380A89" w14:textId="6AE9BF23" w:rsidR="00A019BE" w:rsidRDefault="00A019BE" w:rsidP="00A019BE">
      <w:pPr>
        <w:pStyle w:val="Descripcin"/>
        <w:keepNext/>
      </w:pPr>
      <w:bookmarkStart w:id="167" w:name="_Toc198547921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8</w:t>
      </w:r>
      <w:r>
        <w:fldChar w:fldCharType="end"/>
      </w:r>
      <w:r>
        <w:t>. Pruebas Gestión Alumnos</w:t>
      </w:r>
      <w:bookmarkEnd w:id="16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22"/>
        <w:gridCol w:w="1442"/>
        <w:gridCol w:w="1558"/>
        <w:gridCol w:w="1558"/>
        <w:gridCol w:w="944"/>
      </w:tblGrid>
      <w:tr w:rsidR="00F80D11" w:rsidRPr="00253E43" w14:paraId="299F1600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7AB81CB" w14:textId="26C11354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</w:t>
            </w:r>
            <w:r w:rsidR="005D715D">
              <w:rPr>
                <w:rFonts w:cstheme="minorHAnsi"/>
                <w:b/>
                <w:sz w:val="16"/>
                <w:szCs w:val="16"/>
              </w:rPr>
              <w:t>Gestión de Alumnos</w:t>
            </w:r>
          </w:p>
        </w:tc>
      </w:tr>
      <w:tr w:rsidR="00F80D11" w:rsidRPr="00F776E5" w14:paraId="42C72F18" w14:textId="77777777" w:rsidTr="005D715D">
        <w:tc>
          <w:tcPr>
            <w:tcW w:w="4522" w:type="dxa"/>
          </w:tcPr>
          <w:p w14:paraId="571BBBE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442" w:type="dxa"/>
          </w:tcPr>
          <w:p w14:paraId="5E03F50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58DB767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765C8F2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4" w:type="dxa"/>
          </w:tcPr>
          <w:p w14:paraId="57ED3997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700A1A81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E66925E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28B9D90C" w14:textId="77777777" w:rsidTr="005D715D">
        <w:tc>
          <w:tcPr>
            <w:tcW w:w="4522" w:type="dxa"/>
            <w:vAlign w:val="bottom"/>
          </w:tcPr>
          <w:p w14:paraId="2674EDD9" w14:textId="549B76AD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Listar alumnos en archivo vacío</w:t>
            </w:r>
          </w:p>
        </w:tc>
        <w:tc>
          <w:tcPr>
            <w:tcW w:w="1442" w:type="dxa"/>
            <w:vAlign w:val="bottom"/>
          </w:tcPr>
          <w:p w14:paraId="6ED575DF" w14:textId="6B24A5E2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N/A</w:t>
            </w:r>
          </w:p>
        </w:tc>
        <w:tc>
          <w:tcPr>
            <w:tcW w:w="1558" w:type="dxa"/>
            <w:vAlign w:val="bottom"/>
          </w:tcPr>
          <w:p w14:paraId="0E17D643" w14:textId="77FCC3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1558" w:type="dxa"/>
          </w:tcPr>
          <w:p w14:paraId="438391B2" w14:textId="708DC6F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Lista vacía</w:t>
            </w:r>
          </w:p>
        </w:tc>
        <w:tc>
          <w:tcPr>
            <w:tcW w:w="944" w:type="dxa"/>
          </w:tcPr>
          <w:p w14:paraId="29792CD6" w14:textId="2AEF741E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C1F6808" w14:textId="77777777" w:rsidTr="005D715D">
        <w:tc>
          <w:tcPr>
            <w:tcW w:w="4522" w:type="dxa"/>
            <w:vAlign w:val="bottom"/>
          </w:tcPr>
          <w:p w14:paraId="205C3F6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alumno con datos válidos</w:t>
            </w:r>
          </w:p>
          <w:p w14:paraId="529E7953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59F19CD2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586D7FF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7CC869E3" w14:textId="36E66976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932313" w14:textId="4068B619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"X1234567L",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51E4482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  <w:p w14:paraId="70253B84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2226F1A" w14:textId="77777777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3AB56240" w14:textId="0C1EBBF2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39324D49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5217F7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6F9F56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86FCA0" w14:textId="2124AC7D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44" w:type="dxa"/>
          </w:tcPr>
          <w:p w14:paraId="64967BFC" w14:textId="0C6FB410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3BEABE47" w14:textId="77777777" w:rsidTr="005D715D">
        <w:tc>
          <w:tcPr>
            <w:tcW w:w="4522" w:type="dxa"/>
            <w:vAlign w:val="bottom"/>
          </w:tcPr>
          <w:p w14:paraId="192D09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inválido</w:t>
            </w:r>
          </w:p>
          <w:p w14:paraId="743F3752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A25C7A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E6F3EA" w14:textId="121CE4BF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46283F55" w14:textId="79801ED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NIE: "X123", Nombre: "Juan", Apellidos: "Pérez", Tramo: "I", Bilingüe: "S"</w:t>
            </w:r>
          </w:p>
        </w:tc>
        <w:tc>
          <w:tcPr>
            <w:tcW w:w="1558" w:type="dxa"/>
            <w:vAlign w:val="bottom"/>
          </w:tcPr>
          <w:p w14:paraId="496E98F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EDE40C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6B4C3E9" w14:textId="32F0118E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108A515C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C9A3A7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1128C3A" w14:textId="432C2BC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C60A1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132A9F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DBF915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B29F366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inválido</w:t>
            </w:r>
          </w:p>
          <w:p w14:paraId="0C6DF50F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58C5C91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F9A5993" w14:textId="6FAEBE18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2F6B2156" w14:textId="25B42EAF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12662CD2" w14:textId="77777777" w:rsidTr="005D715D">
        <w:tc>
          <w:tcPr>
            <w:tcW w:w="4522" w:type="dxa"/>
            <w:vAlign w:val="bottom"/>
          </w:tcPr>
          <w:p w14:paraId="365F2097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nombre de alumno</w:t>
            </w:r>
          </w:p>
          <w:p w14:paraId="05D8D774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29675C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792820F" w14:textId="1098F72C" w:rsidR="005D715D" w:rsidRPr="00F776E5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0A94523E" w14:textId="574F0017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"X1234567L", Nuevos datos: {"nombre": "Juan Carlos"}</w:t>
            </w:r>
          </w:p>
        </w:tc>
        <w:tc>
          <w:tcPr>
            <w:tcW w:w="1558" w:type="dxa"/>
            <w:vAlign w:val="bottom"/>
          </w:tcPr>
          <w:p w14:paraId="557F690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9F42FCE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9020B6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723D15D" w14:textId="0CC35989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  <w:vAlign w:val="bottom"/>
          </w:tcPr>
          <w:p w14:paraId="6279E2C0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modificado correctamente</w:t>
            </w:r>
          </w:p>
          <w:p w14:paraId="159EC28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ED16D8A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423C982" w14:textId="550E6E5A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4" w:type="dxa"/>
          </w:tcPr>
          <w:p w14:paraId="5BF64948" w14:textId="0A1E7F06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7EB98106" w14:textId="77777777" w:rsidTr="005D715D">
        <w:tc>
          <w:tcPr>
            <w:tcW w:w="4522" w:type="dxa"/>
            <w:vAlign w:val="bottom"/>
          </w:tcPr>
          <w:p w14:paraId="50EF13E3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Eliminar alumno existente</w:t>
            </w:r>
          </w:p>
          <w:p w14:paraId="74D229B6" w14:textId="3D4E94D1" w:rsidR="005D715D" w:rsidRPr="00F776E5" w:rsidRDefault="005D715D" w:rsidP="005D715D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3D971883" w14:textId="0AAFEAAC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Campo: "nie", Valor: "X1234567L"</w:t>
            </w:r>
          </w:p>
        </w:tc>
        <w:tc>
          <w:tcPr>
            <w:tcW w:w="1558" w:type="dxa"/>
            <w:vAlign w:val="bottom"/>
          </w:tcPr>
          <w:p w14:paraId="68943AEB" w14:textId="19CA8CAC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1558" w:type="dxa"/>
          </w:tcPr>
          <w:p w14:paraId="19A547B4" w14:textId="607F18BB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eliminado correctamente</w:t>
            </w:r>
          </w:p>
        </w:tc>
        <w:tc>
          <w:tcPr>
            <w:tcW w:w="944" w:type="dxa"/>
          </w:tcPr>
          <w:p w14:paraId="74BC814E" w14:textId="4EFBB3BD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0BBB784D" w14:textId="77777777" w:rsidTr="005D715D">
        <w:tc>
          <w:tcPr>
            <w:tcW w:w="4522" w:type="dxa"/>
            <w:vAlign w:val="bottom"/>
          </w:tcPr>
          <w:p w14:paraId="20FF604D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NIE duplicado</w:t>
            </w:r>
          </w:p>
          <w:p w14:paraId="2D97AE67" w14:textId="0A836134" w:rsidR="005D715D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442" w:type="dxa"/>
            <w:vAlign w:val="bottom"/>
          </w:tcPr>
          <w:p w14:paraId="2F0A7C90" w14:textId="6D34BCA3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Dos alumnos con NIE: "X1234567L"</w:t>
            </w:r>
          </w:p>
        </w:tc>
        <w:tc>
          <w:tcPr>
            <w:tcW w:w="1558" w:type="dxa"/>
            <w:vAlign w:val="bottom"/>
          </w:tcPr>
          <w:p w14:paraId="40595D4E" w14:textId="1B35B4A0" w:rsidR="005D715D" w:rsidRPr="002E52FB" w:rsidRDefault="005D715D" w:rsidP="005D715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1558" w:type="dxa"/>
          </w:tcPr>
          <w:p w14:paraId="030173EB" w14:textId="77777777" w:rsidR="005D715D" w:rsidRDefault="005D715D" w:rsidP="005D715D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3F5D4DA1" w14:textId="5CDF7111" w:rsidR="005D715D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NIE duplicado</w:t>
            </w:r>
          </w:p>
        </w:tc>
        <w:tc>
          <w:tcPr>
            <w:tcW w:w="944" w:type="dxa"/>
          </w:tcPr>
          <w:p w14:paraId="79780096" w14:textId="292B3A18" w:rsidR="005D715D" w:rsidRPr="00253E43" w:rsidRDefault="005D715D" w:rsidP="005D715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54ABFBCA" w14:textId="77777777" w:rsidR="00F80D11" w:rsidRDefault="00F80D11" w:rsidP="00C24119"/>
    <w:p w14:paraId="6EDE3D87" w14:textId="77777777" w:rsidR="005D715D" w:rsidRDefault="005D715D" w:rsidP="00C24119"/>
    <w:p w14:paraId="04F09367" w14:textId="77777777" w:rsidR="005D715D" w:rsidRDefault="005D715D" w:rsidP="00C24119"/>
    <w:p w14:paraId="3A263206" w14:textId="77777777" w:rsidR="005D715D" w:rsidRDefault="005D715D" w:rsidP="00C24119"/>
    <w:p w14:paraId="23091A67" w14:textId="77777777" w:rsidR="005D715D" w:rsidRDefault="005D715D" w:rsidP="00C24119"/>
    <w:p w14:paraId="44714858" w14:textId="77777777" w:rsidR="005D715D" w:rsidRDefault="005D715D" w:rsidP="00C24119"/>
    <w:p w14:paraId="65F9FBEC" w14:textId="77777777" w:rsidR="005D715D" w:rsidRDefault="005D715D" w:rsidP="00C24119"/>
    <w:p w14:paraId="0DF7A6EF" w14:textId="77777777" w:rsidR="005D715D" w:rsidRDefault="005D715D" w:rsidP="00C24119"/>
    <w:p w14:paraId="54A0790B" w14:textId="77777777" w:rsidR="005D715D" w:rsidRDefault="005D715D" w:rsidP="00C24119"/>
    <w:p w14:paraId="493480B0" w14:textId="77777777" w:rsidR="005D715D" w:rsidRDefault="005D715D" w:rsidP="00C24119"/>
    <w:p w14:paraId="09E8FE54" w14:textId="77777777" w:rsidR="005D715D" w:rsidRDefault="005D715D" w:rsidP="00C24119"/>
    <w:p w14:paraId="00DEDE43" w14:textId="77777777" w:rsidR="005D715D" w:rsidRDefault="005D715D" w:rsidP="00C24119"/>
    <w:p w14:paraId="2BC6ECF7" w14:textId="77777777" w:rsidR="005D715D" w:rsidRDefault="005D715D" w:rsidP="00C24119"/>
    <w:p w14:paraId="1450E1AD" w14:textId="4D00EA4A" w:rsidR="00A019BE" w:rsidRDefault="00A019BE" w:rsidP="00A019BE">
      <w:pPr>
        <w:pStyle w:val="Descripcin"/>
        <w:keepNext/>
      </w:pPr>
      <w:bookmarkStart w:id="168" w:name="_Toc198547922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9</w:t>
      </w:r>
      <w:r>
        <w:fldChar w:fldCharType="end"/>
      </w:r>
      <w:r>
        <w:t>. Pruebas gestión Libros</w:t>
      </w:r>
      <w:bookmarkEnd w:id="16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8"/>
        <w:gridCol w:w="1559"/>
        <w:gridCol w:w="1558"/>
        <w:gridCol w:w="1558"/>
        <w:gridCol w:w="941"/>
      </w:tblGrid>
      <w:tr w:rsidR="00F80D11" w:rsidRPr="00253E43" w14:paraId="1F4D4EC6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211AE198" w14:textId="55A5CC0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586E82">
              <w:rPr>
                <w:rFonts w:cstheme="minorHAnsi"/>
                <w:b/>
                <w:sz w:val="16"/>
                <w:szCs w:val="16"/>
              </w:rPr>
              <w:t>Gestión de Libros</w:t>
            </w:r>
          </w:p>
        </w:tc>
      </w:tr>
      <w:tr w:rsidR="00F80D11" w:rsidRPr="00F776E5" w14:paraId="575B9867" w14:textId="77777777" w:rsidTr="00586E82">
        <w:tc>
          <w:tcPr>
            <w:tcW w:w="4408" w:type="dxa"/>
          </w:tcPr>
          <w:p w14:paraId="73D3D18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559" w:type="dxa"/>
          </w:tcPr>
          <w:p w14:paraId="201917F5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7DB8E09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388D628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1" w:type="dxa"/>
          </w:tcPr>
          <w:p w14:paraId="230A25DF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47A5B802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6FF290B1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5D715D" w:rsidRPr="00253E43" w14:paraId="44549D19" w14:textId="77777777" w:rsidTr="00586E82">
        <w:tc>
          <w:tcPr>
            <w:tcW w:w="4408" w:type="dxa"/>
            <w:vAlign w:val="bottom"/>
          </w:tcPr>
          <w:p w14:paraId="18BAC6B8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EDA7DF6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0ED775B9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984DAF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libro con ISBN válido</w:t>
            </w:r>
          </w:p>
          <w:p w14:paraId="3856992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170F29F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B53893A" w14:textId="1F1F4CF1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4EC475AC" w14:textId="25208808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"0306406152", Título: "Libro de Prueba", Autor: "Autor"</w:t>
            </w:r>
          </w:p>
        </w:tc>
        <w:tc>
          <w:tcPr>
            <w:tcW w:w="1558" w:type="dxa"/>
            <w:vAlign w:val="bottom"/>
          </w:tcPr>
          <w:p w14:paraId="437351F4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654DBD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B9EE61B" w14:textId="4A30D935" w:rsidR="00586E82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775DE2ED" w14:textId="5363F15A" w:rsidR="005D715D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</w:t>
            </w:r>
            <w:r w:rsidR="005D715D">
              <w:rPr>
                <w:rFonts w:ascii="Segoe UI" w:hAnsi="Segoe UI" w:cs="Segoe UI"/>
                <w:sz w:val="21"/>
                <w:szCs w:val="21"/>
              </w:rPr>
              <w:t>orrectamente</w:t>
            </w:r>
          </w:p>
          <w:p w14:paraId="0DDC23A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5414D669" w14:textId="77777777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  <w:p w14:paraId="61E32E36" w14:textId="6C0F574C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451AC48D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44714A1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49B63166" w14:textId="4F09929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</w:t>
            </w:r>
          </w:p>
          <w:p w14:paraId="6370A894" w14:textId="14E9001E" w:rsidR="005D715D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correctamente</w:t>
            </w:r>
          </w:p>
        </w:tc>
        <w:tc>
          <w:tcPr>
            <w:tcW w:w="941" w:type="dxa"/>
          </w:tcPr>
          <w:p w14:paraId="7400233C" w14:textId="288FB793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D715D" w:rsidRPr="00253E43" w14:paraId="5BEBA41F" w14:textId="77777777" w:rsidTr="00586E82">
        <w:tc>
          <w:tcPr>
            <w:tcW w:w="4408" w:type="dxa"/>
            <w:vAlign w:val="bottom"/>
          </w:tcPr>
          <w:p w14:paraId="21155886" w14:textId="77777777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añadir ISBN inválido</w:t>
            </w:r>
          </w:p>
          <w:p w14:paraId="3959B9B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D1B9BEC" w14:textId="2394E7E3" w:rsidR="00586E82" w:rsidRPr="00F776E5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2739B6C1" w14:textId="2290AAE3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ISBN: "123", Título: "Libro de Prueba", Autor: "Autor"</w:t>
            </w:r>
          </w:p>
        </w:tc>
        <w:tc>
          <w:tcPr>
            <w:tcW w:w="1558" w:type="dxa"/>
            <w:vAlign w:val="bottom"/>
          </w:tcPr>
          <w:p w14:paraId="337C9503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9AEFA2C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716267D5" w14:textId="4D6D6B02" w:rsidR="005D715D" w:rsidRDefault="005D715D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 inválido</w:t>
            </w:r>
          </w:p>
          <w:p w14:paraId="19BC197E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C24D411" w14:textId="22F87B84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8" w:type="dxa"/>
          </w:tcPr>
          <w:p w14:paraId="02339155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2BB4FAAB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</w:p>
          <w:p w14:paraId="632224C5" w14:textId="3D4A21AB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ISBN</w:t>
            </w:r>
          </w:p>
          <w:p w14:paraId="4F133A48" w14:textId="602AC05A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inválido</w:t>
            </w:r>
          </w:p>
          <w:p w14:paraId="5BE874BA" w14:textId="77777777" w:rsidR="005D715D" w:rsidRDefault="005D715D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941" w:type="dxa"/>
          </w:tcPr>
          <w:p w14:paraId="7FD2FAC7" w14:textId="2C823BE0" w:rsidR="005D715D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586E82" w:rsidRPr="00253E43" w14:paraId="7575AE17" w14:textId="77777777" w:rsidTr="00586E82">
        <w:tc>
          <w:tcPr>
            <w:tcW w:w="4408" w:type="dxa"/>
            <w:vAlign w:val="bottom"/>
          </w:tcPr>
          <w:p w14:paraId="29DBBFAA" w14:textId="77777777" w:rsidR="00586E82" w:rsidRDefault="00586E82" w:rsidP="00586E82">
            <w:pPr>
              <w:jc w:val="center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Validar disponibilidad de ejemplares</w:t>
            </w:r>
          </w:p>
          <w:p w14:paraId="7A040E9A" w14:textId="31A74182" w:rsidR="00586E82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1559" w:type="dxa"/>
            <w:vAlign w:val="bottom"/>
          </w:tcPr>
          <w:p w14:paraId="08B125E1" w14:textId="7888E7CC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de libro sin ejemplares disponibles</w:t>
            </w:r>
          </w:p>
        </w:tc>
        <w:tc>
          <w:tcPr>
            <w:tcW w:w="1558" w:type="dxa"/>
            <w:vAlign w:val="bottom"/>
          </w:tcPr>
          <w:p w14:paraId="0F06ED00" w14:textId="37317991" w:rsidR="00586E82" w:rsidRPr="002E52FB" w:rsidRDefault="00586E82" w:rsidP="00586E82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17BEDEB0" w14:textId="5BE3B8AE" w:rsidR="00586E82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41" w:type="dxa"/>
          </w:tcPr>
          <w:p w14:paraId="1071B692" w14:textId="1B3FC011" w:rsidR="00586E82" w:rsidRPr="00253E43" w:rsidRDefault="00586E82" w:rsidP="00586E82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1A0F001" w14:textId="77777777" w:rsidR="00F80D11" w:rsidRDefault="00F80D11" w:rsidP="00C24119"/>
    <w:p w14:paraId="33368CAD" w14:textId="77777777" w:rsidR="00A019BE" w:rsidRDefault="00A019BE" w:rsidP="00C24119"/>
    <w:p w14:paraId="28699044" w14:textId="77777777" w:rsidR="00A019BE" w:rsidRDefault="00A019BE" w:rsidP="00C24119"/>
    <w:p w14:paraId="7759A1BC" w14:textId="77777777" w:rsidR="00A019BE" w:rsidRDefault="00A019BE" w:rsidP="00C24119"/>
    <w:p w14:paraId="4BB8F19D" w14:textId="01E5CFC3" w:rsidR="005F363F" w:rsidRDefault="005F363F" w:rsidP="005F363F">
      <w:pPr>
        <w:pStyle w:val="Descripcin"/>
        <w:keepNext/>
      </w:pPr>
      <w:bookmarkStart w:id="169" w:name="_Toc19854792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10</w:t>
      </w:r>
      <w:r>
        <w:fldChar w:fldCharType="end"/>
      </w:r>
      <w:r>
        <w:t>. Prueba Gestión de Prestamos</w:t>
      </w:r>
      <w:bookmarkEnd w:id="16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8"/>
        <w:gridCol w:w="1864"/>
        <w:gridCol w:w="1558"/>
        <w:gridCol w:w="1558"/>
        <w:gridCol w:w="936"/>
      </w:tblGrid>
      <w:tr w:rsidR="00F80D11" w:rsidRPr="00253E43" w14:paraId="0CF3C0DE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60E6AFD1" w14:textId="48CEAFE9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</w:t>
            </w:r>
            <w:r w:rsidR="00A019BE">
              <w:rPr>
                <w:rFonts w:cstheme="minorHAnsi"/>
                <w:b/>
                <w:sz w:val="16"/>
                <w:szCs w:val="16"/>
              </w:rPr>
              <w:t xml:space="preserve"> de</w:t>
            </w:r>
            <w:r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="00A019BE">
              <w:rPr>
                <w:rFonts w:cstheme="minorHAnsi"/>
                <w:b/>
                <w:sz w:val="16"/>
                <w:szCs w:val="16"/>
              </w:rPr>
              <w:t>Gestión de Préstamos</w:t>
            </w:r>
          </w:p>
        </w:tc>
      </w:tr>
      <w:tr w:rsidR="00F80D11" w:rsidRPr="00F776E5" w14:paraId="40053DEA" w14:textId="77777777" w:rsidTr="00A019BE">
        <w:tc>
          <w:tcPr>
            <w:tcW w:w="4108" w:type="dxa"/>
          </w:tcPr>
          <w:p w14:paraId="7E3AB340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864" w:type="dxa"/>
          </w:tcPr>
          <w:p w14:paraId="2CFB9DB4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4BDDDB2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192E56E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36" w:type="dxa"/>
          </w:tcPr>
          <w:p w14:paraId="21C93BBB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3CFE82F0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42510B4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0D4ED055" w14:textId="77777777" w:rsidTr="00A019BE">
        <w:tc>
          <w:tcPr>
            <w:tcW w:w="4108" w:type="dxa"/>
            <w:vAlign w:val="bottom"/>
          </w:tcPr>
          <w:p w14:paraId="0AF1F7D9" w14:textId="33E859C0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préstamo con datos válidos</w:t>
            </w:r>
          </w:p>
        </w:tc>
        <w:tc>
          <w:tcPr>
            <w:tcW w:w="1864" w:type="dxa"/>
            <w:vAlign w:val="bottom"/>
          </w:tcPr>
          <w:p w14:paraId="7FBDFE52" w14:textId="573EAAB3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 xml:space="preserve">NIE, curso, ISBN,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fecha_entrega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</w:rPr>
              <w:t>fecha_devolución</w:t>
            </w:r>
            <w:proofErr w:type="spellEnd"/>
            <w:r>
              <w:rPr>
                <w:rFonts w:ascii="Segoe UI" w:hAnsi="Segoe UI" w:cs="Segoe UI"/>
                <w:sz w:val="21"/>
                <w:szCs w:val="21"/>
              </w:rPr>
              <w:t>, estado</w:t>
            </w:r>
          </w:p>
        </w:tc>
        <w:tc>
          <w:tcPr>
            <w:tcW w:w="1558" w:type="dxa"/>
            <w:vAlign w:val="bottom"/>
          </w:tcPr>
          <w:p w14:paraId="36D27C5C" w14:textId="7A24DAA8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1558" w:type="dxa"/>
            <w:vAlign w:val="bottom"/>
          </w:tcPr>
          <w:p w14:paraId="43F9B6E7" w14:textId="3B215835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Registro añadido correctamente</w:t>
            </w:r>
          </w:p>
        </w:tc>
        <w:tc>
          <w:tcPr>
            <w:tcW w:w="936" w:type="dxa"/>
          </w:tcPr>
          <w:p w14:paraId="5DEAA1D2" w14:textId="4F7EFCDB" w:rsidR="00A019BE" w:rsidRPr="003305C7" w:rsidRDefault="00A019BE" w:rsidP="00A019BE">
            <w:pPr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A4114F1" w14:textId="77777777" w:rsidTr="00A019BE">
        <w:tc>
          <w:tcPr>
            <w:tcW w:w="4108" w:type="dxa"/>
            <w:vAlign w:val="bottom"/>
          </w:tcPr>
          <w:p w14:paraId="239AF498" w14:textId="72E55531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libro sin ejemplares</w:t>
            </w:r>
          </w:p>
        </w:tc>
        <w:tc>
          <w:tcPr>
            <w:tcW w:w="1864" w:type="dxa"/>
            <w:vAlign w:val="bottom"/>
          </w:tcPr>
          <w:p w14:paraId="0AA6290A" w14:textId="630223DF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ISBN sin ejemplares disponibles</w:t>
            </w:r>
          </w:p>
        </w:tc>
        <w:tc>
          <w:tcPr>
            <w:tcW w:w="1558" w:type="dxa"/>
            <w:vAlign w:val="bottom"/>
          </w:tcPr>
          <w:p w14:paraId="2381127E" w14:textId="64271194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1558" w:type="dxa"/>
            <w:vAlign w:val="bottom"/>
          </w:tcPr>
          <w:p w14:paraId="29AF258B" w14:textId="0941CC3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No hay ejemplares disponibles</w:t>
            </w:r>
          </w:p>
        </w:tc>
        <w:tc>
          <w:tcPr>
            <w:tcW w:w="936" w:type="dxa"/>
          </w:tcPr>
          <w:p w14:paraId="3F40210F" w14:textId="55B739A5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346D2B2" w14:textId="77777777" w:rsidTr="00A019BE">
        <w:tc>
          <w:tcPr>
            <w:tcW w:w="4108" w:type="dxa"/>
            <w:vAlign w:val="bottom"/>
          </w:tcPr>
          <w:p w14:paraId="4DCD28E2" w14:textId="49DA465D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prestar a alumno con préstamos pendientes</w:t>
            </w:r>
          </w:p>
        </w:tc>
        <w:tc>
          <w:tcPr>
            <w:tcW w:w="1864" w:type="dxa"/>
            <w:vAlign w:val="bottom"/>
          </w:tcPr>
          <w:p w14:paraId="52A63CF1" w14:textId="55CA3154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NIE con préstamos en estado "pendiente"</w:t>
            </w:r>
          </w:p>
        </w:tc>
        <w:tc>
          <w:tcPr>
            <w:tcW w:w="1558" w:type="dxa"/>
            <w:vAlign w:val="bottom"/>
          </w:tcPr>
          <w:p w14:paraId="4E7CD765" w14:textId="48D351A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1558" w:type="dxa"/>
            <w:vAlign w:val="bottom"/>
          </w:tcPr>
          <w:p w14:paraId="26602279" w14:textId="3C44F19D" w:rsidR="00A019BE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Error: El alumno tiene préstamos pendientes</w:t>
            </w:r>
          </w:p>
        </w:tc>
        <w:tc>
          <w:tcPr>
            <w:tcW w:w="936" w:type="dxa"/>
          </w:tcPr>
          <w:p w14:paraId="51173B32" w14:textId="712B51D8" w:rsidR="00A019BE" w:rsidRPr="00253E43" w:rsidRDefault="00A019BE" w:rsidP="00A019BE">
            <w:pPr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3504F605" w14:textId="77777777" w:rsidR="00F80D11" w:rsidRDefault="00F80D11" w:rsidP="00C24119"/>
    <w:p w14:paraId="0C2F7870" w14:textId="77777777" w:rsidR="00A019BE" w:rsidRDefault="00A019BE" w:rsidP="00C24119"/>
    <w:p w14:paraId="7C9DC371" w14:textId="77777777" w:rsidR="00A019BE" w:rsidRDefault="00A019BE" w:rsidP="00C24119"/>
    <w:p w14:paraId="315FDEBA" w14:textId="77777777" w:rsidR="00A019BE" w:rsidRDefault="00A019BE" w:rsidP="00C24119"/>
    <w:p w14:paraId="30DF7873" w14:textId="77777777" w:rsidR="00A019BE" w:rsidRDefault="00A019BE" w:rsidP="00C24119"/>
    <w:p w14:paraId="4B5DA4B0" w14:textId="77777777" w:rsidR="00A019BE" w:rsidRDefault="00A019BE" w:rsidP="00C24119"/>
    <w:p w14:paraId="75C1F9BB" w14:textId="77777777" w:rsidR="00A019BE" w:rsidRDefault="00A019BE" w:rsidP="00C24119"/>
    <w:p w14:paraId="7CFC8DB4" w14:textId="77777777" w:rsidR="00A019BE" w:rsidRDefault="00A019BE" w:rsidP="00C24119"/>
    <w:p w14:paraId="2F4AF6D4" w14:textId="77777777" w:rsidR="00A019BE" w:rsidRDefault="00A019BE" w:rsidP="00C24119"/>
    <w:p w14:paraId="1C19BD33" w14:textId="77777777" w:rsidR="00A019BE" w:rsidRDefault="00A019BE" w:rsidP="00C24119"/>
    <w:p w14:paraId="0DA36DFB" w14:textId="77777777" w:rsidR="00A019BE" w:rsidRDefault="00A019BE" w:rsidP="00C24119"/>
    <w:p w14:paraId="273BA5DB" w14:textId="77777777" w:rsidR="00A019BE" w:rsidRDefault="00A019BE" w:rsidP="00C24119"/>
    <w:p w14:paraId="3650B946" w14:textId="5724C51C" w:rsidR="005F363F" w:rsidRDefault="005F363F" w:rsidP="005F363F">
      <w:pPr>
        <w:pStyle w:val="Descripcin"/>
        <w:keepNext/>
      </w:pPr>
      <w:bookmarkStart w:id="170" w:name="_Toc198547924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11</w:t>
      </w:r>
      <w:r>
        <w:fldChar w:fldCharType="end"/>
      </w:r>
      <w:r>
        <w:t>. Pruebas Interfaz General</w:t>
      </w:r>
      <w:bookmarkEnd w:id="17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67"/>
        <w:gridCol w:w="1275"/>
        <w:gridCol w:w="1417"/>
        <w:gridCol w:w="1311"/>
        <w:gridCol w:w="954"/>
      </w:tblGrid>
      <w:tr w:rsidR="00F80D11" w:rsidRPr="00253E43" w14:paraId="37BF90B2" w14:textId="77777777" w:rsidTr="00630B0B">
        <w:tc>
          <w:tcPr>
            <w:tcW w:w="10024" w:type="dxa"/>
            <w:gridSpan w:val="5"/>
            <w:shd w:val="clear" w:color="auto" w:fill="E7E6E6" w:themeFill="background2"/>
          </w:tcPr>
          <w:p w14:paraId="13A839D6" w14:textId="087C5323" w:rsidR="00F80D11" w:rsidRPr="00253E43" w:rsidRDefault="00F80D11" w:rsidP="00630B0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 xml:space="preserve">Ventana de </w:t>
            </w:r>
            <w:r w:rsidR="00A019BE">
              <w:rPr>
                <w:rFonts w:cstheme="minorHAnsi"/>
                <w:b/>
                <w:sz w:val="16"/>
                <w:szCs w:val="16"/>
              </w:rPr>
              <w:t>Interfaz General</w:t>
            </w:r>
          </w:p>
        </w:tc>
      </w:tr>
      <w:tr w:rsidR="00F80D11" w:rsidRPr="00F776E5" w14:paraId="0C3CA60E" w14:textId="77777777" w:rsidTr="00A019BE">
        <w:tc>
          <w:tcPr>
            <w:tcW w:w="5067" w:type="dxa"/>
          </w:tcPr>
          <w:p w14:paraId="4B1EE13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75" w:type="dxa"/>
          </w:tcPr>
          <w:p w14:paraId="7AB2F20A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417" w:type="dxa"/>
          </w:tcPr>
          <w:p w14:paraId="3DFC5B86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311" w:type="dxa"/>
          </w:tcPr>
          <w:p w14:paraId="1550011E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54" w:type="dxa"/>
          </w:tcPr>
          <w:p w14:paraId="3947A2C8" w14:textId="77777777" w:rsidR="00F80D11" w:rsidRPr="00F776E5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F80D11" w:rsidRPr="00253E43" w14:paraId="5EEB2CFD" w14:textId="77777777" w:rsidTr="00630B0B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0DBB20EF" w14:textId="77777777" w:rsidR="00F80D11" w:rsidRPr="00253E43" w:rsidRDefault="00F80D11" w:rsidP="00630B0B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7EFC85E2" w14:textId="77777777" w:rsidTr="00A019BE">
        <w:tc>
          <w:tcPr>
            <w:tcW w:w="5067" w:type="dxa"/>
            <w:vAlign w:val="bottom"/>
          </w:tcPr>
          <w:p w14:paraId="7F29E0A4" w14:textId="40255AF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entre pantallas</w:t>
            </w:r>
          </w:p>
        </w:tc>
        <w:tc>
          <w:tcPr>
            <w:tcW w:w="1275" w:type="dxa"/>
            <w:vAlign w:val="bottom"/>
          </w:tcPr>
          <w:p w14:paraId="049BE1A7" w14:textId="238A6544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Selección de opción de menú y botón "Volver"</w:t>
            </w:r>
          </w:p>
        </w:tc>
        <w:tc>
          <w:tcPr>
            <w:tcW w:w="1417" w:type="dxa"/>
            <w:vAlign w:val="bottom"/>
          </w:tcPr>
          <w:p w14:paraId="6B2C70B3" w14:textId="4CBDDA99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1311" w:type="dxa"/>
            <w:vAlign w:val="bottom"/>
          </w:tcPr>
          <w:p w14:paraId="22EC633D" w14:textId="7B80ED88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Navegación correcta entre pantallas</w:t>
            </w:r>
          </w:p>
        </w:tc>
        <w:tc>
          <w:tcPr>
            <w:tcW w:w="954" w:type="dxa"/>
          </w:tcPr>
          <w:p w14:paraId="61A7D753" w14:textId="41ACA5FA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BB3A03A" w14:textId="77777777" w:rsidTr="00A019BE">
        <w:tc>
          <w:tcPr>
            <w:tcW w:w="5067" w:type="dxa"/>
            <w:vAlign w:val="bottom"/>
          </w:tcPr>
          <w:p w14:paraId="38A91D2C" w14:textId="2A780C9B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visibles</w:t>
            </w:r>
          </w:p>
        </w:tc>
        <w:tc>
          <w:tcPr>
            <w:tcW w:w="1275" w:type="dxa"/>
            <w:vAlign w:val="bottom"/>
          </w:tcPr>
          <w:p w14:paraId="4AD0F461" w14:textId="5A8854CC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Intentar acciones inválidas</w:t>
            </w:r>
          </w:p>
        </w:tc>
        <w:tc>
          <w:tcPr>
            <w:tcW w:w="1417" w:type="dxa"/>
            <w:vAlign w:val="bottom"/>
          </w:tcPr>
          <w:p w14:paraId="4D3C0D72" w14:textId="3B2A02AE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1311" w:type="dxa"/>
            <w:vAlign w:val="bottom"/>
          </w:tcPr>
          <w:p w14:paraId="13DCB0F3" w14:textId="1C2572D2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Mensajes de error claros y visibles</w:t>
            </w:r>
          </w:p>
        </w:tc>
        <w:tc>
          <w:tcPr>
            <w:tcW w:w="954" w:type="dxa"/>
          </w:tcPr>
          <w:p w14:paraId="147D0849" w14:textId="17683A78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017B6DBA" w14:textId="77777777" w:rsidTr="00A019BE">
        <w:tc>
          <w:tcPr>
            <w:tcW w:w="5067" w:type="dxa"/>
            <w:vAlign w:val="bottom"/>
          </w:tcPr>
          <w:p w14:paraId="5516A464" w14:textId="55B5AE9E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Compatibilidad con resoluciones diferentes</w:t>
            </w:r>
          </w:p>
        </w:tc>
        <w:tc>
          <w:tcPr>
            <w:tcW w:w="1275" w:type="dxa"/>
            <w:vAlign w:val="bottom"/>
          </w:tcPr>
          <w:p w14:paraId="60AD6991" w14:textId="35F8C255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Probar en pantallas de diferentes tamaños</w:t>
            </w:r>
          </w:p>
        </w:tc>
        <w:tc>
          <w:tcPr>
            <w:tcW w:w="1417" w:type="dxa"/>
            <w:vAlign w:val="bottom"/>
          </w:tcPr>
          <w:p w14:paraId="77B7C653" w14:textId="2344160A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1311" w:type="dxa"/>
            <w:vAlign w:val="bottom"/>
          </w:tcPr>
          <w:p w14:paraId="60405882" w14:textId="63B291DE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UI adaptable y utilizable</w:t>
            </w:r>
          </w:p>
        </w:tc>
        <w:tc>
          <w:tcPr>
            <w:tcW w:w="954" w:type="dxa"/>
          </w:tcPr>
          <w:p w14:paraId="1F9064E5" w14:textId="1497CE7C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35167EB" w14:textId="77777777" w:rsidR="00F80D11" w:rsidRDefault="00F80D11" w:rsidP="00C24119"/>
    <w:p w14:paraId="21DA8890" w14:textId="07AF609B" w:rsidR="005F363F" w:rsidRDefault="005F363F" w:rsidP="005F363F">
      <w:pPr>
        <w:pStyle w:val="Descripcin"/>
        <w:keepNext/>
      </w:pPr>
      <w:bookmarkStart w:id="171" w:name="_Toc198547925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12</w:t>
      </w:r>
      <w:r>
        <w:fldChar w:fldCharType="end"/>
      </w:r>
      <w:r>
        <w:t>. Pruebas de Insistencia</w:t>
      </w:r>
      <w:bookmarkEnd w:id="17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99"/>
        <w:gridCol w:w="1262"/>
        <w:gridCol w:w="1558"/>
        <w:gridCol w:w="1558"/>
        <w:gridCol w:w="947"/>
      </w:tblGrid>
      <w:tr w:rsidR="00A019BE" w:rsidRPr="00253E43" w14:paraId="6D7F6F96" w14:textId="77777777" w:rsidTr="000628AF">
        <w:tc>
          <w:tcPr>
            <w:tcW w:w="10024" w:type="dxa"/>
            <w:gridSpan w:val="5"/>
            <w:shd w:val="clear" w:color="auto" w:fill="E7E6E6" w:themeFill="background2"/>
          </w:tcPr>
          <w:p w14:paraId="67D4E5C4" w14:textId="77777777" w:rsidR="00A019BE" w:rsidRPr="00253E43" w:rsidRDefault="00A019BE" w:rsidP="000628AF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Ventana de Interfaz General</w:t>
            </w:r>
          </w:p>
        </w:tc>
      </w:tr>
      <w:tr w:rsidR="00A019BE" w:rsidRPr="00F776E5" w14:paraId="5323DEC0" w14:textId="77777777" w:rsidTr="005F363F">
        <w:tc>
          <w:tcPr>
            <w:tcW w:w="4699" w:type="dxa"/>
          </w:tcPr>
          <w:p w14:paraId="4CE8B019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Descripción</w:t>
            </w:r>
          </w:p>
        </w:tc>
        <w:tc>
          <w:tcPr>
            <w:tcW w:w="1262" w:type="dxa"/>
          </w:tcPr>
          <w:p w14:paraId="15B88A6C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Parámetro</w:t>
            </w:r>
            <w:r>
              <w:rPr>
                <w:rFonts w:cstheme="minorHAnsi"/>
                <w:b/>
                <w:sz w:val="16"/>
                <w:szCs w:val="16"/>
              </w:rPr>
              <w:t>s</w:t>
            </w:r>
          </w:p>
        </w:tc>
        <w:tc>
          <w:tcPr>
            <w:tcW w:w="1558" w:type="dxa"/>
          </w:tcPr>
          <w:p w14:paraId="63A314D1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E</w:t>
            </w:r>
            <w:r w:rsidRPr="00F776E5">
              <w:rPr>
                <w:rFonts w:cstheme="minorHAnsi"/>
                <w:b/>
                <w:sz w:val="16"/>
                <w:szCs w:val="16"/>
              </w:rPr>
              <w:t>sperado</w:t>
            </w:r>
          </w:p>
        </w:tc>
        <w:tc>
          <w:tcPr>
            <w:tcW w:w="1558" w:type="dxa"/>
          </w:tcPr>
          <w:p w14:paraId="02628FFD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O</w:t>
            </w:r>
            <w:r w:rsidRPr="00F776E5">
              <w:rPr>
                <w:rFonts w:cstheme="minorHAnsi"/>
                <w:b/>
                <w:sz w:val="16"/>
                <w:szCs w:val="16"/>
              </w:rPr>
              <w:t>btenido</w:t>
            </w:r>
          </w:p>
        </w:tc>
        <w:tc>
          <w:tcPr>
            <w:tcW w:w="947" w:type="dxa"/>
          </w:tcPr>
          <w:p w14:paraId="1A3A8C44" w14:textId="77777777" w:rsidR="00A019BE" w:rsidRPr="00F776E5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 w:rsidRPr="00F776E5">
              <w:rPr>
                <w:rFonts w:cstheme="minorHAnsi"/>
                <w:b/>
                <w:sz w:val="16"/>
                <w:szCs w:val="16"/>
              </w:rPr>
              <w:t>Resultado</w:t>
            </w:r>
          </w:p>
        </w:tc>
      </w:tr>
      <w:tr w:rsidR="00A019BE" w:rsidRPr="00253E43" w14:paraId="0DC5A2AF" w14:textId="77777777" w:rsidTr="000628AF">
        <w:tc>
          <w:tcPr>
            <w:tcW w:w="10024" w:type="dxa"/>
            <w:gridSpan w:val="5"/>
            <w:shd w:val="clear" w:color="auto" w:fill="F2F2F2" w:themeFill="background1" w:themeFillShade="F2"/>
          </w:tcPr>
          <w:p w14:paraId="2225589F" w14:textId="77777777" w:rsidR="00A019BE" w:rsidRPr="00253E43" w:rsidRDefault="00A019BE" w:rsidP="000628AF">
            <w:pPr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  <w:u w:val="single"/>
              </w:rPr>
              <w:t>Titulo</w:t>
            </w:r>
          </w:p>
        </w:tc>
      </w:tr>
      <w:tr w:rsidR="00A019BE" w:rsidRPr="003305C7" w14:paraId="221EAEAB" w14:textId="77777777" w:rsidTr="005F363F">
        <w:tc>
          <w:tcPr>
            <w:tcW w:w="4699" w:type="dxa"/>
            <w:vAlign w:val="bottom"/>
          </w:tcPr>
          <w:p w14:paraId="71FEBBA8" w14:textId="2E1C6AEC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Verificar persistencia de datos</w:t>
            </w:r>
          </w:p>
        </w:tc>
        <w:tc>
          <w:tcPr>
            <w:tcW w:w="1262" w:type="dxa"/>
            <w:vAlign w:val="bottom"/>
          </w:tcPr>
          <w:p w14:paraId="5472230D" w14:textId="65BE8C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Añadir registros, cerrar y reabrir aplicación</w:t>
            </w:r>
          </w:p>
        </w:tc>
        <w:tc>
          <w:tcPr>
            <w:tcW w:w="1558" w:type="dxa"/>
            <w:vAlign w:val="bottom"/>
          </w:tcPr>
          <w:p w14:paraId="39B78FDA" w14:textId="087D13D3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1558" w:type="dxa"/>
            <w:vAlign w:val="bottom"/>
          </w:tcPr>
          <w:p w14:paraId="521667C6" w14:textId="4E2710E6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Datos persistidos correctamente</w:t>
            </w:r>
          </w:p>
        </w:tc>
        <w:tc>
          <w:tcPr>
            <w:tcW w:w="947" w:type="dxa"/>
          </w:tcPr>
          <w:p w14:paraId="4097FF01" w14:textId="77777777" w:rsidR="00A019BE" w:rsidRPr="003305C7" w:rsidRDefault="00A019BE" w:rsidP="00A019BE">
            <w:pPr>
              <w:jc w:val="center"/>
              <w:rPr>
                <w:rFonts w:cstheme="minorHAnsi"/>
                <w:bCs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  <w:tr w:rsidR="00A019BE" w:rsidRPr="00253E43" w14:paraId="1D1C79D9" w14:textId="77777777" w:rsidTr="005F363F">
        <w:tc>
          <w:tcPr>
            <w:tcW w:w="4699" w:type="dxa"/>
            <w:vAlign w:val="bottom"/>
          </w:tcPr>
          <w:p w14:paraId="0E1F9FC7" w14:textId="3DC04B15" w:rsidR="00A019BE" w:rsidRPr="00F776E5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Integridad de archivos CSV</w:t>
            </w:r>
          </w:p>
        </w:tc>
        <w:tc>
          <w:tcPr>
            <w:tcW w:w="1262" w:type="dxa"/>
            <w:vAlign w:val="bottom"/>
          </w:tcPr>
          <w:p w14:paraId="6E415DF9" w14:textId="36760689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Modificar registros y verificar formato CSV</w:t>
            </w:r>
          </w:p>
        </w:tc>
        <w:tc>
          <w:tcPr>
            <w:tcW w:w="1558" w:type="dxa"/>
            <w:vAlign w:val="bottom"/>
          </w:tcPr>
          <w:p w14:paraId="5CBEFAA3" w14:textId="49BA85BB" w:rsidR="00A019BE" w:rsidRPr="002E52FB" w:rsidRDefault="00A019BE" w:rsidP="00A019BE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1558" w:type="dxa"/>
            <w:vAlign w:val="bottom"/>
          </w:tcPr>
          <w:p w14:paraId="25A22FAF" w14:textId="23B9FDC8" w:rsidR="00A019BE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ascii="Segoe UI" w:hAnsi="Segoe UI" w:cs="Segoe UI"/>
                <w:sz w:val="21"/>
                <w:szCs w:val="21"/>
              </w:rPr>
              <w:t>Formato CSV válido y datos correctos</w:t>
            </w:r>
          </w:p>
        </w:tc>
        <w:tc>
          <w:tcPr>
            <w:tcW w:w="947" w:type="dxa"/>
          </w:tcPr>
          <w:p w14:paraId="5A0C18B3" w14:textId="77777777" w:rsidR="00A019BE" w:rsidRPr="00253E43" w:rsidRDefault="00A019BE" w:rsidP="00A019B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F80D11">
              <w:rPr>
                <w:rFonts w:ascii="Segoe UI" w:hAnsi="Segoe UI" w:cs="Segoe UI"/>
                <w:bCs/>
                <w:sz w:val="21"/>
                <w:szCs w:val="21"/>
              </w:rPr>
              <w:t>OK</w:t>
            </w:r>
          </w:p>
        </w:tc>
      </w:tr>
    </w:tbl>
    <w:p w14:paraId="157D6963" w14:textId="77777777" w:rsidR="00A019BE" w:rsidRDefault="00A019BE" w:rsidP="00C24119"/>
    <w:p w14:paraId="3B17592E" w14:textId="50A0EFC3" w:rsidR="00954312" w:rsidRPr="00954312" w:rsidRDefault="00937301" w:rsidP="00954312">
      <w:pPr>
        <w:pStyle w:val="Ttulo2"/>
      </w:pPr>
      <w:bookmarkStart w:id="172" w:name="_Toc170148370"/>
      <w:bookmarkStart w:id="173" w:name="_Toc170148684"/>
      <w:r w:rsidRPr="00253E43">
        <w:t>Evaluación y solución de incidencias</w:t>
      </w:r>
      <w:bookmarkEnd w:id="165"/>
      <w:bookmarkEnd w:id="172"/>
      <w:bookmarkEnd w:id="173"/>
    </w:p>
    <w:p w14:paraId="09C5179A" w14:textId="5D505529" w:rsidR="00954312" w:rsidRDefault="00954312" w:rsidP="00954312">
      <w:r w:rsidRPr="00954312">
        <w:t>La </w:t>
      </w:r>
      <w:r w:rsidRPr="00FD58BB">
        <w:t>evaluación de incidencias</w:t>
      </w:r>
      <w:r w:rsidRPr="00954312">
        <w:t> consiste en el análisis sistemático de los problemas detectados durante el desarrollo, pruebas o uso de la aplicación, con el objetivo de identificar su causa, valorar su impacto y establecer un plan de resolución efectivo. Este proceso es fundamental para garantizar la calidad y fiabilidad del sistema, así como para mejorar la experiencia de usuario y la eficiencia operativa.</w:t>
      </w:r>
    </w:p>
    <w:p w14:paraId="2A319BA2" w14:textId="77777777" w:rsidR="00954312" w:rsidRPr="00954312" w:rsidRDefault="00954312" w:rsidP="00954312"/>
    <w:p w14:paraId="5FC9D4B2" w14:textId="77777777" w:rsidR="00FD58BB" w:rsidRDefault="00FD58BB" w:rsidP="00954312">
      <w:pPr>
        <w:rPr>
          <w:b/>
          <w:bCs/>
        </w:rPr>
      </w:pPr>
    </w:p>
    <w:p w14:paraId="3D96F7C8" w14:textId="77777777" w:rsidR="00FD58BB" w:rsidRDefault="00FD58BB" w:rsidP="00954312">
      <w:pPr>
        <w:rPr>
          <w:b/>
          <w:bCs/>
        </w:rPr>
      </w:pPr>
    </w:p>
    <w:p w14:paraId="6ACED48F" w14:textId="77777777" w:rsidR="00FD58BB" w:rsidRDefault="00FD58BB" w:rsidP="00954312">
      <w:pPr>
        <w:rPr>
          <w:b/>
          <w:bCs/>
        </w:rPr>
      </w:pPr>
    </w:p>
    <w:p w14:paraId="692712E9" w14:textId="63AC79F0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lastRenderedPageBreak/>
        <w:t>Proceso de evaluación de incidencias</w:t>
      </w:r>
    </w:p>
    <w:p w14:paraId="1B0D55AE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Detección y registro</w:t>
      </w:r>
    </w:p>
    <w:p w14:paraId="699CB04D" w14:textId="77777777" w:rsidR="00954312" w:rsidRPr="00954312" w:rsidRDefault="00954312">
      <w:pPr>
        <w:numPr>
          <w:ilvl w:val="1"/>
          <w:numId w:val="35"/>
        </w:numPr>
      </w:pPr>
      <w:r w:rsidRPr="00954312">
        <w:t>Toda incidencia debe ser detectada y registrada de forma individual, asignándole un identificador único.</w:t>
      </w:r>
    </w:p>
    <w:p w14:paraId="3B246DBD" w14:textId="0528E8A6" w:rsidR="00954312" w:rsidRPr="00954312" w:rsidRDefault="00954312">
      <w:pPr>
        <w:numPr>
          <w:ilvl w:val="1"/>
          <w:numId w:val="35"/>
        </w:numPr>
      </w:pPr>
      <w:r w:rsidRPr="00954312">
        <w:t>Se recogen datos como: fecha, hora, usuario que reporta, área afectada, descripción breve y síntomas observados.</w:t>
      </w:r>
    </w:p>
    <w:p w14:paraId="7F92B77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Categorización y priorización</w:t>
      </w:r>
    </w:p>
    <w:p w14:paraId="3A96095B" w14:textId="5957B4D5" w:rsidR="00954312" w:rsidRPr="00954312" w:rsidRDefault="00954312">
      <w:pPr>
        <w:numPr>
          <w:ilvl w:val="1"/>
          <w:numId w:val="35"/>
        </w:numPr>
      </w:pPr>
      <w:r w:rsidRPr="00954312">
        <w:t>Se clasifica la incidencia según su tipo (error funcional, fallo de seguridad, problema de datos, etc.) y se evalúa su urgencia e impacto (por ejemplo: bloqueante, importante, menor).</w:t>
      </w:r>
    </w:p>
    <w:p w14:paraId="28F1C4E5" w14:textId="77777777" w:rsidR="00954312" w:rsidRPr="00954312" w:rsidRDefault="00954312">
      <w:pPr>
        <w:numPr>
          <w:ilvl w:val="1"/>
          <w:numId w:val="35"/>
        </w:numPr>
      </w:pPr>
      <w:r w:rsidRPr="00954312">
        <w:t>Se determina la prioridad de resolución en función del efecto sobre el servicio o los usuarios.</w:t>
      </w:r>
    </w:p>
    <w:p w14:paraId="5E1B610D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Investigación y diagnóstico</w:t>
      </w:r>
    </w:p>
    <w:p w14:paraId="5B672416" w14:textId="1634CF4A" w:rsidR="00954312" w:rsidRPr="00954312" w:rsidRDefault="00954312">
      <w:pPr>
        <w:numPr>
          <w:ilvl w:val="1"/>
          <w:numId w:val="35"/>
        </w:numPr>
      </w:pPr>
      <w:r w:rsidRPr="00954312">
        <w:t>Se analiza la incidencia para identificar la causa raíz, revisando logs, reproduciendo el error y consultando la base de datos de incidencias previas si existe.</w:t>
      </w:r>
    </w:p>
    <w:p w14:paraId="1EE03D35" w14:textId="77777777" w:rsidR="00954312" w:rsidRPr="00954312" w:rsidRDefault="00954312">
      <w:pPr>
        <w:numPr>
          <w:ilvl w:val="1"/>
          <w:numId w:val="35"/>
        </w:numPr>
      </w:pPr>
      <w:r w:rsidRPr="00954312">
        <w:t>Se determina si el problema está relacionado con cambios recientes, fallos conocidos o condiciones externas.</w:t>
      </w:r>
    </w:p>
    <w:p w14:paraId="1B98CC3C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Propuesta y aplicación de solución</w:t>
      </w:r>
    </w:p>
    <w:p w14:paraId="4FDFD331" w14:textId="77777777" w:rsidR="00954312" w:rsidRPr="00954312" w:rsidRDefault="00954312">
      <w:pPr>
        <w:numPr>
          <w:ilvl w:val="1"/>
          <w:numId w:val="35"/>
        </w:numPr>
      </w:pPr>
      <w:r w:rsidRPr="00954312">
        <w:t>Se plantea una solución provisional (</w:t>
      </w:r>
      <w:proofErr w:type="spellStart"/>
      <w:r w:rsidRPr="00954312">
        <w:t>workaround</w:t>
      </w:r>
      <w:proofErr w:type="spellEnd"/>
      <w:r w:rsidRPr="00954312">
        <w:t>) si es necesario para minimizar el impacto inmediato.</w:t>
      </w:r>
    </w:p>
    <w:p w14:paraId="58B5DDE2" w14:textId="7D358DC0" w:rsidR="00954312" w:rsidRPr="00954312" w:rsidRDefault="00954312">
      <w:pPr>
        <w:numPr>
          <w:ilvl w:val="1"/>
          <w:numId w:val="35"/>
        </w:numPr>
      </w:pPr>
      <w:r w:rsidRPr="00954312">
        <w:t>Se desarrolla y prueba la solución definitiva, documentando todos los pasos realizados.</w:t>
      </w:r>
    </w:p>
    <w:p w14:paraId="540E1432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Validación y cierre</w:t>
      </w:r>
    </w:p>
    <w:p w14:paraId="3B29ADFD" w14:textId="77777777" w:rsidR="00954312" w:rsidRPr="00954312" w:rsidRDefault="00954312">
      <w:pPr>
        <w:numPr>
          <w:ilvl w:val="1"/>
          <w:numId w:val="35"/>
        </w:numPr>
      </w:pPr>
      <w:r w:rsidRPr="00954312">
        <w:t>Se verifica con el usuario afectado que la incidencia ha sido resuelta y que el servicio funciona correctamente.</w:t>
      </w:r>
    </w:p>
    <w:p w14:paraId="490484FF" w14:textId="40D73E73" w:rsidR="00954312" w:rsidRPr="00954312" w:rsidRDefault="00954312">
      <w:pPr>
        <w:numPr>
          <w:ilvl w:val="1"/>
          <w:numId w:val="35"/>
        </w:numPr>
      </w:pPr>
      <w:r w:rsidRPr="00954312">
        <w:t>Se completa el registro de la incidencia, incluyendo la solución aplicada, el tiempo de resolución y cualquier recomendación para evitar futuras repeticiones.</w:t>
      </w:r>
    </w:p>
    <w:p w14:paraId="4D6F0C6B" w14:textId="77777777" w:rsidR="00954312" w:rsidRPr="00954312" w:rsidRDefault="00954312">
      <w:pPr>
        <w:numPr>
          <w:ilvl w:val="0"/>
          <w:numId w:val="35"/>
        </w:numPr>
      </w:pPr>
      <w:r w:rsidRPr="00954312">
        <w:rPr>
          <w:b/>
          <w:bCs/>
        </w:rPr>
        <w:t>Seguimiento y mejora continua</w:t>
      </w:r>
    </w:p>
    <w:p w14:paraId="383C4049" w14:textId="77777777" w:rsidR="00954312" w:rsidRPr="00954312" w:rsidRDefault="00954312">
      <w:pPr>
        <w:numPr>
          <w:ilvl w:val="1"/>
          <w:numId w:val="35"/>
        </w:numPr>
      </w:pPr>
      <w:r w:rsidRPr="00954312">
        <w:t>Se revisan las incidencias cerradas periódicamente para identificar patrones o problemas recurrentes.</w:t>
      </w:r>
    </w:p>
    <w:p w14:paraId="7A7AFB12" w14:textId="77777777" w:rsidR="00954312" w:rsidRPr="00954312" w:rsidRDefault="00954312">
      <w:pPr>
        <w:numPr>
          <w:ilvl w:val="1"/>
          <w:numId w:val="35"/>
        </w:numPr>
      </w:pPr>
      <w:r w:rsidRPr="00954312">
        <w:t>Se proponen acciones preventivas o de mejora en los procedimientos, formación o herramientas.</w:t>
      </w:r>
    </w:p>
    <w:p w14:paraId="5AFED77A" w14:textId="77777777" w:rsidR="00954312" w:rsidRPr="00954312" w:rsidRDefault="00954312" w:rsidP="00954312">
      <w:pPr>
        <w:rPr>
          <w:b/>
          <w:bCs/>
        </w:rPr>
      </w:pPr>
      <w:r w:rsidRPr="00954312">
        <w:rPr>
          <w:b/>
          <w:bCs/>
        </w:rPr>
        <w:t>Elementos que debe contener la evaluación de una incidencia</w:t>
      </w:r>
    </w:p>
    <w:p w14:paraId="7D9D398F" w14:textId="77777777" w:rsidR="00954312" w:rsidRPr="00954312" w:rsidRDefault="00954312">
      <w:pPr>
        <w:numPr>
          <w:ilvl w:val="0"/>
          <w:numId w:val="36"/>
        </w:numPr>
      </w:pPr>
      <w:r w:rsidRPr="00954312">
        <w:t>Identificador de la incidencia</w:t>
      </w:r>
    </w:p>
    <w:p w14:paraId="13B625C7" w14:textId="77777777" w:rsidR="00954312" w:rsidRPr="00954312" w:rsidRDefault="00954312">
      <w:pPr>
        <w:numPr>
          <w:ilvl w:val="0"/>
          <w:numId w:val="36"/>
        </w:numPr>
      </w:pPr>
      <w:r w:rsidRPr="00954312">
        <w:t>Fecha y hora de detección</w:t>
      </w:r>
    </w:p>
    <w:p w14:paraId="4DD3FC76" w14:textId="77777777" w:rsidR="00954312" w:rsidRPr="00954312" w:rsidRDefault="00954312">
      <w:pPr>
        <w:numPr>
          <w:ilvl w:val="0"/>
          <w:numId w:val="36"/>
        </w:numPr>
      </w:pPr>
      <w:r w:rsidRPr="00954312">
        <w:t>Descripción detallada del problema</w:t>
      </w:r>
    </w:p>
    <w:p w14:paraId="58892B69" w14:textId="77777777" w:rsidR="00954312" w:rsidRPr="00954312" w:rsidRDefault="00954312">
      <w:pPr>
        <w:numPr>
          <w:ilvl w:val="0"/>
          <w:numId w:val="36"/>
        </w:numPr>
      </w:pPr>
      <w:r w:rsidRPr="00954312">
        <w:t>Usuario o grupo afectado</w:t>
      </w:r>
    </w:p>
    <w:p w14:paraId="21532E3E" w14:textId="77777777" w:rsidR="00954312" w:rsidRPr="00954312" w:rsidRDefault="00954312">
      <w:pPr>
        <w:numPr>
          <w:ilvl w:val="0"/>
          <w:numId w:val="36"/>
        </w:numPr>
      </w:pPr>
      <w:r w:rsidRPr="00954312">
        <w:t>Área o módulo implicado</w:t>
      </w:r>
    </w:p>
    <w:p w14:paraId="0F21C4DD" w14:textId="77777777" w:rsidR="00954312" w:rsidRPr="00954312" w:rsidRDefault="00954312">
      <w:pPr>
        <w:numPr>
          <w:ilvl w:val="0"/>
          <w:numId w:val="36"/>
        </w:numPr>
      </w:pPr>
      <w:r w:rsidRPr="00954312">
        <w:t>Impacto y urgencia</w:t>
      </w:r>
    </w:p>
    <w:p w14:paraId="1D89F893" w14:textId="77777777" w:rsidR="00954312" w:rsidRPr="00954312" w:rsidRDefault="00954312">
      <w:pPr>
        <w:numPr>
          <w:ilvl w:val="0"/>
          <w:numId w:val="36"/>
        </w:numPr>
      </w:pPr>
      <w:r w:rsidRPr="00954312">
        <w:t>Pasos seguidos para el diagnóstico</w:t>
      </w:r>
    </w:p>
    <w:p w14:paraId="5111F246" w14:textId="77777777" w:rsidR="00954312" w:rsidRPr="00954312" w:rsidRDefault="00954312">
      <w:pPr>
        <w:numPr>
          <w:ilvl w:val="0"/>
          <w:numId w:val="36"/>
        </w:numPr>
      </w:pPr>
      <w:r w:rsidRPr="00954312">
        <w:t>Solución aplicada y pruebas realizadas</w:t>
      </w:r>
    </w:p>
    <w:p w14:paraId="3993F71D" w14:textId="0B5A83F8" w:rsidR="00954312" w:rsidRDefault="00954312" w:rsidP="00954312">
      <w:pPr>
        <w:numPr>
          <w:ilvl w:val="0"/>
          <w:numId w:val="36"/>
        </w:numPr>
      </w:pPr>
      <w:r w:rsidRPr="00954312">
        <w:t>Fecha y hora de cierre</w:t>
      </w:r>
    </w:p>
    <w:p w14:paraId="7AC94A4F" w14:textId="77777777" w:rsidR="00954312" w:rsidRPr="00954312" w:rsidRDefault="00954312" w:rsidP="00954312"/>
    <w:p w14:paraId="6D03CB8C" w14:textId="45AF3902" w:rsidR="00954312" w:rsidRDefault="00954312" w:rsidP="00954312">
      <w:pPr>
        <w:pStyle w:val="Descripcin"/>
        <w:keepNext/>
      </w:pPr>
      <w:bookmarkStart w:id="174" w:name="_Toc198547926"/>
      <w:r>
        <w:lastRenderedPageBreak/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1768EE">
        <w:rPr>
          <w:noProof/>
        </w:rPr>
        <w:t>13</w:t>
      </w:r>
      <w:r>
        <w:fldChar w:fldCharType="end"/>
      </w:r>
      <w:r>
        <w:t>. Tabla de Incidencias</w:t>
      </w:r>
      <w:bookmarkEnd w:id="17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87"/>
        <w:gridCol w:w="869"/>
        <w:gridCol w:w="1093"/>
        <w:gridCol w:w="971"/>
        <w:gridCol w:w="1279"/>
        <w:gridCol w:w="681"/>
        <w:gridCol w:w="1132"/>
        <w:gridCol w:w="1134"/>
        <w:gridCol w:w="828"/>
        <w:gridCol w:w="630"/>
      </w:tblGrid>
      <w:tr w:rsidR="003528C8" w14:paraId="7B602A5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5AC2D2B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ID Incidencia</w:t>
            </w:r>
          </w:p>
          <w:p w14:paraId="05A62778" w14:textId="0790DB05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44" w:type="dxa"/>
            <w:vAlign w:val="bottom"/>
          </w:tcPr>
          <w:p w14:paraId="591562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Fecha/Hora</w:t>
            </w:r>
          </w:p>
          <w:p w14:paraId="5244DBDE" w14:textId="65C0AFE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59" w:type="dxa"/>
            <w:vAlign w:val="bottom"/>
          </w:tcPr>
          <w:p w14:paraId="4378FFF9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Descripción</w:t>
            </w:r>
          </w:p>
          <w:p w14:paraId="7C44002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36B3B31C" w14:textId="18406C59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942" w:type="dxa"/>
            <w:vAlign w:val="bottom"/>
          </w:tcPr>
          <w:p w14:paraId="12984A35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Usuario afectado</w:t>
            </w:r>
          </w:p>
          <w:p w14:paraId="26EAFC62" w14:textId="5D54977B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238" w:type="dxa"/>
            <w:vAlign w:val="bottom"/>
          </w:tcPr>
          <w:p w14:paraId="140B0A2D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Módulo/Área</w:t>
            </w:r>
          </w:p>
          <w:p w14:paraId="2F0660B2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1FE112D2" w14:textId="217644C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663" w:type="dxa"/>
            <w:vAlign w:val="bottom"/>
          </w:tcPr>
          <w:p w14:paraId="376C803F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Impacto</w:t>
            </w:r>
          </w:p>
          <w:p w14:paraId="189BC640" w14:textId="746695DB" w:rsidR="003528C8" w:rsidRPr="00954312" w:rsidRDefault="003528C8" w:rsidP="00954312">
            <w:pPr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7" w:type="dxa"/>
            <w:vAlign w:val="bottom"/>
          </w:tcPr>
          <w:p w14:paraId="6F763551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Diagnóstico</w:t>
            </w:r>
          </w:p>
          <w:p w14:paraId="7EC8CFE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2B11556D" w14:textId="06E09956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1099" w:type="dxa"/>
            <w:vAlign w:val="bottom"/>
          </w:tcPr>
          <w:p w14:paraId="6C615145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4616A667" w14:textId="77777777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5CF0E04A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Solución aplicada</w:t>
            </w:r>
          </w:p>
          <w:p w14:paraId="5306F7B6" w14:textId="17C49A5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  <w:tc>
          <w:tcPr>
            <w:tcW w:w="805" w:type="dxa"/>
            <w:vAlign w:val="bottom"/>
          </w:tcPr>
          <w:p w14:paraId="4D59D509" w14:textId="350C8E8D" w:rsidR="003528C8" w:rsidRPr="00954312" w:rsidRDefault="003528C8" w:rsidP="00954312">
            <w:pPr>
              <w:spacing w:before="240" w:after="240"/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>
              <w:rPr>
                <w:rFonts w:ascii="Segoe UI" w:hAnsi="Segoe UI" w:cs="Segoe UI"/>
                <w:b/>
                <w:bCs/>
                <w:sz w:val="12"/>
                <w:szCs w:val="12"/>
              </w:rPr>
              <w:t>Fecha de cierre</w:t>
            </w:r>
          </w:p>
        </w:tc>
        <w:tc>
          <w:tcPr>
            <w:tcW w:w="614" w:type="dxa"/>
            <w:vAlign w:val="bottom"/>
          </w:tcPr>
          <w:p w14:paraId="7C5EA300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b/>
                <w:bCs/>
                <w:sz w:val="12"/>
                <w:szCs w:val="12"/>
              </w:rPr>
              <w:t>Estado</w:t>
            </w:r>
          </w:p>
          <w:p w14:paraId="7B9B586E" w14:textId="77777777" w:rsidR="003528C8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  <w:p w14:paraId="0618AAE1" w14:textId="78274FD4" w:rsidR="003528C8" w:rsidRPr="00954312" w:rsidRDefault="003528C8" w:rsidP="00954312">
            <w:pPr>
              <w:jc w:val="center"/>
              <w:rPr>
                <w:rFonts w:ascii="Segoe UI" w:hAnsi="Segoe UI" w:cs="Segoe UI"/>
                <w:b/>
                <w:bCs/>
                <w:sz w:val="12"/>
                <w:szCs w:val="12"/>
              </w:rPr>
            </w:pPr>
          </w:p>
        </w:tc>
      </w:tr>
      <w:tr w:rsidR="003528C8" w14:paraId="58851687" w14:textId="60A37E78" w:rsidTr="00954312">
        <w:trPr>
          <w:trHeight w:val="307"/>
        </w:trPr>
        <w:tc>
          <w:tcPr>
            <w:tcW w:w="766" w:type="dxa"/>
            <w:vAlign w:val="bottom"/>
          </w:tcPr>
          <w:p w14:paraId="1E314AC8" w14:textId="4DF6F01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INC-001</w:t>
            </w:r>
          </w:p>
        </w:tc>
        <w:tc>
          <w:tcPr>
            <w:tcW w:w="844" w:type="dxa"/>
            <w:vAlign w:val="bottom"/>
          </w:tcPr>
          <w:p w14:paraId="640E98C5" w14:textId="156592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10:30</w:t>
            </w:r>
          </w:p>
        </w:tc>
        <w:tc>
          <w:tcPr>
            <w:tcW w:w="1059" w:type="dxa"/>
            <w:vAlign w:val="bottom"/>
          </w:tcPr>
          <w:p w14:paraId="1F07ADA9" w14:textId="74BB94E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al registrar préstamo si no hay ejemplares disponibles</w:t>
            </w:r>
          </w:p>
        </w:tc>
        <w:tc>
          <w:tcPr>
            <w:tcW w:w="942" w:type="dxa"/>
            <w:vAlign w:val="bottom"/>
          </w:tcPr>
          <w:p w14:paraId="049DFC0C" w14:textId="56F48B7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3BDB0F0F" w14:textId="202005C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DDD7CDA" w14:textId="0789CB5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150B9F33" w14:textId="4C4A25E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no valida existencias de libros antes de prestar</w:t>
            </w:r>
          </w:p>
        </w:tc>
        <w:tc>
          <w:tcPr>
            <w:tcW w:w="1099" w:type="dxa"/>
            <w:vAlign w:val="bottom"/>
          </w:tcPr>
          <w:p w14:paraId="79E71F7F" w14:textId="539D58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mensaje de error al usuario</w:t>
            </w:r>
          </w:p>
        </w:tc>
        <w:tc>
          <w:tcPr>
            <w:tcW w:w="805" w:type="dxa"/>
            <w:vAlign w:val="bottom"/>
          </w:tcPr>
          <w:p w14:paraId="32B03F47" w14:textId="5646CC1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12:00</w:t>
            </w:r>
          </w:p>
        </w:tc>
        <w:tc>
          <w:tcPr>
            <w:tcW w:w="614" w:type="dxa"/>
            <w:vAlign w:val="bottom"/>
          </w:tcPr>
          <w:p w14:paraId="1E2924D0" w14:textId="1FA8948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BE793E6" w14:textId="08047295" w:rsidTr="00954312">
        <w:trPr>
          <w:trHeight w:val="307"/>
        </w:trPr>
        <w:tc>
          <w:tcPr>
            <w:tcW w:w="766" w:type="dxa"/>
            <w:vAlign w:val="bottom"/>
          </w:tcPr>
          <w:p w14:paraId="04BE0F70" w14:textId="2155B21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INC-002</w:t>
            </w:r>
          </w:p>
        </w:tc>
        <w:tc>
          <w:tcPr>
            <w:tcW w:w="844" w:type="dxa"/>
            <w:vAlign w:val="bottom"/>
          </w:tcPr>
          <w:p w14:paraId="0A62FFBA" w14:textId="6F9EE48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11:00</w:t>
            </w:r>
          </w:p>
        </w:tc>
        <w:tc>
          <w:tcPr>
            <w:tcW w:w="1059" w:type="dxa"/>
            <w:vAlign w:val="bottom"/>
          </w:tcPr>
          <w:p w14:paraId="12F9335A" w14:textId="3DB272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 permite préstamo a alumno con libros pendientes de devolución</w:t>
            </w:r>
          </w:p>
        </w:tc>
        <w:tc>
          <w:tcPr>
            <w:tcW w:w="942" w:type="dxa"/>
            <w:vAlign w:val="bottom"/>
          </w:tcPr>
          <w:p w14:paraId="7D33C0AF" w14:textId="16A2C1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4573F43B" w14:textId="2B138F7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0C6D629D" w14:textId="2872F6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B6CD915" w14:textId="5D5B5D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comprueba el estado de préstamos previos del alumno</w:t>
            </w:r>
          </w:p>
        </w:tc>
        <w:tc>
          <w:tcPr>
            <w:tcW w:w="1099" w:type="dxa"/>
            <w:vAlign w:val="bottom"/>
          </w:tcPr>
          <w:p w14:paraId="79D0CF5F" w14:textId="152DAE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Implementada comprobación previa y mensaje de advertencia</w:t>
            </w:r>
          </w:p>
        </w:tc>
        <w:tc>
          <w:tcPr>
            <w:tcW w:w="805" w:type="dxa"/>
            <w:vAlign w:val="bottom"/>
          </w:tcPr>
          <w:p w14:paraId="5AB05A0F" w14:textId="147DC1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614" w:type="dxa"/>
            <w:vAlign w:val="bottom"/>
          </w:tcPr>
          <w:p w14:paraId="00FD427F" w14:textId="2430F29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914C31" w14:textId="45423058" w:rsidTr="00954312">
        <w:trPr>
          <w:trHeight w:val="320"/>
        </w:trPr>
        <w:tc>
          <w:tcPr>
            <w:tcW w:w="766" w:type="dxa"/>
            <w:vAlign w:val="bottom"/>
          </w:tcPr>
          <w:p w14:paraId="3E21AB5B" w14:textId="04D6D5F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INC-003</w:t>
            </w:r>
          </w:p>
        </w:tc>
        <w:tc>
          <w:tcPr>
            <w:tcW w:w="844" w:type="dxa"/>
            <w:vAlign w:val="bottom"/>
          </w:tcPr>
          <w:p w14:paraId="2CB7A2DE" w14:textId="40DAE8B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11:45</w:t>
            </w:r>
          </w:p>
        </w:tc>
        <w:tc>
          <w:tcPr>
            <w:tcW w:w="1059" w:type="dxa"/>
            <w:vAlign w:val="bottom"/>
          </w:tcPr>
          <w:p w14:paraId="1BEFEC34" w14:textId="291E0CE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validación de NIE: acepta formatos incorrectos</w:t>
            </w:r>
          </w:p>
        </w:tc>
        <w:tc>
          <w:tcPr>
            <w:tcW w:w="942" w:type="dxa"/>
            <w:vAlign w:val="bottom"/>
          </w:tcPr>
          <w:p w14:paraId="5E453A4A" w14:textId="4CFB121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20DA19F4" w14:textId="0A0E7C1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6A225CC9" w14:textId="68BB050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434E7F3C" w14:textId="69BCA2E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formato y unicidad en NIE</w:t>
            </w:r>
          </w:p>
        </w:tc>
        <w:tc>
          <w:tcPr>
            <w:tcW w:w="1099" w:type="dxa"/>
            <w:vAlign w:val="bottom"/>
          </w:tcPr>
          <w:p w14:paraId="3573F012" w14:textId="04C1CF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validación de formato y unicidad en alta/modificación</w:t>
            </w:r>
          </w:p>
        </w:tc>
        <w:tc>
          <w:tcPr>
            <w:tcW w:w="805" w:type="dxa"/>
            <w:vAlign w:val="bottom"/>
          </w:tcPr>
          <w:p w14:paraId="3BCDC31F" w14:textId="1A4651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614" w:type="dxa"/>
            <w:vAlign w:val="bottom"/>
          </w:tcPr>
          <w:p w14:paraId="17E270A0" w14:textId="57F234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7DAF046" w14:textId="2874FECB" w:rsidTr="00954312">
        <w:trPr>
          <w:trHeight w:val="307"/>
        </w:trPr>
        <w:tc>
          <w:tcPr>
            <w:tcW w:w="766" w:type="dxa"/>
            <w:vAlign w:val="bottom"/>
          </w:tcPr>
          <w:p w14:paraId="3524E3BF" w14:textId="0B306F6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INC-004</w:t>
            </w:r>
          </w:p>
        </w:tc>
        <w:tc>
          <w:tcPr>
            <w:tcW w:w="844" w:type="dxa"/>
            <w:vAlign w:val="bottom"/>
          </w:tcPr>
          <w:p w14:paraId="6341D819" w14:textId="5C2EBB2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12:10</w:t>
            </w:r>
          </w:p>
        </w:tc>
        <w:tc>
          <w:tcPr>
            <w:tcW w:w="1059" w:type="dxa"/>
            <w:vAlign w:val="bottom"/>
          </w:tcPr>
          <w:p w14:paraId="700C1C62" w14:textId="07CDAC5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eliminar alumno con préstamos activos</w:t>
            </w:r>
          </w:p>
        </w:tc>
        <w:tc>
          <w:tcPr>
            <w:tcW w:w="942" w:type="dxa"/>
            <w:vAlign w:val="bottom"/>
          </w:tcPr>
          <w:p w14:paraId="1BA9CB9F" w14:textId="729C6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5BF55B84" w14:textId="3E60EC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Alumnos/Préstamos</w:t>
            </w:r>
          </w:p>
        </w:tc>
        <w:tc>
          <w:tcPr>
            <w:tcW w:w="663" w:type="dxa"/>
            <w:vAlign w:val="bottom"/>
          </w:tcPr>
          <w:p w14:paraId="6EC4BF1A" w14:textId="275B0A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0CE434B8" w14:textId="6AB2C38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informa al usuario del motivo del error</w:t>
            </w:r>
          </w:p>
        </w:tc>
        <w:tc>
          <w:tcPr>
            <w:tcW w:w="1099" w:type="dxa"/>
            <w:vAlign w:val="bottom"/>
          </w:tcPr>
          <w:p w14:paraId="29C73C74" w14:textId="67052A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mensaje explicativo en interfaz</w:t>
            </w:r>
          </w:p>
        </w:tc>
        <w:tc>
          <w:tcPr>
            <w:tcW w:w="805" w:type="dxa"/>
            <w:vAlign w:val="bottom"/>
          </w:tcPr>
          <w:p w14:paraId="5B66FE2A" w14:textId="4C35A9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614" w:type="dxa"/>
            <w:vAlign w:val="bottom"/>
          </w:tcPr>
          <w:p w14:paraId="7130AE9E" w14:textId="2DBAE4C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5BAC395" w14:textId="01676402" w:rsidTr="00954312">
        <w:trPr>
          <w:trHeight w:val="307"/>
        </w:trPr>
        <w:tc>
          <w:tcPr>
            <w:tcW w:w="766" w:type="dxa"/>
            <w:vAlign w:val="bottom"/>
          </w:tcPr>
          <w:p w14:paraId="454070F1" w14:textId="75E7466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INC-005</w:t>
            </w:r>
          </w:p>
        </w:tc>
        <w:tc>
          <w:tcPr>
            <w:tcW w:w="844" w:type="dxa"/>
            <w:vAlign w:val="bottom"/>
          </w:tcPr>
          <w:p w14:paraId="54399A47" w14:textId="44860D9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12:30</w:t>
            </w:r>
          </w:p>
        </w:tc>
        <w:tc>
          <w:tcPr>
            <w:tcW w:w="1059" w:type="dxa"/>
            <w:vAlign w:val="bottom"/>
          </w:tcPr>
          <w:p w14:paraId="40E06FA2" w14:textId="65C4C1C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 modificar libro, no actualiza correctamente el número de ejemplares</w:t>
            </w:r>
          </w:p>
        </w:tc>
        <w:tc>
          <w:tcPr>
            <w:tcW w:w="942" w:type="dxa"/>
            <w:vAlign w:val="bottom"/>
          </w:tcPr>
          <w:p w14:paraId="7D276B85" w14:textId="7A5ED24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6C54CD11" w14:textId="5C59CE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</w:t>
            </w:r>
          </w:p>
        </w:tc>
        <w:tc>
          <w:tcPr>
            <w:tcW w:w="663" w:type="dxa"/>
            <w:vAlign w:val="bottom"/>
          </w:tcPr>
          <w:p w14:paraId="0C4BF9D8" w14:textId="7C4D4E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59BC7FE6" w14:textId="3CCA34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la lógica de actualización de campo</w:t>
            </w:r>
          </w:p>
        </w:tc>
        <w:tc>
          <w:tcPr>
            <w:tcW w:w="1099" w:type="dxa"/>
            <w:vAlign w:val="bottom"/>
          </w:tcPr>
          <w:p w14:paraId="2F838FBE" w14:textId="34520F7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método de actualización y validación de valores negativos</w:t>
            </w:r>
          </w:p>
        </w:tc>
        <w:tc>
          <w:tcPr>
            <w:tcW w:w="805" w:type="dxa"/>
            <w:vAlign w:val="bottom"/>
          </w:tcPr>
          <w:p w14:paraId="652E4928" w14:textId="4B28B95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614" w:type="dxa"/>
            <w:vAlign w:val="bottom"/>
          </w:tcPr>
          <w:p w14:paraId="19EDC365" w14:textId="7441B84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2CA13BC1" w14:textId="3811952F" w:rsidTr="00954312">
        <w:trPr>
          <w:trHeight w:val="307"/>
        </w:trPr>
        <w:tc>
          <w:tcPr>
            <w:tcW w:w="766" w:type="dxa"/>
            <w:vAlign w:val="bottom"/>
          </w:tcPr>
          <w:p w14:paraId="78EE09D6" w14:textId="18467F5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INC-006</w:t>
            </w:r>
          </w:p>
        </w:tc>
        <w:tc>
          <w:tcPr>
            <w:tcW w:w="844" w:type="dxa"/>
            <w:vAlign w:val="bottom"/>
          </w:tcPr>
          <w:p w14:paraId="5EFC475C" w14:textId="638FEB7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13:00</w:t>
            </w:r>
          </w:p>
        </w:tc>
        <w:tc>
          <w:tcPr>
            <w:tcW w:w="1059" w:type="dxa"/>
            <w:vAlign w:val="bottom"/>
          </w:tcPr>
          <w:p w14:paraId="0F4A6E90" w14:textId="234943A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 no registra la fecha de devolución correctamente</w:t>
            </w:r>
          </w:p>
        </w:tc>
        <w:tc>
          <w:tcPr>
            <w:tcW w:w="942" w:type="dxa"/>
            <w:vAlign w:val="bottom"/>
          </w:tcPr>
          <w:p w14:paraId="3580517F" w14:textId="6B1247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6C33E0B" w14:textId="51ABA2D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5B2FFBB8" w14:textId="409292E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5AD8A5DF" w14:textId="521B8E3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El campo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fecha_devolucion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no se guarda por error de nombre de campo</w:t>
            </w:r>
          </w:p>
        </w:tc>
        <w:tc>
          <w:tcPr>
            <w:tcW w:w="1099" w:type="dxa"/>
            <w:vAlign w:val="bottom"/>
          </w:tcPr>
          <w:p w14:paraId="446048A8" w14:textId="062C11C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nombre de campo y test de regresión</w:t>
            </w:r>
          </w:p>
        </w:tc>
        <w:tc>
          <w:tcPr>
            <w:tcW w:w="805" w:type="dxa"/>
            <w:vAlign w:val="bottom"/>
          </w:tcPr>
          <w:p w14:paraId="3CD03D68" w14:textId="63B2B6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614" w:type="dxa"/>
            <w:vAlign w:val="bottom"/>
          </w:tcPr>
          <w:p w14:paraId="762F8EFD" w14:textId="60939F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6E55E85" w14:textId="609891D5" w:rsidTr="00954312">
        <w:trPr>
          <w:trHeight w:val="320"/>
        </w:trPr>
        <w:tc>
          <w:tcPr>
            <w:tcW w:w="766" w:type="dxa"/>
            <w:vAlign w:val="bottom"/>
          </w:tcPr>
          <w:p w14:paraId="407E254B" w14:textId="1A4EFB6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INC-007</w:t>
            </w:r>
          </w:p>
        </w:tc>
        <w:tc>
          <w:tcPr>
            <w:tcW w:w="844" w:type="dxa"/>
            <w:vAlign w:val="bottom"/>
          </w:tcPr>
          <w:p w14:paraId="42698157" w14:textId="630EBD9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13:30</w:t>
            </w:r>
          </w:p>
        </w:tc>
        <w:tc>
          <w:tcPr>
            <w:tcW w:w="1059" w:type="dxa"/>
            <w:vAlign w:val="bottom"/>
          </w:tcPr>
          <w:p w14:paraId="6493D14D" w14:textId="478CEFC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Interfaz no muestra mensaje de confirmación al eliminar registro</w:t>
            </w:r>
          </w:p>
        </w:tc>
        <w:tc>
          <w:tcPr>
            <w:tcW w:w="942" w:type="dxa"/>
            <w:vAlign w:val="bottom"/>
          </w:tcPr>
          <w:p w14:paraId="15D169FE" w14:textId="7917243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>
              <w:rPr>
                <w:rFonts w:ascii="Segoe UI" w:hAnsi="Segoe UI" w:cs="Segoe UI"/>
                <w:sz w:val="12"/>
                <w:szCs w:val="12"/>
              </w:rPr>
              <w:t>Administrador</w:t>
            </w:r>
          </w:p>
        </w:tc>
        <w:tc>
          <w:tcPr>
            <w:tcW w:w="1238" w:type="dxa"/>
            <w:vAlign w:val="bottom"/>
          </w:tcPr>
          <w:p w14:paraId="1DDBE1C9" w14:textId="7A43BBC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17718B74" w14:textId="1388666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9FF93CA" w14:textId="72CDBA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confirmación visual al usuario antes de borrar</w:t>
            </w:r>
          </w:p>
        </w:tc>
        <w:tc>
          <w:tcPr>
            <w:tcW w:w="1099" w:type="dxa"/>
            <w:vAlign w:val="bottom"/>
          </w:tcPr>
          <w:p w14:paraId="5CD5A47E" w14:textId="596BA5F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Añadido diálogo de confirmación antes de eliminar</w:t>
            </w:r>
          </w:p>
        </w:tc>
        <w:tc>
          <w:tcPr>
            <w:tcW w:w="805" w:type="dxa"/>
            <w:vAlign w:val="bottom"/>
          </w:tcPr>
          <w:p w14:paraId="0B145636" w14:textId="11C9C98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614" w:type="dxa"/>
            <w:vAlign w:val="bottom"/>
          </w:tcPr>
          <w:p w14:paraId="6A01202E" w14:textId="3B376C7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A3E07FF" w14:textId="5C870AFD" w:rsidTr="00954312">
        <w:trPr>
          <w:trHeight w:val="307"/>
        </w:trPr>
        <w:tc>
          <w:tcPr>
            <w:tcW w:w="766" w:type="dxa"/>
            <w:vAlign w:val="bottom"/>
          </w:tcPr>
          <w:p w14:paraId="08680384" w14:textId="3E29282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INC-008</w:t>
            </w:r>
          </w:p>
        </w:tc>
        <w:tc>
          <w:tcPr>
            <w:tcW w:w="844" w:type="dxa"/>
            <w:vAlign w:val="bottom"/>
          </w:tcPr>
          <w:p w14:paraId="195B8159" w14:textId="4BF5A80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14:00</w:t>
            </w:r>
          </w:p>
        </w:tc>
        <w:tc>
          <w:tcPr>
            <w:tcW w:w="1059" w:type="dxa"/>
            <w:vAlign w:val="bottom"/>
          </w:tcPr>
          <w:p w14:paraId="667DF51E" w14:textId="2A3CAC5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de formato en CSV al exportar listados</w:t>
            </w:r>
          </w:p>
        </w:tc>
        <w:tc>
          <w:tcPr>
            <w:tcW w:w="942" w:type="dxa"/>
            <w:vAlign w:val="bottom"/>
          </w:tcPr>
          <w:p w14:paraId="09316C2C" w14:textId="74ABCF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480F9985" w14:textId="7E41A2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Listados/Exportar</w:t>
            </w:r>
          </w:p>
        </w:tc>
        <w:tc>
          <w:tcPr>
            <w:tcW w:w="663" w:type="dxa"/>
            <w:vAlign w:val="bottom"/>
          </w:tcPr>
          <w:p w14:paraId="19814C60" w14:textId="3709A58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105BB62D" w14:textId="0820033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Separador incorrecto y caracteres especiales no escapados</w:t>
            </w:r>
          </w:p>
        </w:tc>
        <w:tc>
          <w:tcPr>
            <w:tcW w:w="1099" w:type="dxa"/>
            <w:vAlign w:val="bottom"/>
          </w:tcPr>
          <w:p w14:paraId="296891C6" w14:textId="4F2705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exportador CSV y añadido test de exportación</w:t>
            </w:r>
          </w:p>
        </w:tc>
        <w:tc>
          <w:tcPr>
            <w:tcW w:w="805" w:type="dxa"/>
            <w:vAlign w:val="bottom"/>
          </w:tcPr>
          <w:p w14:paraId="2BAD1FF7" w14:textId="270821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18:00</w:t>
            </w:r>
          </w:p>
        </w:tc>
        <w:tc>
          <w:tcPr>
            <w:tcW w:w="614" w:type="dxa"/>
            <w:vAlign w:val="bottom"/>
          </w:tcPr>
          <w:p w14:paraId="6FFBE261" w14:textId="1378C0E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2F3312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5CB12" w14:textId="1A8DF6A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INC-009</w:t>
            </w:r>
          </w:p>
        </w:tc>
        <w:tc>
          <w:tcPr>
            <w:tcW w:w="844" w:type="dxa"/>
            <w:vAlign w:val="bottom"/>
          </w:tcPr>
          <w:p w14:paraId="6E1C5CFC" w14:textId="533D15A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14:30</w:t>
            </w:r>
          </w:p>
        </w:tc>
        <w:tc>
          <w:tcPr>
            <w:tcW w:w="1059" w:type="dxa"/>
            <w:vAlign w:val="bottom"/>
          </w:tcPr>
          <w:p w14:paraId="51281B85" w14:textId="69737F9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puede acceder a la aplicación tras actualización</w:t>
            </w:r>
          </w:p>
        </w:tc>
        <w:tc>
          <w:tcPr>
            <w:tcW w:w="942" w:type="dxa"/>
            <w:vAlign w:val="bottom"/>
          </w:tcPr>
          <w:p w14:paraId="0AB48D6B" w14:textId="0EF3270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Todos</w:t>
            </w:r>
          </w:p>
        </w:tc>
        <w:tc>
          <w:tcPr>
            <w:tcW w:w="1238" w:type="dxa"/>
            <w:vAlign w:val="bottom"/>
          </w:tcPr>
          <w:p w14:paraId="4BA1FC04" w14:textId="212D7A4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Login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>/Acceso</w:t>
            </w:r>
          </w:p>
        </w:tc>
        <w:tc>
          <w:tcPr>
            <w:tcW w:w="663" w:type="dxa"/>
            <w:vAlign w:val="bottom"/>
          </w:tcPr>
          <w:p w14:paraId="204DFD7F" w14:textId="68B8F93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B02B505" w14:textId="1B3DA3C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Error en migración de credenciales,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corrupto</w:t>
            </w:r>
          </w:p>
        </w:tc>
        <w:tc>
          <w:tcPr>
            <w:tcW w:w="1099" w:type="dxa"/>
            <w:vAlign w:val="bottom"/>
          </w:tcPr>
          <w:p w14:paraId="61E77062" w14:textId="26BFBE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Restaurado archivo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config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documentado procedimiento de migración</w:t>
            </w:r>
          </w:p>
        </w:tc>
        <w:tc>
          <w:tcPr>
            <w:tcW w:w="805" w:type="dxa"/>
            <w:vAlign w:val="bottom"/>
          </w:tcPr>
          <w:p w14:paraId="06CF4B47" w14:textId="24F7BA4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19:00</w:t>
            </w:r>
          </w:p>
        </w:tc>
        <w:tc>
          <w:tcPr>
            <w:tcW w:w="614" w:type="dxa"/>
            <w:vAlign w:val="bottom"/>
          </w:tcPr>
          <w:p w14:paraId="41B68593" w14:textId="40BE330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CAA702F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37C6E4C6" w14:textId="5BB984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INC-010</w:t>
            </w:r>
          </w:p>
        </w:tc>
        <w:tc>
          <w:tcPr>
            <w:tcW w:w="844" w:type="dxa"/>
            <w:vAlign w:val="bottom"/>
          </w:tcPr>
          <w:p w14:paraId="64435259" w14:textId="7728180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15:00</w:t>
            </w:r>
          </w:p>
        </w:tc>
        <w:tc>
          <w:tcPr>
            <w:tcW w:w="1059" w:type="dxa"/>
            <w:vAlign w:val="bottom"/>
          </w:tcPr>
          <w:p w14:paraId="05BB190C" w14:textId="582E3B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campo "bilingüe" acepta valores distintos de "S" o "N"</w:t>
            </w:r>
          </w:p>
        </w:tc>
        <w:tc>
          <w:tcPr>
            <w:tcW w:w="942" w:type="dxa"/>
            <w:vAlign w:val="bottom"/>
          </w:tcPr>
          <w:p w14:paraId="75BC865F" w14:textId="009E32C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Secretaria</w:t>
            </w:r>
          </w:p>
        </w:tc>
        <w:tc>
          <w:tcPr>
            <w:tcW w:w="1238" w:type="dxa"/>
            <w:vAlign w:val="bottom"/>
          </w:tcPr>
          <w:p w14:paraId="5C7BE05F" w14:textId="500EF06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</w:t>
            </w:r>
          </w:p>
        </w:tc>
        <w:tc>
          <w:tcPr>
            <w:tcW w:w="663" w:type="dxa"/>
            <w:vAlign w:val="bottom"/>
          </w:tcPr>
          <w:p w14:paraId="175B9214" w14:textId="682A9AA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2EFFBC85" w14:textId="457B02A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valores permitidos</w:t>
            </w:r>
          </w:p>
        </w:tc>
        <w:tc>
          <w:tcPr>
            <w:tcW w:w="1099" w:type="dxa"/>
            <w:vAlign w:val="bottom"/>
          </w:tcPr>
          <w:p w14:paraId="23EFF716" w14:textId="1B21BDA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en formulario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</w:p>
        </w:tc>
        <w:tc>
          <w:tcPr>
            <w:tcW w:w="805" w:type="dxa"/>
            <w:vAlign w:val="bottom"/>
          </w:tcPr>
          <w:p w14:paraId="47E6C662" w14:textId="7875623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19:30</w:t>
            </w:r>
          </w:p>
        </w:tc>
        <w:tc>
          <w:tcPr>
            <w:tcW w:w="614" w:type="dxa"/>
            <w:vAlign w:val="bottom"/>
          </w:tcPr>
          <w:p w14:paraId="16EB51B6" w14:textId="1A7FBF6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124AE034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119E9657" w14:textId="31DE10A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INC-011</w:t>
            </w:r>
          </w:p>
        </w:tc>
        <w:tc>
          <w:tcPr>
            <w:tcW w:w="844" w:type="dxa"/>
            <w:vAlign w:val="bottom"/>
          </w:tcPr>
          <w:p w14:paraId="0BFA443A" w14:textId="2F30DE4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15:30</w:t>
            </w:r>
          </w:p>
        </w:tc>
        <w:tc>
          <w:tcPr>
            <w:tcW w:w="1059" w:type="dxa"/>
            <w:vAlign w:val="bottom"/>
          </w:tcPr>
          <w:p w14:paraId="1B181687" w14:textId="00CB67C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eliminar libro con préstamos activos</w:t>
            </w:r>
          </w:p>
        </w:tc>
        <w:tc>
          <w:tcPr>
            <w:tcW w:w="942" w:type="dxa"/>
            <w:vAlign w:val="bottom"/>
          </w:tcPr>
          <w:p w14:paraId="0624E807" w14:textId="165973B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0E603BF" w14:textId="00BA252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Libros/Préstamos</w:t>
            </w:r>
          </w:p>
        </w:tc>
        <w:tc>
          <w:tcPr>
            <w:tcW w:w="663" w:type="dxa"/>
            <w:vAlign w:val="bottom"/>
          </w:tcPr>
          <w:p w14:paraId="232AA0DD" w14:textId="00311CE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3569F608" w14:textId="772FB6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comprobación de préstamos asociados al libro</w:t>
            </w:r>
          </w:p>
        </w:tc>
        <w:tc>
          <w:tcPr>
            <w:tcW w:w="1099" w:type="dxa"/>
            <w:vAlign w:val="bottom"/>
          </w:tcPr>
          <w:p w14:paraId="3D107024" w14:textId="7C673D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comprobación y mensaje de error</w:t>
            </w:r>
          </w:p>
        </w:tc>
        <w:tc>
          <w:tcPr>
            <w:tcW w:w="805" w:type="dxa"/>
            <w:vAlign w:val="bottom"/>
          </w:tcPr>
          <w:p w14:paraId="3AAAE9BF" w14:textId="1FA59F0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20:00</w:t>
            </w:r>
          </w:p>
        </w:tc>
        <w:tc>
          <w:tcPr>
            <w:tcW w:w="614" w:type="dxa"/>
            <w:vAlign w:val="bottom"/>
          </w:tcPr>
          <w:p w14:paraId="37C817EE" w14:textId="49F0B09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51FC673A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D87DD17" w14:textId="31B34D5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INC-012</w:t>
            </w:r>
          </w:p>
        </w:tc>
        <w:tc>
          <w:tcPr>
            <w:tcW w:w="844" w:type="dxa"/>
            <w:vAlign w:val="bottom"/>
          </w:tcPr>
          <w:p w14:paraId="4039B005" w14:textId="46AA330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16:00</w:t>
            </w:r>
          </w:p>
        </w:tc>
        <w:tc>
          <w:tcPr>
            <w:tcW w:w="1059" w:type="dxa"/>
            <w:vAlign w:val="bottom"/>
          </w:tcPr>
          <w:p w14:paraId="0022828B" w14:textId="0A74977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de error poco claros o en inglés</w:t>
            </w:r>
          </w:p>
        </w:tc>
        <w:tc>
          <w:tcPr>
            <w:tcW w:w="942" w:type="dxa"/>
            <w:vAlign w:val="bottom"/>
          </w:tcPr>
          <w:p w14:paraId="46F6AFFD" w14:textId="35E491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0CA5E2C" w14:textId="1CB23F6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General</w:t>
            </w:r>
          </w:p>
        </w:tc>
        <w:tc>
          <w:tcPr>
            <w:tcW w:w="663" w:type="dxa"/>
            <w:vAlign w:val="bottom"/>
          </w:tcPr>
          <w:p w14:paraId="6E8B7701" w14:textId="7D36007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776143F8" w14:textId="1BBCD71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Mensajes no traducidos o poco descriptivos</w:t>
            </w:r>
          </w:p>
        </w:tc>
        <w:tc>
          <w:tcPr>
            <w:tcW w:w="1099" w:type="dxa"/>
            <w:vAlign w:val="bottom"/>
          </w:tcPr>
          <w:p w14:paraId="697967F8" w14:textId="3694123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Revisados y mejorados mensajes de error</w:t>
            </w:r>
          </w:p>
        </w:tc>
        <w:tc>
          <w:tcPr>
            <w:tcW w:w="805" w:type="dxa"/>
            <w:vAlign w:val="bottom"/>
          </w:tcPr>
          <w:p w14:paraId="71967E11" w14:textId="698C0D7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20:30</w:t>
            </w:r>
          </w:p>
        </w:tc>
        <w:tc>
          <w:tcPr>
            <w:tcW w:w="614" w:type="dxa"/>
            <w:vAlign w:val="bottom"/>
          </w:tcPr>
          <w:p w14:paraId="07B8A772" w14:textId="21DD09A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64430CFD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5B10F95B" w14:textId="37C7A81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INC-013</w:t>
            </w:r>
          </w:p>
        </w:tc>
        <w:tc>
          <w:tcPr>
            <w:tcW w:w="844" w:type="dxa"/>
            <w:vAlign w:val="bottom"/>
          </w:tcPr>
          <w:p w14:paraId="353AF75E" w14:textId="0187D66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16:30</w:t>
            </w:r>
          </w:p>
        </w:tc>
        <w:tc>
          <w:tcPr>
            <w:tcW w:w="1059" w:type="dxa"/>
            <w:vAlign w:val="bottom"/>
          </w:tcPr>
          <w:p w14:paraId="3230ACC9" w14:textId="53388CF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No se actualiza la lista tras añadir/modificar registro</w:t>
            </w:r>
          </w:p>
        </w:tc>
        <w:tc>
          <w:tcPr>
            <w:tcW w:w="942" w:type="dxa"/>
            <w:vAlign w:val="bottom"/>
          </w:tcPr>
          <w:p w14:paraId="10617A7B" w14:textId="3B8513B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06A483E6" w14:textId="7B51F79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Alumnos/Libros</w:t>
            </w:r>
          </w:p>
        </w:tc>
        <w:tc>
          <w:tcPr>
            <w:tcW w:w="663" w:type="dxa"/>
            <w:vAlign w:val="bottom"/>
          </w:tcPr>
          <w:p w14:paraId="7064BF68" w14:textId="1294713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Media</w:t>
            </w:r>
          </w:p>
        </w:tc>
        <w:tc>
          <w:tcPr>
            <w:tcW w:w="1097" w:type="dxa"/>
            <w:vAlign w:val="bottom"/>
          </w:tcPr>
          <w:p w14:paraId="640FE31A" w14:textId="63C718B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refresco automático de la vista</w:t>
            </w:r>
          </w:p>
        </w:tc>
        <w:tc>
          <w:tcPr>
            <w:tcW w:w="1099" w:type="dxa"/>
            <w:vAlign w:val="bottom"/>
          </w:tcPr>
          <w:p w14:paraId="5088530E" w14:textId="680C6CB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Añadida recarga automática tras operaciones</w:t>
            </w:r>
          </w:p>
        </w:tc>
        <w:tc>
          <w:tcPr>
            <w:tcW w:w="805" w:type="dxa"/>
            <w:vAlign w:val="bottom"/>
          </w:tcPr>
          <w:p w14:paraId="18E72E88" w14:textId="3FB282F7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21:00</w:t>
            </w:r>
          </w:p>
        </w:tc>
        <w:tc>
          <w:tcPr>
            <w:tcW w:w="614" w:type="dxa"/>
            <w:vAlign w:val="bottom"/>
          </w:tcPr>
          <w:p w14:paraId="6FE2A0E3" w14:textId="2CC8BDE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3D9DCA81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7B562EBB" w14:textId="2C29242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INC-014</w:t>
            </w:r>
          </w:p>
        </w:tc>
        <w:tc>
          <w:tcPr>
            <w:tcW w:w="844" w:type="dxa"/>
            <w:vAlign w:val="bottom"/>
          </w:tcPr>
          <w:p w14:paraId="344BC08F" w14:textId="415D981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17:00</w:t>
            </w:r>
          </w:p>
        </w:tc>
        <w:tc>
          <w:tcPr>
            <w:tcW w:w="1059" w:type="dxa"/>
            <w:vAlign w:val="bottom"/>
          </w:tcPr>
          <w:p w14:paraId="5926F4E8" w14:textId="3EA121C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sistema permite fechas de devolución anteriores a la de entrega</w:t>
            </w:r>
          </w:p>
        </w:tc>
        <w:tc>
          <w:tcPr>
            <w:tcW w:w="942" w:type="dxa"/>
            <w:vAlign w:val="bottom"/>
          </w:tcPr>
          <w:p w14:paraId="468E42A5" w14:textId="469953D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Bibliotecario</w:t>
            </w:r>
          </w:p>
        </w:tc>
        <w:tc>
          <w:tcPr>
            <w:tcW w:w="1238" w:type="dxa"/>
            <w:vAlign w:val="bottom"/>
          </w:tcPr>
          <w:p w14:paraId="5A9F9007" w14:textId="03332233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Préstamos</w:t>
            </w:r>
          </w:p>
        </w:tc>
        <w:tc>
          <w:tcPr>
            <w:tcW w:w="663" w:type="dxa"/>
            <w:vAlign w:val="bottom"/>
          </w:tcPr>
          <w:p w14:paraId="36653F73" w14:textId="5BB3BAFE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Alta</w:t>
            </w:r>
          </w:p>
        </w:tc>
        <w:tc>
          <w:tcPr>
            <w:tcW w:w="1097" w:type="dxa"/>
            <w:vAlign w:val="bottom"/>
          </w:tcPr>
          <w:p w14:paraId="653FEF9F" w14:textId="19199285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Falta validación de lógica de fechas</w:t>
            </w:r>
          </w:p>
        </w:tc>
        <w:tc>
          <w:tcPr>
            <w:tcW w:w="1099" w:type="dxa"/>
            <w:vAlign w:val="bottom"/>
          </w:tcPr>
          <w:p w14:paraId="60D8A696" w14:textId="0516C68C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Añadida validación de fechas en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backend</w:t>
            </w:r>
            <w:proofErr w:type="spellEnd"/>
            <w:r w:rsidRPr="00954312">
              <w:rPr>
                <w:rFonts w:ascii="Segoe UI" w:hAnsi="Segoe UI" w:cs="Segoe UI"/>
                <w:sz w:val="12"/>
                <w:szCs w:val="12"/>
              </w:rPr>
              <w:t xml:space="preserve"> y </w:t>
            </w:r>
            <w:proofErr w:type="spellStart"/>
            <w:r w:rsidRPr="00954312">
              <w:rPr>
                <w:rFonts w:ascii="Segoe UI" w:hAnsi="Segoe UI" w:cs="Segoe UI"/>
                <w:sz w:val="12"/>
                <w:szCs w:val="12"/>
              </w:rPr>
              <w:t>frontend</w:t>
            </w:r>
            <w:proofErr w:type="spellEnd"/>
          </w:p>
        </w:tc>
        <w:tc>
          <w:tcPr>
            <w:tcW w:w="805" w:type="dxa"/>
            <w:vAlign w:val="bottom"/>
          </w:tcPr>
          <w:p w14:paraId="727BC40C" w14:textId="55CB8E3F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21:30</w:t>
            </w:r>
          </w:p>
        </w:tc>
        <w:tc>
          <w:tcPr>
            <w:tcW w:w="614" w:type="dxa"/>
            <w:vAlign w:val="bottom"/>
          </w:tcPr>
          <w:p w14:paraId="1DF0E56A" w14:textId="5B9206F4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  <w:tr w:rsidR="003528C8" w14:paraId="03455DCC" w14:textId="77777777" w:rsidTr="00954312">
        <w:trPr>
          <w:trHeight w:val="307"/>
        </w:trPr>
        <w:tc>
          <w:tcPr>
            <w:tcW w:w="766" w:type="dxa"/>
            <w:vAlign w:val="bottom"/>
          </w:tcPr>
          <w:p w14:paraId="696E9D23" w14:textId="0C21933D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INC-015</w:t>
            </w:r>
          </w:p>
        </w:tc>
        <w:tc>
          <w:tcPr>
            <w:tcW w:w="844" w:type="dxa"/>
            <w:vAlign w:val="bottom"/>
          </w:tcPr>
          <w:p w14:paraId="538F4598" w14:textId="7F1A4168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17:30</w:t>
            </w:r>
          </w:p>
        </w:tc>
        <w:tc>
          <w:tcPr>
            <w:tcW w:w="1059" w:type="dxa"/>
            <w:vAlign w:val="bottom"/>
          </w:tcPr>
          <w:p w14:paraId="3A6DB80D" w14:textId="2D4C201A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El botón de salir no cierra la aplicación correctamente</w:t>
            </w:r>
          </w:p>
        </w:tc>
        <w:tc>
          <w:tcPr>
            <w:tcW w:w="942" w:type="dxa"/>
            <w:vAlign w:val="bottom"/>
          </w:tcPr>
          <w:p w14:paraId="1E3AB0C7" w14:textId="5C785FE2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Usuario final</w:t>
            </w:r>
          </w:p>
        </w:tc>
        <w:tc>
          <w:tcPr>
            <w:tcW w:w="1238" w:type="dxa"/>
            <w:vAlign w:val="bottom"/>
          </w:tcPr>
          <w:p w14:paraId="4C9C84E7" w14:textId="11034429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Menú principal</w:t>
            </w:r>
          </w:p>
        </w:tc>
        <w:tc>
          <w:tcPr>
            <w:tcW w:w="663" w:type="dxa"/>
            <w:vAlign w:val="bottom"/>
          </w:tcPr>
          <w:p w14:paraId="2BA37E1E" w14:textId="455A9151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Baja</w:t>
            </w:r>
          </w:p>
        </w:tc>
        <w:tc>
          <w:tcPr>
            <w:tcW w:w="1097" w:type="dxa"/>
            <w:vAlign w:val="bottom"/>
          </w:tcPr>
          <w:p w14:paraId="3A2A0377" w14:textId="3E85A1A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Error en el evento de cierre</w:t>
            </w:r>
          </w:p>
        </w:tc>
        <w:tc>
          <w:tcPr>
            <w:tcW w:w="1099" w:type="dxa"/>
            <w:vAlign w:val="bottom"/>
          </w:tcPr>
          <w:p w14:paraId="78D3B967" w14:textId="27973340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Corregido evento y probado en diferentes sistemas operativos</w:t>
            </w:r>
          </w:p>
        </w:tc>
        <w:tc>
          <w:tcPr>
            <w:tcW w:w="805" w:type="dxa"/>
            <w:vAlign w:val="bottom"/>
          </w:tcPr>
          <w:p w14:paraId="6D7CA811" w14:textId="6E95DED6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12/05/2025 22:00</w:t>
            </w:r>
          </w:p>
        </w:tc>
        <w:tc>
          <w:tcPr>
            <w:tcW w:w="614" w:type="dxa"/>
            <w:vAlign w:val="bottom"/>
          </w:tcPr>
          <w:p w14:paraId="108617A2" w14:textId="4334ECDB" w:rsidR="003528C8" w:rsidRPr="00954312" w:rsidRDefault="003528C8" w:rsidP="00954312">
            <w:pPr>
              <w:jc w:val="center"/>
              <w:rPr>
                <w:sz w:val="12"/>
                <w:szCs w:val="12"/>
              </w:rPr>
            </w:pPr>
            <w:r w:rsidRPr="00954312">
              <w:rPr>
                <w:rFonts w:ascii="Segoe UI" w:hAnsi="Segoe UI" w:cs="Segoe UI"/>
                <w:sz w:val="12"/>
                <w:szCs w:val="12"/>
              </w:rPr>
              <w:t>Cerrada</w:t>
            </w:r>
          </w:p>
        </w:tc>
      </w:tr>
    </w:tbl>
    <w:p w14:paraId="1189D486" w14:textId="77777777" w:rsidR="00C24119" w:rsidRPr="00C24119" w:rsidRDefault="00C24119" w:rsidP="00C24119"/>
    <w:p w14:paraId="24E75EA8" w14:textId="733FB6AD" w:rsidR="00AA0588" w:rsidRDefault="00937301" w:rsidP="00312CEF">
      <w:pPr>
        <w:pStyle w:val="Ttulo2"/>
      </w:pPr>
      <w:bookmarkStart w:id="175" w:name="_Toc49341861"/>
      <w:bookmarkStart w:id="176" w:name="_Toc170148371"/>
      <w:bookmarkStart w:id="177" w:name="_Toc170148685"/>
      <w:r w:rsidRPr="00253E43">
        <w:lastRenderedPageBreak/>
        <w:t>Evaluación y seguimiento del</w:t>
      </w:r>
      <w:r w:rsidR="000C3799">
        <w:t xml:space="preserve"> proyecto</w:t>
      </w:r>
      <w:bookmarkEnd w:id="175"/>
      <w:bookmarkEnd w:id="176"/>
      <w:bookmarkEnd w:id="177"/>
    </w:p>
    <w:p w14:paraId="63B7ADC4" w14:textId="469F77A4" w:rsidR="003528C8" w:rsidRPr="003528C8" w:rsidRDefault="003528C8" w:rsidP="003528C8">
      <w:r w:rsidRPr="003528C8">
        <w:t>La </w:t>
      </w:r>
      <w:r w:rsidRPr="003528C8">
        <w:rPr>
          <w:b/>
          <w:bCs/>
        </w:rPr>
        <w:t>evaluación y seguimiento del proyecto</w:t>
      </w:r>
      <w:r w:rsidRPr="003528C8">
        <w:t> es una fase fundamental que permite medir el desempeño, identificar desviaciones respecto al plan inicial y asegurar que los objetivos y estándares de calidad se cumplen a lo largo de todo el ciclo de vida del proyecto. Este proceso es continuo y debe estar presente desde la ejecución hasta el cierre del proyecto, permitiendo la mejora continua y la toma de decisiones informadas.</w:t>
      </w:r>
    </w:p>
    <w:p w14:paraId="18921857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Objetivos del seguimiento y evaluación</w:t>
      </w:r>
    </w:p>
    <w:p w14:paraId="37BC76CE" w14:textId="6EBDADA9" w:rsidR="003528C8" w:rsidRPr="003528C8" w:rsidRDefault="003528C8">
      <w:pPr>
        <w:numPr>
          <w:ilvl w:val="0"/>
          <w:numId w:val="37"/>
        </w:numPr>
      </w:pPr>
      <w:r w:rsidRPr="003528C8">
        <w:t>Medir el avance real frente a lo planificado en tiempo, coste, calidad y alcance.</w:t>
      </w:r>
    </w:p>
    <w:p w14:paraId="54269553" w14:textId="7DBC197D" w:rsidR="003528C8" w:rsidRPr="003528C8" w:rsidRDefault="003528C8">
      <w:pPr>
        <w:numPr>
          <w:ilvl w:val="0"/>
          <w:numId w:val="37"/>
        </w:numPr>
      </w:pPr>
      <w:r w:rsidRPr="003528C8">
        <w:t>Detectar y corregir irregularidades o desviaciones a tiempo para minimizar impactos negativos.</w:t>
      </w:r>
    </w:p>
    <w:p w14:paraId="673B7ED8" w14:textId="66840BF5" w:rsidR="003528C8" w:rsidRPr="003528C8" w:rsidRDefault="003528C8">
      <w:pPr>
        <w:numPr>
          <w:ilvl w:val="0"/>
          <w:numId w:val="37"/>
        </w:numPr>
      </w:pPr>
      <w:r w:rsidRPr="003528C8">
        <w:t>Garantizar la satisfacción del usuario/administrador y la calidad del producto entregado.</w:t>
      </w:r>
    </w:p>
    <w:p w14:paraId="707E21AC" w14:textId="08962969" w:rsidR="003528C8" w:rsidRPr="003528C8" w:rsidRDefault="003528C8">
      <w:pPr>
        <w:numPr>
          <w:ilvl w:val="0"/>
          <w:numId w:val="37"/>
        </w:numPr>
      </w:pPr>
      <w:r w:rsidRPr="003528C8">
        <w:t>Facilitar la toma de decisiones y la priorización de acciones correctivas.</w:t>
      </w:r>
    </w:p>
    <w:p w14:paraId="31DEB155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Metodología aplicada</w:t>
      </w:r>
    </w:p>
    <w:p w14:paraId="4745C87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Planificación del seguimiento</w:t>
      </w:r>
    </w:p>
    <w:p w14:paraId="5B278A97" w14:textId="77777777" w:rsidR="003528C8" w:rsidRPr="003528C8" w:rsidRDefault="003528C8">
      <w:pPr>
        <w:numPr>
          <w:ilvl w:val="1"/>
          <w:numId w:val="38"/>
        </w:numPr>
      </w:pPr>
      <w:r w:rsidRPr="003528C8">
        <w:t>Se establecieron indicadores clave de rendimiento (KPI) como cumplimiento de plazos, número de incidencias, satisfacción del usuario y calidad de los datos gestionados.</w:t>
      </w:r>
    </w:p>
    <w:p w14:paraId="16FCA025" w14:textId="5BE5030A" w:rsidR="003528C8" w:rsidRPr="003528C8" w:rsidRDefault="003528C8">
      <w:pPr>
        <w:numPr>
          <w:ilvl w:val="1"/>
          <w:numId w:val="38"/>
        </w:numPr>
      </w:pPr>
      <w:r w:rsidRPr="003528C8">
        <w:t>Se definió una periodicidad de revisión semanal y al final de cada hito relevante del proyecto.</w:t>
      </w:r>
    </w:p>
    <w:p w14:paraId="74986462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Herramientas y técnicas utilizadas</w:t>
      </w:r>
    </w:p>
    <w:p w14:paraId="1550059B" w14:textId="77777777" w:rsidR="003528C8" w:rsidRPr="003528C8" w:rsidRDefault="003528C8">
      <w:pPr>
        <w:numPr>
          <w:ilvl w:val="1"/>
          <w:numId w:val="38"/>
        </w:numPr>
      </w:pPr>
      <w:r w:rsidRPr="003528C8">
        <w:t>Uso de listas de tareas y control de versiones para registrar avances y cambios.</w:t>
      </w:r>
    </w:p>
    <w:p w14:paraId="39F3C47B" w14:textId="7BB27A5C" w:rsidR="003528C8" w:rsidRPr="003528C8" w:rsidRDefault="003528C8">
      <w:pPr>
        <w:numPr>
          <w:ilvl w:val="1"/>
          <w:numId w:val="38"/>
        </w:numPr>
      </w:pPr>
      <w:r w:rsidRPr="003528C8">
        <w:t>Revisión técnica formal de los módulos desarrollados para garantizar la calidad y cumplimiento de requisitos.</w:t>
      </w:r>
    </w:p>
    <w:p w14:paraId="57C56CDD" w14:textId="090D1290" w:rsidR="003528C8" w:rsidRPr="003528C8" w:rsidRDefault="003528C8">
      <w:pPr>
        <w:numPr>
          <w:ilvl w:val="1"/>
          <w:numId w:val="38"/>
        </w:numPr>
      </w:pPr>
      <w:r w:rsidRPr="003528C8">
        <w:t>Reuniones periódicas para analizar el estado del proyecto y compartir incidencias detectadas.</w:t>
      </w:r>
    </w:p>
    <w:p w14:paraId="4BEE2D61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Registro y análisis de incidencias</w:t>
      </w:r>
    </w:p>
    <w:p w14:paraId="0B4FCCF1" w14:textId="77777777" w:rsidR="003528C8" w:rsidRPr="003528C8" w:rsidRDefault="003528C8">
      <w:pPr>
        <w:numPr>
          <w:ilvl w:val="1"/>
          <w:numId w:val="38"/>
        </w:numPr>
      </w:pPr>
      <w:r w:rsidRPr="003528C8">
        <w:t>Todas las incidencias detectadas durante el desarrollo y pruebas se documentaron en una tabla, indicando su descripción, impacto, diagnóstico, solución aplicada y recomendaciones para evitar recurrencia.</w:t>
      </w:r>
    </w:p>
    <w:p w14:paraId="0F75DFD8" w14:textId="558DCA98" w:rsidR="003528C8" w:rsidRPr="003528C8" w:rsidRDefault="003528C8">
      <w:pPr>
        <w:numPr>
          <w:ilvl w:val="1"/>
          <w:numId w:val="38"/>
        </w:numPr>
      </w:pPr>
      <w:r w:rsidRPr="003528C8">
        <w:t>Se analizaron los cuellos de botella y problemas recurrentes para ajustar los procesos y mejorar la eficiencia.</w:t>
      </w:r>
    </w:p>
    <w:p w14:paraId="38190DFA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Evaluación de resultados</w:t>
      </w:r>
    </w:p>
    <w:p w14:paraId="343A059D" w14:textId="77777777" w:rsidR="003528C8" w:rsidRPr="003528C8" w:rsidRDefault="003528C8">
      <w:pPr>
        <w:numPr>
          <w:ilvl w:val="1"/>
          <w:numId w:val="38"/>
        </w:numPr>
      </w:pPr>
      <w:r w:rsidRPr="003528C8">
        <w:t>Se verificó el cumplimiento de los objetivos del proyecto, asegurando que la aplicación funciona correctamente según las especificaciones.</w:t>
      </w:r>
    </w:p>
    <w:p w14:paraId="30F6310D" w14:textId="3BA21078" w:rsidR="003528C8" w:rsidRPr="003528C8" w:rsidRDefault="003528C8">
      <w:pPr>
        <w:numPr>
          <w:ilvl w:val="1"/>
          <w:numId w:val="38"/>
        </w:numPr>
      </w:pPr>
      <w:r w:rsidRPr="003528C8">
        <w:t>Se evaluó la satisfacción del usuario/administrador mediante pruebas de uso y revisión de los mensajes y flujos de trabajo.</w:t>
      </w:r>
    </w:p>
    <w:p w14:paraId="6FC49178" w14:textId="77777777" w:rsidR="003528C8" w:rsidRPr="003528C8" w:rsidRDefault="003528C8">
      <w:pPr>
        <w:numPr>
          <w:ilvl w:val="1"/>
          <w:numId w:val="38"/>
        </w:numPr>
      </w:pPr>
      <w:r w:rsidRPr="003528C8">
        <w:t>Se comprobó la integridad y persistencia de los datos gestionados.</w:t>
      </w:r>
    </w:p>
    <w:p w14:paraId="630D88F3" w14:textId="77777777" w:rsidR="003528C8" w:rsidRPr="003528C8" w:rsidRDefault="003528C8">
      <w:pPr>
        <w:numPr>
          <w:ilvl w:val="0"/>
          <w:numId w:val="38"/>
        </w:numPr>
      </w:pPr>
      <w:r w:rsidRPr="003528C8">
        <w:rPr>
          <w:b/>
          <w:bCs/>
        </w:rPr>
        <w:t>Cierre y lecciones aprendidas</w:t>
      </w:r>
    </w:p>
    <w:p w14:paraId="194BC2E6" w14:textId="77777777" w:rsidR="003528C8" w:rsidRPr="003528C8" w:rsidRDefault="003528C8">
      <w:pPr>
        <w:numPr>
          <w:ilvl w:val="1"/>
          <w:numId w:val="38"/>
        </w:numPr>
      </w:pPr>
      <w:r w:rsidRPr="003528C8">
        <w:t>Al finalizar el proyecto, se realizó una revisión global de los logros, dificultades y soluciones implementadas.</w:t>
      </w:r>
    </w:p>
    <w:p w14:paraId="0A80A542" w14:textId="72B81114" w:rsidR="003528C8" w:rsidRPr="003528C8" w:rsidRDefault="003528C8">
      <w:pPr>
        <w:numPr>
          <w:ilvl w:val="1"/>
          <w:numId w:val="38"/>
        </w:numPr>
      </w:pPr>
      <w:r w:rsidRPr="003528C8">
        <w:t>Se documentaron las lecciones aprendidas y se propusieron mejoras para futuros proyectos similares.</w:t>
      </w:r>
    </w:p>
    <w:p w14:paraId="04509532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Indicadores de seguimiento utilizados</w:t>
      </w:r>
    </w:p>
    <w:p w14:paraId="227845D4" w14:textId="77777777" w:rsidR="003528C8" w:rsidRPr="003528C8" w:rsidRDefault="003528C8">
      <w:pPr>
        <w:numPr>
          <w:ilvl w:val="0"/>
          <w:numId w:val="39"/>
        </w:numPr>
      </w:pPr>
      <w:r w:rsidRPr="003528C8">
        <w:t>Número y gravedad de incidencias detectadas y resueltas.</w:t>
      </w:r>
    </w:p>
    <w:p w14:paraId="7B1BA55D" w14:textId="77777777" w:rsidR="003528C8" w:rsidRPr="003528C8" w:rsidRDefault="003528C8">
      <w:pPr>
        <w:numPr>
          <w:ilvl w:val="0"/>
          <w:numId w:val="39"/>
        </w:numPr>
      </w:pPr>
      <w:r w:rsidRPr="003528C8">
        <w:lastRenderedPageBreak/>
        <w:t>Cumplimiento de los plazos establecidos para cada fase.</w:t>
      </w:r>
    </w:p>
    <w:p w14:paraId="6EA3C855" w14:textId="77777777" w:rsidR="003528C8" w:rsidRPr="003528C8" w:rsidRDefault="003528C8">
      <w:pPr>
        <w:numPr>
          <w:ilvl w:val="0"/>
          <w:numId w:val="39"/>
        </w:numPr>
      </w:pPr>
      <w:r w:rsidRPr="003528C8">
        <w:t>Satisfacción del usuario/administrador en las pruebas finales.</w:t>
      </w:r>
    </w:p>
    <w:p w14:paraId="1C496648" w14:textId="77777777" w:rsidR="003528C8" w:rsidRPr="003528C8" w:rsidRDefault="003528C8">
      <w:pPr>
        <w:numPr>
          <w:ilvl w:val="0"/>
          <w:numId w:val="39"/>
        </w:numPr>
      </w:pPr>
      <w:r w:rsidRPr="003528C8">
        <w:t>Calidad y consistencia de los datos en los archivos gestionados.</w:t>
      </w:r>
    </w:p>
    <w:p w14:paraId="46E5A64E" w14:textId="1A741731" w:rsidR="003528C8" w:rsidRPr="003528C8" w:rsidRDefault="003528C8">
      <w:pPr>
        <w:numPr>
          <w:ilvl w:val="0"/>
          <w:numId w:val="39"/>
        </w:numPr>
      </w:pPr>
      <w:r w:rsidRPr="003528C8">
        <w:t>Cumplimiento de los requisitos y estándares definidos.</w:t>
      </w:r>
    </w:p>
    <w:p w14:paraId="7329E97B" w14:textId="77777777" w:rsidR="003528C8" w:rsidRPr="003528C8" w:rsidRDefault="003528C8" w:rsidP="003528C8">
      <w:pPr>
        <w:rPr>
          <w:b/>
          <w:bCs/>
        </w:rPr>
      </w:pPr>
      <w:r w:rsidRPr="003528C8">
        <w:rPr>
          <w:b/>
          <w:bCs/>
        </w:rPr>
        <w:t>Conclusión</w:t>
      </w:r>
    </w:p>
    <w:p w14:paraId="29EF0A26" w14:textId="29B54A67" w:rsidR="003528C8" w:rsidRPr="003528C8" w:rsidRDefault="003528C8" w:rsidP="003528C8">
      <w:r w:rsidRPr="003528C8">
        <w:t>El seguimiento y la evaluación continuos han permitido mantener el proyecto en la trayectoria correcta, detectar y resolver problemas de forma proactiva y asegurar la calidad del producto final. Este proceso ha facilitado la mejora continua y la obtención de un resultado alineado con los objetivos iniciales y las expectativas del usuario/administrador.</w:t>
      </w:r>
    </w:p>
    <w:p w14:paraId="6E501157" w14:textId="77777777" w:rsidR="00C24119" w:rsidRPr="00C24119" w:rsidRDefault="00C24119" w:rsidP="00C24119"/>
    <w:p w14:paraId="68081DD7" w14:textId="77777777" w:rsidR="00C24119" w:rsidRPr="00C24119" w:rsidRDefault="00C24119" w:rsidP="00C24119"/>
    <w:p w14:paraId="23F2F612" w14:textId="1255AFB6" w:rsidR="00F85284" w:rsidRPr="00F85284" w:rsidRDefault="00F85284" w:rsidP="00F85284">
      <w:pPr>
        <w:jc w:val="center"/>
      </w:pPr>
    </w:p>
    <w:p w14:paraId="3AD6DDA4" w14:textId="77777777" w:rsidR="00F85284" w:rsidRPr="00F85284" w:rsidRDefault="00F85284" w:rsidP="00F85284"/>
    <w:p w14:paraId="6001B2E5" w14:textId="77777777" w:rsidR="007B2A1C" w:rsidRPr="00253E43" w:rsidRDefault="007B2A1C" w:rsidP="00937301">
      <w:pPr>
        <w:autoSpaceDE w:val="0"/>
        <w:autoSpaceDN w:val="0"/>
        <w:adjustRightInd w:val="0"/>
        <w:spacing w:line="240" w:lineRule="auto"/>
        <w:jc w:val="left"/>
        <w:rPr>
          <w:rFonts w:ascii="Calibri" w:eastAsiaTheme="minorHAnsi" w:hAnsi="Calibri" w:cs="Calibri"/>
        </w:rPr>
      </w:pPr>
    </w:p>
    <w:p w14:paraId="3C38DE9F" w14:textId="77777777" w:rsidR="00312CEF" w:rsidRPr="00253E43" w:rsidRDefault="00312CEF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</w:p>
    <w:p w14:paraId="21C9116E" w14:textId="77777777" w:rsidR="00FB2DA4" w:rsidRDefault="00FB2DA4">
      <w:pPr>
        <w:spacing w:after="200"/>
        <w:jc w:val="left"/>
        <w:rPr>
          <w:rFonts w:asciiTheme="majorHAnsi" w:eastAsiaTheme="majorEastAsia" w:hAnsiTheme="majorHAnsi" w:cstheme="majorBidi"/>
          <w:color w:val="061F57" w:themeColor="text2" w:themeShade="BF"/>
          <w:kern w:val="28"/>
          <w:sz w:val="144"/>
          <w:szCs w:val="144"/>
        </w:rPr>
      </w:pPr>
      <w:bookmarkStart w:id="178" w:name="_Toc49341863"/>
      <w:r>
        <w:rPr>
          <w:sz w:val="144"/>
          <w:szCs w:val="144"/>
        </w:rPr>
        <w:br w:type="page"/>
      </w:r>
    </w:p>
    <w:p w14:paraId="6CC15506" w14:textId="7C4297DE" w:rsidR="00937301" w:rsidRPr="00253E43" w:rsidRDefault="00937301" w:rsidP="00312CEF">
      <w:pPr>
        <w:pStyle w:val="Ttulo1"/>
        <w:jc w:val="center"/>
        <w:rPr>
          <w:sz w:val="144"/>
          <w:szCs w:val="144"/>
        </w:rPr>
      </w:pPr>
      <w:bookmarkStart w:id="179" w:name="_Toc170148373"/>
      <w:bookmarkStart w:id="180" w:name="_Toc170148686"/>
      <w:r w:rsidRPr="00253E43">
        <w:rPr>
          <w:sz w:val="144"/>
          <w:szCs w:val="144"/>
        </w:rPr>
        <w:lastRenderedPageBreak/>
        <w:t>Implantación del Proyecto</w:t>
      </w:r>
      <w:bookmarkEnd w:id="178"/>
      <w:bookmarkEnd w:id="179"/>
      <w:bookmarkEnd w:id="180"/>
    </w:p>
    <w:p w14:paraId="4FE7AA29" w14:textId="77777777" w:rsidR="00312CEF" w:rsidRPr="00253E43" w:rsidRDefault="00312CEF">
      <w:pPr>
        <w:spacing w:after="200"/>
        <w:jc w:val="left"/>
        <w:rPr>
          <w:rFonts w:eastAsiaTheme="majorEastAsia" w:cstheme="majorBidi"/>
          <w:b/>
          <w:sz w:val="36"/>
          <w:szCs w:val="26"/>
        </w:rPr>
      </w:pPr>
      <w:r w:rsidRPr="00253E43">
        <w:br w:type="page"/>
      </w:r>
    </w:p>
    <w:p w14:paraId="0577BECA" w14:textId="36CD3E57" w:rsidR="00937301" w:rsidRDefault="00937301" w:rsidP="00312CEF">
      <w:pPr>
        <w:pStyle w:val="Ttulo2"/>
      </w:pPr>
      <w:bookmarkStart w:id="181" w:name="_Toc49341864"/>
      <w:bookmarkStart w:id="182" w:name="_Toc170148374"/>
      <w:bookmarkStart w:id="183" w:name="_Toc170148687"/>
      <w:r w:rsidRPr="00253E43">
        <w:lastRenderedPageBreak/>
        <w:t>Plan de implantación</w:t>
      </w:r>
      <w:bookmarkEnd w:id="181"/>
      <w:bookmarkEnd w:id="182"/>
      <w:bookmarkEnd w:id="183"/>
    </w:p>
    <w:p w14:paraId="0692C6DC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1. Introducción</w:t>
      </w:r>
    </w:p>
    <w:p w14:paraId="47E3AC34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de implementación describe los pasos que he seguido para instalar, configurar y poner en funcionamiento la aplicación de gestión de préstamos desarrollada como proyecto final del curso. El objetivo es asegurar que la aplicación funciona correctamente en un entorno real y que cumple con los requisitos planteados por el profesor.</w:t>
      </w:r>
    </w:p>
    <w:p w14:paraId="5FF6A977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04522F45" w14:textId="22D4FCE5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2. Objetivos</w:t>
      </w:r>
    </w:p>
    <w:p w14:paraId="5FEC1E84" w14:textId="3D815B0E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Instalar y configurar la aplicación en </w:t>
      </w:r>
      <w:r>
        <w:t xml:space="preserve">el </w:t>
      </w:r>
      <w:r w:rsidRPr="00CD1086">
        <w:t>ordenador</w:t>
      </w:r>
      <w:r>
        <w:t xml:space="preserve"> necesario</w:t>
      </w:r>
      <w:r w:rsidRPr="00CD1086">
        <w:t>.</w:t>
      </w:r>
    </w:p>
    <w:p w14:paraId="005B8D7E" w14:textId="77777777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todas las funciones (altas, bajas, modificaciones, listados, préstamos, etc.) funcionan correctamente.</w:t>
      </w:r>
    </w:p>
    <w:p w14:paraId="534FBE97" w14:textId="3C981A89" w:rsidR="00CD1086" w:rsidRPr="00CD1086" w:rsidRDefault="00CD1086">
      <w:pPr>
        <w:numPr>
          <w:ilvl w:val="0"/>
          <w:numId w:val="53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Documentar el proceso de instalación y puesta en marcha para que cualquier </w:t>
      </w:r>
      <w:r w:rsidR="00D14743">
        <w:t xml:space="preserve">usuario que necesite hacer uso del programa </w:t>
      </w:r>
      <w:r w:rsidRPr="00CD1086">
        <w:t>pueda repetirlo si lo desea.</w:t>
      </w:r>
    </w:p>
    <w:p w14:paraId="2E4EDF30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354F79F4" w14:textId="72B53F6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3. Alcance</w:t>
      </w:r>
    </w:p>
    <w:p w14:paraId="4506585D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Este plan abarca:</w:t>
      </w:r>
    </w:p>
    <w:p w14:paraId="1F78AFA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Instalación de Python y preparación del entorno.</w:t>
      </w:r>
    </w:p>
    <w:p w14:paraId="73F707D5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Copia y organización de los archivos del proyecto.</w:t>
      </w:r>
    </w:p>
    <w:p w14:paraId="66F46DBD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Configuración del archivo config.py y de los archivos de datos (CSV).</w:t>
      </w:r>
    </w:p>
    <w:p w14:paraId="4A22D32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Pruebas de funcionamiento básico y validación de restricciones.</w:t>
      </w:r>
    </w:p>
    <w:p w14:paraId="350AB9A3" w14:textId="77777777" w:rsidR="00CD1086" w:rsidRPr="00CD1086" w:rsidRDefault="00CD1086">
      <w:pPr>
        <w:numPr>
          <w:ilvl w:val="0"/>
          <w:numId w:val="54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Elaboración de la documentación necesaria (manual de usuario, manual de instalación).</w:t>
      </w:r>
    </w:p>
    <w:p w14:paraId="77806679" w14:textId="7777777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</w:pPr>
      <w:r w:rsidRPr="00CD1086">
        <w:t>No se incluye la migración de datos desde otros sistemas ni la instalación en varios equipos.</w:t>
      </w:r>
    </w:p>
    <w:p w14:paraId="337D8DCA" w14:textId="77777777" w:rsid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3E81C02" w14:textId="42F45C16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4. Cronograma y fases</w:t>
      </w:r>
    </w:p>
    <w:p w14:paraId="3F865748" w14:textId="64317091" w:rsidR="001768EE" w:rsidRDefault="001768EE" w:rsidP="001768EE">
      <w:pPr>
        <w:pStyle w:val="Descripcin"/>
        <w:keepNext/>
      </w:pPr>
      <w:bookmarkStart w:id="184" w:name="_Toc198547927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. Cronograma y fases</w:t>
      </w:r>
      <w:bookmarkEnd w:id="184"/>
    </w:p>
    <w:tbl>
      <w:tblPr>
        <w:tblW w:w="991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0"/>
        <w:gridCol w:w="5866"/>
        <w:gridCol w:w="1445"/>
      </w:tblGrid>
      <w:tr w:rsidR="00CD1086" w:rsidRPr="00CD1086" w14:paraId="4D7A7151" w14:textId="77777777" w:rsidTr="00CD1086">
        <w:trPr>
          <w:trHeight w:val="330"/>
          <w:tblHeader/>
        </w:trPr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4A872981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Fase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3E501D38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Descripción</w:t>
            </w:r>
          </w:p>
        </w:tc>
        <w:tc>
          <w:tcPr>
            <w:tcW w:w="0" w:type="auto"/>
            <w:tcBorders>
              <w:top w:val="single" w:sz="2" w:space="0" w:color="E5E7EB"/>
              <w:left w:val="single" w:sz="2" w:space="0" w:color="E5E7EB"/>
              <w:bottom w:val="single" w:sz="2" w:space="0" w:color="E5E7EB"/>
              <w:right w:val="single" w:sz="2" w:space="0" w:color="E5E7EB"/>
            </w:tcBorders>
            <w:shd w:val="clear" w:color="auto" w:fill="D0CECE" w:themeFill="background2" w:themeFillShade="E6"/>
            <w:hideMark/>
          </w:tcPr>
          <w:p w14:paraId="227DC1A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  <w:rPr>
                <w:b/>
                <w:bCs/>
              </w:rPr>
            </w:pPr>
            <w:r w:rsidRPr="00CD1086">
              <w:rPr>
                <w:b/>
                <w:bCs/>
              </w:rPr>
              <w:t>Fecha</w:t>
            </w:r>
          </w:p>
        </w:tc>
      </w:tr>
      <w:tr w:rsidR="00CD1086" w:rsidRPr="00CD1086" w14:paraId="0D7C482F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5A07DD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Preparación del entorno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ECA88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Instalación de Python y creación de la carpeta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0993E9" w14:textId="2C77D9E3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26</w:t>
            </w:r>
            <w:r w:rsidRPr="00CD1086">
              <w:t>/</w:t>
            </w:r>
            <w:r w:rsidR="001768EE">
              <w:t>02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5054E955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E9F42F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 de archivos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149A95B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Copiar y organizar los archivos y carpetas del proyecto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1F2F2AF" w14:textId="10575C31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10</w:t>
            </w:r>
            <w:r w:rsidRPr="00CD1086">
              <w:t>/</w:t>
            </w:r>
            <w:r w:rsidR="001768EE">
              <w:t>03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498B6159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883FD6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Configuración inicial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A05EC6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Editar config.py y comprobar archivos CSV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04B0855" w14:textId="4CD40892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15</w:t>
            </w:r>
            <w:r w:rsidRPr="00CD1086">
              <w:t>/</w:t>
            </w:r>
            <w:r w:rsidR="001768EE">
              <w:t>03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17E91947" w14:textId="77777777" w:rsidTr="00CD1086">
        <w:trPr>
          <w:trHeight w:val="34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225D37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Pruebas funcionales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5EBE34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Probar todas las funciones de la aplicación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B3A5B6" w14:textId="68BA05A5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30</w:t>
            </w:r>
            <w:r w:rsidRPr="00CD1086">
              <w:t>/</w:t>
            </w:r>
            <w:r w:rsidR="001768EE">
              <w:t>03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5C4B1BC0" w14:textId="77777777" w:rsidTr="00CD1086">
        <w:trPr>
          <w:trHeight w:val="33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47B6A52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Documentación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AAA819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Redactar manuales de usuario e instalación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FFBEE4" w14:textId="4191F9C0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01</w:t>
            </w:r>
            <w:r w:rsidRPr="00CD1086">
              <w:t>/</w:t>
            </w:r>
            <w:r w:rsidR="001768EE">
              <w:t>04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  <w:tr w:rsidR="00CD1086" w:rsidRPr="00CD1086" w14:paraId="4502A16F" w14:textId="77777777" w:rsidTr="00CD1086">
        <w:trPr>
          <w:trHeight w:val="31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74764E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Presentación y entrega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EB7B35" w14:textId="77777777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Preparar la entrega y explicar el funcionamiento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0CECE" w:themeFill="background2" w:themeFillShade="E6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2E2772D" w14:textId="0C4A1EB4" w:rsidR="00CD1086" w:rsidRPr="00CD1086" w:rsidRDefault="00CD1086" w:rsidP="00CD1086">
            <w:pPr>
              <w:tabs>
                <w:tab w:val="left" w:pos="284"/>
                <w:tab w:val="left" w:pos="2268"/>
                <w:tab w:val="left" w:pos="4820"/>
                <w:tab w:val="left" w:pos="7230"/>
              </w:tabs>
            </w:pPr>
            <w:r w:rsidRPr="00CD1086">
              <w:t>[</w:t>
            </w:r>
            <w:r w:rsidR="001768EE">
              <w:t>01</w:t>
            </w:r>
            <w:r w:rsidRPr="00CD1086">
              <w:t>/</w:t>
            </w:r>
            <w:r w:rsidR="001768EE">
              <w:t>05</w:t>
            </w:r>
            <w:r w:rsidRPr="00CD1086">
              <w:t>/</w:t>
            </w:r>
            <w:r w:rsidR="001768EE">
              <w:t>2025</w:t>
            </w:r>
            <w:r w:rsidRPr="00CD1086">
              <w:t>]</w:t>
            </w:r>
          </w:p>
        </w:tc>
      </w:tr>
    </w:tbl>
    <w:p w14:paraId="2EB36012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0F7FFFD" w14:textId="323ECFB7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5. Recursos necesarios</w:t>
      </w:r>
    </w:p>
    <w:p w14:paraId="15243D2B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Ordenador personal con Windows/Linux/Mac.</w:t>
      </w:r>
    </w:p>
    <w:p w14:paraId="2A4B4D33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Python 3.8 o superior.</w:t>
      </w:r>
    </w:p>
    <w:p w14:paraId="25DD684F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lastRenderedPageBreak/>
        <w:t>Archivos del proyecto (código fuente y archivos CSV).</w:t>
      </w:r>
    </w:p>
    <w:p w14:paraId="39F75CD1" w14:textId="77777777" w:rsidR="00CD1086" w:rsidRPr="00CD1086" w:rsidRDefault="00CD1086">
      <w:pPr>
        <w:numPr>
          <w:ilvl w:val="0"/>
          <w:numId w:val="55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Manuales de usuario e instalación.</w:t>
      </w:r>
    </w:p>
    <w:p w14:paraId="74CCF31A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61B087A7" w14:textId="32795C0B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6. Tareas principales</w:t>
      </w:r>
    </w:p>
    <w:p w14:paraId="4C5107A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Preparación del entorno</w:t>
      </w:r>
    </w:p>
    <w:p w14:paraId="5BA07B45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Instalar Python desde la web oficial.</w:t>
      </w:r>
    </w:p>
    <w:p w14:paraId="36A5F6D6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Crear una carpeta específica para el proyecto.</w:t>
      </w:r>
    </w:p>
    <w:p w14:paraId="17FB3162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Copia y organización de archivos</w:t>
      </w:r>
    </w:p>
    <w:p w14:paraId="1AA23493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Descargar o copiar todos los archivos del proyecto en la carpeta creada.</w:t>
      </w:r>
    </w:p>
    <w:p w14:paraId="5BC7B92D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 estructura de carpetas y archivos es la correcta.</w:t>
      </w:r>
    </w:p>
    <w:p w14:paraId="1817E205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Configuración inicial</w:t>
      </w:r>
    </w:p>
    <w:p w14:paraId="6746982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Abrir y editar el archivo config.py para ajustar rutas y credenciales.</w:t>
      </w:r>
    </w:p>
    <w:p w14:paraId="1A48152B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Verificar que los archivos CSV existen y tienen la cabecera adecuada.</w:t>
      </w:r>
    </w:p>
    <w:p w14:paraId="5A60D5E8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Pruebas funcionales</w:t>
      </w:r>
    </w:p>
    <w:p w14:paraId="4FFB037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Ejecutar la aplicación desde la terminal.</w:t>
      </w:r>
    </w:p>
    <w:p w14:paraId="6BC0D26E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Probar el alta, baja y modificación de alumnos, libros, materias, cursos y préstamos.</w:t>
      </w:r>
    </w:p>
    <w:p w14:paraId="5F55BCDF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Comprobar que las restricciones (ejemplares disponibles, préstamos pendientes, etc.) funcionan correctamente.</w:t>
      </w:r>
    </w:p>
    <w:p w14:paraId="773B9B0A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Documentación</w:t>
      </w:r>
    </w:p>
    <w:p w14:paraId="44B7BB47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Redactar el manual de usuario y el manual de instalación, incluyendo capturas de pantalla.</w:t>
      </w:r>
    </w:p>
    <w:p w14:paraId="57987B51" w14:textId="2FFBBB76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 xml:space="preserve">Preparar una breve guía para el </w:t>
      </w:r>
      <w:r w:rsidR="00D14743">
        <w:t>usuario</w:t>
      </w:r>
      <w:r w:rsidRPr="00CD1086">
        <w:t xml:space="preserve"> sobre cómo ejecutar la aplicación.</w:t>
      </w:r>
    </w:p>
    <w:p w14:paraId="0FBFBB2E" w14:textId="77777777" w:rsidR="00CD1086" w:rsidRPr="00CD1086" w:rsidRDefault="00CD1086">
      <w:pPr>
        <w:numPr>
          <w:ilvl w:val="0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rPr>
          <w:b/>
          <w:bCs/>
        </w:rPr>
        <w:t>Presentación y entrega</w:t>
      </w:r>
    </w:p>
    <w:p w14:paraId="497C84A4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Revisar que todo funciona correctamente.</w:t>
      </w:r>
    </w:p>
    <w:p w14:paraId="48F95282" w14:textId="6753735C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Entregar el proyecto y la documentación.</w:t>
      </w:r>
    </w:p>
    <w:p w14:paraId="1FDF1148" w14:textId="77777777" w:rsidR="00CD1086" w:rsidRPr="00CD1086" w:rsidRDefault="00CD1086">
      <w:pPr>
        <w:numPr>
          <w:ilvl w:val="1"/>
          <w:numId w:val="56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Prepararse para explicar el funcionamiento en la defensa o presentación.</w:t>
      </w:r>
    </w:p>
    <w:p w14:paraId="72D52D53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4BA6B8A5" w14:textId="077D73EE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7. Gestión de incidencias y riesgos</w:t>
      </w:r>
    </w:p>
    <w:p w14:paraId="56066257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surge algún error durante la instalación o pruebas, anotar el problema y la solución aplicada en un registro personal.</w:t>
      </w:r>
    </w:p>
    <w:p w14:paraId="4DF7799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Realizar una copia de seguridad de los archivos CSV antes de hacer cambios importantes.</w:t>
      </w:r>
    </w:p>
    <w:p w14:paraId="2A01B6AF" w14:textId="77777777" w:rsidR="00CD1086" w:rsidRPr="00CD1086" w:rsidRDefault="00CD1086">
      <w:pPr>
        <w:numPr>
          <w:ilvl w:val="0"/>
          <w:numId w:val="57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Si la aplicación no arranca, comprobar versiones de Python y rutas de archivos.</w:t>
      </w:r>
    </w:p>
    <w:p w14:paraId="59521137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1ECA1CF6" w14:textId="7738CE5F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8. Criterios de éxito</w:t>
      </w:r>
    </w:p>
    <w:p w14:paraId="4AC5C47C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aplicación se instala y ejecuta sin errores en mi ordenador.</w:t>
      </w:r>
    </w:p>
    <w:p w14:paraId="200FAEF4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Todas las funciones principales están disponibles y funcionan según lo esperado.</w:t>
      </w:r>
    </w:p>
    <w:p w14:paraId="14B77B51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El profesor puede probar la aplicación siguiendo el manual de instalación y usuario.</w:t>
      </w:r>
    </w:p>
    <w:p w14:paraId="5E02A080" w14:textId="77777777" w:rsidR="00CD1086" w:rsidRPr="00CD1086" w:rsidRDefault="00CD1086">
      <w:pPr>
        <w:numPr>
          <w:ilvl w:val="0"/>
          <w:numId w:val="58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La documentación es clara y suficiente para que otra persona pueda repetir el proceso.</w:t>
      </w:r>
    </w:p>
    <w:p w14:paraId="7B21F39D" w14:textId="77777777" w:rsidR="00D14743" w:rsidRDefault="00D14743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</w:p>
    <w:p w14:paraId="25D432AE" w14:textId="3C6B4AD0" w:rsidR="00CD1086" w:rsidRPr="00CD1086" w:rsidRDefault="00CD1086" w:rsidP="00CD1086">
      <w:pPr>
        <w:tabs>
          <w:tab w:val="left" w:pos="284"/>
          <w:tab w:val="left" w:pos="2268"/>
          <w:tab w:val="left" w:pos="4820"/>
          <w:tab w:val="left" w:pos="7230"/>
        </w:tabs>
        <w:rPr>
          <w:b/>
          <w:bCs/>
        </w:rPr>
      </w:pPr>
      <w:r w:rsidRPr="00CD1086">
        <w:rPr>
          <w:b/>
          <w:bCs/>
        </w:rPr>
        <w:t>9. Documentación y entrega</w:t>
      </w:r>
    </w:p>
    <w:p w14:paraId="58A9116E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instalación (explicando todos los pasos).</w:t>
      </w:r>
    </w:p>
    <w:p w14:paraId="690E891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Manual de usuario (explicando todas las funciones).</w:t>
      </w:r>
    </w:p>
    <w:p w14:paraId="6DAE3947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t>Registro de incidencias (si las hubo).</w:t>
      </w:r>
    </w:p>
    <w:p w14:paraId="4FD857A5" w14:textId="77777777" w:rsidR="00CD1086" w:rsidRPr="00CD1086" w:rsidRDefault="00CD1086">
      <w:pPr>
        <w:numPr>
          <w:ilvl w:val="0"/>
          <w:numId w:val="59"/>
        </w:numPr>
        <w:tabs>
          <w:tab w:val="left" w:pos="284"/>
          <w:tab w:val="left" w:pos="2268"/>
          <w:tab w:val="left" w:pos="4820"/>
          <w:tab w:val="left" w:pos="7230"/>
        </w:tabs>
      </w:pPr>
      <w:r w:rsidRPr="00CD1086">
        <w:lastRenderedPageBreak/>
        <w:t>Proyecto completo (código fuente y archivos de datos).</w:t>
      </w:r>
    </w:p>
    <w:p w14:paraId="7BA99590" w14:textId="08101E83" w:rsidR="00061A1C" w:rsidRPr="00253E43" w:rsidRDefault="00061A1C" w:rsidP="003305C7">
      <w:pPr>
        <w:tabs>
          <w:tab w:val="left" w:pos="284"/>
          <w:tab w:val="left" w:pos="2268"/>
          <w:tab w:val="left" w:pos="4820"/>
          <w:tab w:val="left" w:pos="7230"/>
        </w:tabs>
      </w:pPr>
      <w:r w:rsidRPr="00253E43">
        <w:tab/>
      </w:r>
      <w:r w:rsidRPr="00253E43">
        <w:tab/>
      </w:r>
      <w:r w:rsidRPr="00253E43">
        <w:tab/>
      </w:r>
    </w:p>
    <w:p w14:paraId="33DBC0AE" w14:textId="77777777" w:rsidR="00061A1C" w:rsidRPr="00253E43" w:rsidRDefault="00061A1C" w:rsidP="00061A1C">
      <w:pPr>
        <w:tabs>
          <w:tab w:val="left" w:pos="567"/>
          <w:tab w:val="left" w:pos="2835"/>
          <w:tab w:val="left" w:pos="5670"/>
          <w:tab w:val="left" w:pos="7938"/>
        </w:tabs>
      </w:pPr>
    </w:p>
    <w:p w14:paraId="107BB2E6" w14:textId="77777777" w:rsidR="00937301" w:rsidRDefault="00937301" w:rsidP="00312CEF">
      <w:pPr>
        <w:pStyle w:val="Ttulo2"/>
      </w:pPr>
      <w:bookmarkStart w:id="185" w:name="_Toc49341865"/>
      <w:bookmarkStart w:id="186" w:name="_Toc170148375"/>
      <w:bookmarkStart w:id="187" w:name="_Toc170148688"/>
      <w:r w:rsidRPr="00253E43">
        <w:t>Manual de instalación</w:t>
      </w:r>
      <w:bookmarkEnd w:id="185"/>
      <w:bookmarkEnd w:id="186"/>
      <w:bookmarkEnd w:id="187"/>
    </w:p>
    <w:p w14:paraId="7A674F19" w14:textId="5D50B6E0" w:rsidR="003D7A68" w:rsidRDefault="007308C5" w:rsidP="00F93D61">
      <w:pPr>
        <w:pStyle w:val="Ttulo3"/>
      </w:pPr>
      <w:bookmarkStart w:id="188" w:name="_Toc37610656"/>
      <w:bookmarkStart w:id="189" w:name="_Toc49341866"/>
      <w:bookmarkStart w:id="190" w:name="_Toc170148376"/>
      <w:bookmarkStart w:id="191" w:name="_Toc170148689"/>
      <w:r>
        <w:t>Instalación de la aplicación</w:t>
      </w:r>
      <w:bookmarkEnd w:id="188"/>
      <w:bookmarkEnd w:id="189"/>
      <w:bookmarkEnd w:id="190"/>
      <w:bookmarkEnd w:id="191"/>
    </w:p>
    <w:p w14:paraId="7D115B4D" w14:textId="77777777" w:rsidR="00F93D61" w:rsidRPr="00F93D61" w:rsidRDefault="00F93D61" w:rsidP="00F93D61"/>
    <w:p w14:paraId="68770232" w14:textId="77777777" w:rsidR="003D7A68" w:rsidRDefault="003D7A68" w:rsidP="00F93D61">
      <w:pPr>
        <w:pStyle w:val="Contenido"/>
      </w:pPr>
      <w:r>
        <w:t>1. Introducción</w:t>
      </w:r>
    </w:p>
    <w:p w14:paraId="0899F0E8" w14:textId="77777777" w:rsidR="00F93D61" w:rsidRDefault="00F93D61" w:rsidP="00F93D61">
      <w:pPr>
        <w:pStyle w:val="Contenido"/>
      </w:pPr>
    </w:p>
    <w:p w14:paraId="389C1CF2" w14:textId="77777777" w:rsidR="003D7A68" w:rsidRDefault="003D7A68" w:rsidP="003D7A68">
      <w:r>
        <w:t>Este manual describe, paso a paso, el proceso de instalación y puesta en marcha de la aplicación de gestión de préstamos. Su objetivo es facilitar la tarea a cualquier usuario, incluso con conocimientos básicos de informática, asegurando que la aplicación funcione correctamente desde el primer uso.</w:t>
      </w:r>
    </w:p>
    <w:p w14:paraId="63EBBB2F" w14:textId="77777777" w:rsidR="00F93D61" w:rsidRDefault="00F93D61" w:rsidP="00F93D61">
      <w:pPr>
        <w:pStyle w:val="Contenido"/>
      </w:pPr>
    </w:p>
    <w:p w14:paraId="5990D0B2" w14:textId="64DBEBA3" w:rsidR="003D7A68" w:rsidRDefault="003D7A68" w:rsidP="00F93D61">
      <w:pPr>
        <w:pStyle w:val="Contenido"/>
      </w:pPr>
      <w:r>
        <w:t>2. Requisitos del sistema</w:t>
      </w:r>
    </w:p>
    <w:p w14:paraId="23A31B3A" w14:textId="021E3E82" w:rsidR="003D7A68" w:rsidRDefault="003D7A68" w:rsidP="00F93D61">
      <w:pPr>
        <w:jc w:val="left"/>
      </w:pPr>
      <w:r>
        <w:t>- Sistema operativo: Windows 10 o superior, Linux (Ubuntu 20.04 o superior), o macOS (Catalina o superior).</w:t>
      </w:r>
      <w:r>
        <w:br/>
        <w:t>- Espacio en disco: Al menos 50 MB libres.</w:t>
      </w:r>
      <w:r>
        <w:br/>
        <w:t>- Python: Versión 3.8 o superior instalada.</w:t>
      </w:r>
      <w:r>
        <w:br/>
        <w:t>- Permisos: Acceso de lectura y escritura en la carpeta donde se instalará la aplicación.</w:t>
      </w:r>
    </w:p>
    <w:p w14:paraId="2B118446" w14:textId="04667594" w:rsidR="003D7A68" w:rsidRDefault="003D7A68" w:rsidP="00F93D61">
      <w:pPr>
        <w:pStyle w:val="Contenido"/>
      </w:pPr>
      <w:r>
        <w:br w:type="page"/>
      </w:r>
      <w:r w:rsidR="00F93D61">
        <w:lastRenderedPageBreak/>
        <w:t>3. Es</w:t>
      </w:r>
      <w:r>
        <w:t>tructura de carpetas y archivos</w:t>
      </w:r>
    </w:p>
    <w:p w14:paraId="35345C4D" w14:textId="77777777" w:rsidR="00F93D61" w:rsidRDefault="00F93D61" w:rsidP="00F93D61">
      <w:pPr>
        <w:pStyle w:val="Contenido"/>
      </w:pPr>
    </w:p>
    <w:p w14:paraId="4F142923" w14:textId="77777777" w:rsidR="00F93D61" w:rsidRDefault="003D7A68" w:rsidP="00F93D61">
      <w:pPr>
        <w:jc w:val="left"/>
      </w:pPr>
      <w:r>
        <w:t>La aplicación se organiza en varias carpetas y archivos. Al descomprimir o copiar el proyecto, debe obtener una estructura similar a la siguiente:</w:t>
      </w:r>
      <w:r>
        <w:br/>
      </w:r>
      <w:r>
        <w:br/>
        <w:t>PROYECTO/</w:t>
      </w:r>
      <w:r>
        <w:br/>
        <w:t>│</w:t>
      </w:r>
      <w:r>
        <w:br/>
        <w:t xml:space="preserve">├── </w:t>
      </w:r>
      <w:proofErr w:type="spellStart"/>
      <w:r>
        <w:t>config</w:t>
      </w:r>
      <w:proofErr w:type="spellEnd"/>
      <w:r>
        <w:t>/</w:t>
      </w:r>
      <w:r>
        <w:br/>
        <w:t>│   └── config.py</w:t>
      </w:r>
      <w:r>
        <w:br/>
        <w:t xml:space="preserve">├── </w:t>
      </w:r>
      <w:proofErr w:type="spellStart"/>
      <w:r>
        <w:t>doc</w:t>
      </w:r>
      <w:proofErr w:type="spellEnd"/>
      <w:r>
        <w:t>/</w:t>
      </w:r>
      <w:r>
        <w:br/>
        <w:t>│   └── (documentación)</w:t>
      </w:r>
      <w:r>
        <w:br/>
        <w:t xml:space="preserve">├── </w:t>
      </w:r>
      <w:proofErr w:type="spellStart"/>
      <w:r>
        <w:t>lib</w:t>
      </w:r>
      <w:proofErr w:type="spellEnd"/>
      <w:r>
        <w:t>/</w:t>
      </w:r>
      <w:r>
        <w:br/>
        <w:t>│   ├── alumnos.py</w:t>
      </w:r>
      <w:r>
        <w:br/>
        <w:t>│   ├── cursos.py</w:t>
      </w:r>
      <w:r>
        <w:br/>
        <w:t>│   ├── libros.py</w:t>
      </w:r>
      <w:r>
        <w:br/>
        <w:t>│   ├── materias.py</w:t>
      </w:r>
      <w:r>
        <w:br/>
        <w:t>│   └── prestamos.py</w:t>
      </w:r>
      <w:r>
        <w:br/>
        <w:t>├── test/</w:t>
      </w:r>
      <w:r>
        <w:br/>
        <w:t xml:space="preserve">│   └── </w:t>
      </w:r>
      <w:r w:rsidR="00F93D61">
        <w:t>testmenu.py</w:t>
      </w:r>
    </w:p>
    <w:p w14:paraId="3421B118" w14:textId="77777777" w:rsidR="00D2289F" w:rsidRDefault="00F93D61" w:rsidP="00F93D61">
      <w:pPr>
        <w:jc w:val="left"/>
      </w:pPr>
      <w:r>
        <w:t>|    └── testapp.py</w:t>
      </w:r>
      <w:r w:rsidR="003D7A68">
        <w:br/>
        <w:t xml:space="preserve">├── </w:t>
      </w:r>
      <w:proofErr w:type="spellStart"/>
      <w:r w:rsidR="003D7A68">
        <w:t>ui</w:t>
      </w:r>
      <w:proofErr w:type="spellEnd"/>
      <w:r w:rsidR="003D7A68">
        <w:t>/</w:t>
      </w:r>
    </w:p>
    <w:p w14:paraId="2D0B4899" w14:textId="77777777" w:rsidR="001768EE" w:rsidRDefault="00D2289F" w:rsidP="00D2289F">
      <w:pPr>
        <w:jc w:val="left"/>
      </w:pPr>
      <w:r>
        <w:t>|       └── menu.py</w:t>
      </w:r>
      <w:r w:rsidR="003D7A68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alumnos.csv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cursos.csv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libros.csv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materias.csv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prestamos.csv</w:t>
      </w:r>
      <w:r w:rsidR="00F93D61">
        <w:br/>
      </w:r>
      <w:r w:rsidR="00F93D61">
        <w:rPr>
          <w:rFonts w:ascii="Arial" w:hAnsi="Arial" w:cs="Arial"/>
        </w:rPr>
        <w:t>├</w:t>
      </w:r>
      <w:r w:rsidR="00F93D61">
        <w:rPr>
          <w:rFonts w:ascii="Calibri" w:hAnsi="Calibri" w:cs="Calibri"/>
        </w:rPr>
        <w:t>──</w:t>
      </w:r>
      <w:r w:rsidR="00F93D61">
        <w:t xml:space="preserve"> app.py</w:t>
      </w:r>
      <w:r w:rsidR="00F93D61">
        <w:br/>
      </w:r>
      <w:r w:rsidR="00F93D61">
        <w:rPr>
          <w:rFonts w:ascii="Calibri" w:hAnsi="Calibri" w:cs="Calibri"/>
        </w:rPr>
        <w:t>└──</w:t>
      </w:r>
      <w:r w:rsidR="00F93D61">
        <w:t xml:space="preserve"> main.py</w:t>
      </w:r>
    </w:p>
    <w:p w14:paraId="3EC5AF93" w14:textId="5C816F53" w:rsidR="001768EE" w:rsidRDefault="001768EE" w:rsidP="001768EE">
      <w:pPr>
        <w:jc w:val="left"/>
      </w:pPr>
      <w:r>
        <w:rPr>
          <w:rFonts w:ascii="Calibri" w:hAnsi="Calibri" w:cs="Calibri"/>
        </w:rPr>
        <w:t>└──</w:t>
      </w:r>
      <w:r>
        <w:t xml:space="preserve"> exportacion.py</w:t>
      </w:r>
      <w:r w:rsidR="003D7A68">
        <w:br/>
      </w:r>
    </w:p>
    <w:p w14:paraId="36E5069D" w14:textId="77777777" w:rsidR="001768EE" w:rsidRDefault="00F93D61" w:rsidP="001768EE">
      <w:pPr>
        <w:keepNext/>
        <w:jc w:val="left"/>
      </w:pPr>
      <w:r w:rsidRPr="00F93D61">
        <w:rPr>
          <w:noProof/>
        </w:rPr>
        <w:lastRenderedPageBreak/>
        <w:drawing>
          <wp:inline distT="0" distB="0" distL="0" distR="0" wp14:anchorId="24CDD0E9" wp14:editId="72661564">
            <wp:extent cx="6371590" cy="45091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30E5" w14:textId="15D6102C" w:rsidR="003D7A68" w:rsidRDefault="001768EE" w:rsidP="001768EE">
      <w:pPr>
        <w:pStyle w:val="Descripcin"/>
        <w:jc w:val="left"/>
      </w:pPr>
      <w:bookmarkStart w:id="192" w:name="_Toc198708840"/>
      <w:r>
        <w:t xml:space="preserve">Ilustración </w:t>
      </w:r>
      <w:r w:rsidR="008D2821">
        <w:t>3</w:t>
      </w:r>
      <w:r>
        <w:t>. Estructura Proyecto</w:t>
      </w:r>
      <w:bookmarkEnd w:id="192"/>
    </w:p>
    <w:p w14:paraId="7DB6FD88" w14:textId="35D97226" w:rsidR="003D7A68" w:rsidRDefault="003D7A68" w:rsidP="00F93D61">
      <w:pPr>
        <w:pStyle w:val="Contenido"/>
      </w:pPr>
      <w:r>
        <w:t>4. Descarga e instalación de Python</w:t>
      </w:r>
    </w:p>
    <w:p w14:paraId="70DB4F97" w14:textId="77777777" w:rsidR="00F93D61" w:rsidRDefault="00F93D61" w:rsidP="00F93D61">
      <w:pPr>
        <w:pStyle w:val="Contenido"/>
      </w:pPr>
    </w:p>
    <w:p w14:paraId="657CFDFC" w14:textId="77777777" w:rsidR="00F93D61" w:rsidRDefault="003D7A68" w:rsidP="00F93D61">
      <w:pPr>
        <w:jc w:val="left"/>
      </w:pPr>
      <w:r>
        <w:t>1. Acceda a la web oficial de Python: https://www.python.org/downloads/</w:t>
      </w:r>
      <w:r>
        <w:br/>
        <w:t>2. Descargue la versión recomendada para su sistema operativo.</w:t>
      </w:r>
      <w:r>
        <w:br/>
        <w:t>3. Ejecute el instalador y siga los pasos indicados.</w:t>
      </w:r>
      <w:r>
        <w:br/>
        <w:t>4. Importante: Marque la casilla “</w:t>
      </w:r>
      <w:proofErr w:type="spellStart"/>
      <w:r>
        <w:t>Add</w:t>
      </w:r>
      <w:proofErr w:type="spellEnd"/>
      <w:r>
        <w:t xml:space="preserve"> Python </w:t>
      </w:r>
      <w:proofErr w:type="spellStart"/>
      <w:r>
        <w:t>to</w:t>
      </w:r>
      <w:proofErr w:type="spellEnd"/>
      <w:r>
        <w:t xml:space="preserve"> PATH” durante la instalación.</w:t>
      </w:r>
      <w:r>
        <w:br/>
        <w:t>5. Finalice el proceso.</w:t>
      </w:r>
      <w:r>
        <w:br/>
      </w:r>
    </w:p>
    <w:p w14:paraId="35E3FEA2" w14:textId="77777777" w:rsidR="001768EE" w:rsidRDefault="00F93D61" w:rsidP="001768EE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154D2733" wp14:editId="048FA77F">
            <wp:extent cx="6371590" cy="3951605"/>
            <wp:effectExtent l="0" t="0" r="0" b="0"/>
            <wp:docPr id="22" name="Imagen 22" descr="Why You Should Add Python to PATH and How | by Shalewa Osen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y You Should Add Python to PATH and How | by Shalewa Oseni | Medi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5492" w14:textId="1F80B24D" w:rsidR="003D7A68" w:rsidRDefault="001768EE" w:rsidP="001768EE">
      <w:pPr>
        <w:pStyle w:val="Descripcin"/>
        <w:jc w:val="left"/>
      </w:pPr>
      <w:bookmarkStart w:id="193" w:name="_Toc198708841"/>
      <w:r>
        <w:t xml:space="preserve">Ilustración </w:t>
      </w:r>
      <w:r w:rsidR="008D2821">
        <w:t>4</w:t>
      </w:r>
      <w:r>
        <w:t>. Instalación Python</w:t>
      </w:r>
      <w:bookmarkEnd w:id="193"/>
    </w:p>
    <w:p w14:paraId="5C712A1F" w14:textId="77777777" w:rsidR="00F93D61" w:rsidRDefault="00F93D61" w:rsidP="00F93D61">
      <w:pPr>
        <w:jc w:val="left"/>
      </w:pPr>
    </w:p>
    <w:p w14:paraId="634E50E4" w14:textId="3A95802B" w:rsidR="003D7A68" w:rsidRDefault="003D7A68" w:rsidP="00F93D61">
      <w:pPr>
        <w:pStyle w:val="Contenido"/>
        <w:jc w:val="left"/>
      </w:pPr>
      <w:r>
        <w:t>5. Instalación de la aplicación</w:t>
      </w:r>
    </w:p>
    <w:p w14:paraId="1E9AB54E" w14:textId="77777777" w:rsidR="00F93D61" w:rsidRDefault="00F93D61" w:rsidP="00F93D61">
      <w:pPr>
        <w:pStyle w:val="Contenido"/>
        <w:jc w:val="left"/>
      </w:pPr>
    </w:p>
    <w:p w14:paraId="4E821B8F" w14:textId="77777777" w:rsidR="003D7A68" w:rsidRDefault="003D7A68" w:rsidP="00F93D61">
      <w:pPr>
        <w:pStyle w:val="Contenido"/>
        <w:jc w:val="left"/>
      </w:pPr>
      <w:r>
        <w:t>5.1. Descargar el proyecto</w:t>
      </w:r>
    </w:p>
    <w:p w14:paraId="706829E4" w14:textId="77777777" w:rsidR="003D7A68" w:rsidRDefault="003D7A68" w:rsidP="00F93D61">
      <w:pPr>
        <w:jc w:val="left"/>
      </w:pPr>
      <w:r>
        <w:t>- Descargue el archivo comprimido del proyecto o clone el repositorio si está disponible en una plataforma como GitHub.</w:t>
      </w:r>
      <w:r>
        <w:br/>
        <w:t>- Extraiga el contenido en la carpeta deseada de su equipo.</w:t>
      </w:r>
    </w:p>
    <w:p w14:paraId="0097AED2" w14:textId="77777777" w:rsidR="00F93D61" w:rsidRDefault="00F93D61" w:rsidP="00F93D61">
      <w:pPr>
        <w:jc w:val="left"/>
      </w:pPr>
    </w:p>
    <w:p w14:paraId="671C1413" w14:textId="77777777" w:rsidR="003D7A68" w:rsidRDefault="003D7A68" w:rsidP="00F93D61">
      <w:pPr>
        <w:pStyle w:val="Contenido"/>
        <w:jc w:val="left"/>
      </w:pPr>
      <w:r>
        <w:t>5.2. Verificar archivos</w:t>
      </w:r>
    </w:p>
    <w:p w14:paraId="3B3B0DAC" w14:textId="079B6B2D" w:rsidR="003D7A68" w:rsidRDefault="003D7A68" w:rsidP="00F93D61">
      <w:pPr>
        <w:jc w:val="left"/>
      </w:pPr>
      <w:r>
        <w:t>- Asegúrese de que la estructura de carpetas y archivos coincide con la mostrada en el apartado 3.</w:t>
      </w:r>
      <w:r>
        <w:br/>
        <w:t xml:space="preserve">- Compruebe que los archivos CSV están presentes en la carpeta </w:t>
      </w:r>
      <w:r w:rsidR="00F93D61">
        <w:t>origen</w:t>
      </w:r>
      <w:r>
        <w:t>. Si es una instalación nueva, pueden estar vacíos salvo la cabecera.</w:t>
      </w:r>
    </w:p>
    <w:p w14:paraId="00841B59" w14:textId="77777777" w:rsidR="00D2289F" w:rsidRDefault="00D2289F" w:rsidP="00F93D61">
      <w:pPr>
        <w:jc w:val="left"/>
      </w:pPr>
    </w:p>
    <w:p w14:paraId="7D372098" w14:textId="56CDFFB2" w:rsidR="003D7A68" w:rsidRDefault="003D7A68" w:rsidP="00D2289F">
      <w:pPr>
        <w:pStyle w:val="Contenido"/>
      </w:pPr>
      <w:r>
        <w:t>6. Configuración inicial</w:t>
      </w:r>
    </w:p>
    <w:p w14:paraId="668264A7" w14:textId="77777777" w:rsidR="00D2289F" w:rsidRDefault="00D2289F" w:rsidP="00D2289F">
      <w:pPr>
        <w:pStyle w:val="Contenido"/>
      </w:pPr>
    </w:p>
    <w:p w14:paraId="46EA5B5C" w14:textId="77777777" w:rsidR="003D7A68" w:rsidRDefault="003D7A68" w:rsidP="00D2289F">
      <w:pPr>
        <w:pStyle w:val="Contenido"/>
      </w:pPr>
      <w:r>
        <w:t>6.1. Revisar archivo de configuración</w:t>
      </w:r>
    </w:p>
    <w:p w14:paraId="27BFA0E1" w14:textId="77777777" w:rsidR="003D7A68" w:rsidRDefault="003D7A68" w:rsidP="00D2289F">
      <w:pPr>
        <w:jc w:val="left"/>
      </w:pPr>
      <w:r>
        <w:t>- Abra el archivo config/config.py con un editor de texto.</w:t>
      </w:r>
      <w:r>
        <w:br/>
        <w:t>- Verifique las rutas de los archivos CSV y las credenciales de acceso.</w:t>
      </w:r>
      <w:r>
        <w:br/>
        <w:t>- Cambie el usuario y la contraseña por defecto si lo desea, para mayor seguridad.</w:t>
      </w:r>
    </w:p>
    <w:p w14:paraId="77F1BBDF" w14:textId="77777777" w:rsidR="00D2289F" w:rsidRDefault="00D2289F" w:rsidP="00D2289F">
      <w:pPr>
        <w:jc w:val="left"/>
      </w:pPr>
    </w:p>
    <w:p w14:paraId="7D8BA403" w14:textId="77777777" w:rsidR="003D7A68" w:rsidRDefault="003D7A68" w:rsidP="00D2289F">
      <w:pPr>
        <w:pStyle w:val="Contenido"/>
      </w:pPr>
      <w:r>
        <w:t>6.2. Comprobar permisos</w:t>
      </w:r>
    </w:p>
    <w:p w14:paraId="712003D8" w14:textId="77777777" w:rsidR="003D7A68" w:rsidRDefault="003D7A68" w:rsidP="00D2289F">
      <w:pPr>
        <w:jc w:val="left"/>
      </w:pPr>
      <w:r>
        <w:t>- Asegúrese de tener permisos de lectura y escritura en la carpeta del proyecto y en los archivos CSV.</w:t>
      </w:r>
    </w:p>
    <w:p w14:paraId="74405FF0" w14:textId="77777777" w:rsidR="003D7A68" w:rsidRDefault="003D7A68" w:rsidP="003D7A68">
      <w:r>
        <w:br w:type="page"/>
      </w:r>
    </w:p>
    <w:p w14:paraId="64AD7EBC" w14:textId="77777777" w:rsidR="003D7A68" w:rsidRDefault="003D7A68" w:rsidP="00D2289F">
      <w:pPr>
        <w:pStyle w:val="Contenido"/>
      </w:pPr>
      <w:r>
        <w:lastRenderedPageBreak/>
        <w:t>7. Primer inicio y verificación</w:t>
      </w:r>
    </w:p>
    <w:p w14:paraId="40B6703E" w14:textId="77777777" w:rsidR="00D2289F" w:rsidRDefault="00D2289F" w:rsidP="00D2289F">
      <w:pPr>
        <w:pStyle w:val="Contenido"/>
      </w:pPr>
    </w:p>
    <w:p w14:paraId="6EE3D892" w14:textId="77777777" w:rsidR="003D7A68" w:rsidRDefault="003D7A68" w:rsidP="00D2289F">
      <w:pPr>
        <w:pStyle w:val="Contenido"/>
      </w:pPr>
      <w:r>
        <w:t>7.1. Iniciar la aplicación</w:t>
      </w:r>
    </w:p>
    <w:p w14:paraId="4314CBC1" w14:textId="77777777" w:rsidR="001768EE" w:rsidRDefault="003D7A68" w:rsidP="001768EE">
      <w:pPr>
        <w:keepNext/>
        <w:jc w:val="left"/>
      </w:pPr>
      <w:r>
        <w:t>1. Abra una terminal o consola de comandos.</w:t>
      </w:r>
      <w:r>
        <w:br/>
        <w:t>2. Navegue hasta la carpeta raíz del proyecto (PROYECTO/).</w:t>
      </w:r>
      <w:r>
        <w:br/>
        <w:t>3. Ejecute el siguiente comando:</w:t>
      </w:r>
      <w:r>
        <w:br/>
      </w:r>
      <w:r>
        <w:br/>
        <w:t xml:space="preserve">    </w:t>
      </w:r>
      <w:proofErr w:type="spellStart"/>
      <w:r>
        <w:t>python</w:t>
      </w:r>
      <w:proofErr w:type="spellEnd"/>
      <w:r>
        <w:t xml:space="preserve"> main.py</w:t>
      </w:r>
      <w:r>
        <w:br/>
      </w:r>
      <w:r>
        <w:br/>
        <w:t>4. Aparecerá la pantalla de inicio de sesión. Introduzca el usuario y la contraseña configurados en el archivo config.py.</w:t>
      </w:r>
      <w:r>
        <w:br/>
      </w:r>
      <w:r>
        <w:br/>
      </w:r>
      <w:r w:rsidR="00D2289F" w:rsidRPr="00D2289F">
        <w:rPr>
          <w:noProof/>
        </w:rPr>
        <w:drawing>
          <wp:inline distT="0" distB="0" distL="0" distR="0" wp14:anchorId="22CA49A5" wp14:editId="4577F890">
            <wp:extent cx="6371590" cy="4103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9404" w14:textId="1A53AABF" w:rsidR="001768EE" w:rsidRDefault="001768EE" w:rsidP="001768EE">
      <w:pPr>
        <w:pStyle w:val="Descripcin"/>
        <w:jc w:val="left"/>
      </w:pPr>
      <w:bookmarkStart w:id="194" w:name="_Toc198708842"/>
      <w:r>
        <w:t>Ilustración</w:t>
      </w:r>
      <w:r w:rsidR="008D2821">
        <w:t xml:space="preserve"> 5</w:t>
      </w:r>
      <w:r>
        <w:t xml:space="preserve">. </w:t>
      </w:r>
      <w:proofErr w:type="spellStart"/>
      <w:r>
        <w:t>Login</w:t>
      </w:r>
      <w:bookmarkEnd w:id="194"/>
      <w:proofErr w:type="spellEnd"/>
    </w:p>
    <w:p w14:paraId="50A5C7FB" w14:textId="3CE54855" w:rsidR="00D2289F" w:rsidRDefault="00D2289F" w:rsidP="00D2289F">
      <w:pPr>
        <w:jc w:val="left"/>
      </w:pPr>
      <w:r w:rsidRPr="00D2289F">
        <w:t xml:space="preserve"> </w:t>
      </w:r>
    </w:p>
    <w:p w14:paraId="2949700B" w14:textId="77777777" w:rsidR="00D2289F" w:rsidRDefault="00D2289F" w:rsidP="00D2289F">
      <w:pPr>
        <w:jc w:val="left"/>
      </w:pPr>
    </w:p>
    <w:p w14:paraId="132B5535" w14:textId="02F5C313" w:rsidR="003D7A68" w:rsidRDefault="003D7A68" w:rsidP="00D2289F">
      <w:pPr>
        <w:jc w:val="left"/>
        <w:rPr>
          <w:rStyle w:val="Carcterdecontenido"/>
          <w:b/>
          <w:bCs/>
          <w:color w:val="auto"/>
          <w:sz w:val="24"/>
          <w:szCs w:val="20"/>
        </w:rPr>
      </w:pPr>
      <w:r w:rsidRPr="00D2289F">
        <w:rPr>
          <w:rStyle w:val="Carcterdecontenido"/>
          <w:b/>
          <w:bCs/>
          <w:color w:val="auto"/>
          <w:sz w:val="24"/>
          <w:szCs w:val="20"/>
        </w:rPr>
        <w:t>7.2. Verificar funcionamiento</w:t>
      </w:r>
    </w:p>
    <w:p w14:paraId="61EDADE9" w14:textId="77777777" w:rsidR="00D2289F" w:rsidRDefault="00D2289F" w:rsidP="00D2289F">
      <w:pPr>
        <w:jc w:val="left"/>
      </w:pPr>
    </w:p>
    <w:p w14:paraId="007091F2" w14:textId="77777777" w:rsidR="003D7A68" w:rsidRDefault="003D7A68" w:rsidP="00D2289F">
      <w:pPr>
        <w:jc w:val="left"/>
      </w:pPr>
      <w:r>
        <w:t>- Acceda al menú principal.</w:t>
      </w:r>
      <w:r>
        <w:br/>
        <w:t>- Pruebe a listar alumnos, libros o realizar un alta de prueba.</w:t>
      </w:r>
      <w:r>
        <w:br/>
        <w:t>- Verifique que los datos quedan guardados correctamente en los archivos CSV correspondientes.</w:t>
      </w:r>
    </w:p>
    <w:p w14:paraId="799BB386" w14:textId="77777777" w:rsidR="003D7A68" w:rsidRDefault="003D7A68" w:rsidP="003D7A68">
      <w:r>
        <w:br w:type="page"/>
      </w:r>
    </w:p>
    <w:p w14:paraId="654307E0" w14:textId="77777777" w:rsidR="003D7A68" w:rsidRDefault="003D7A68" w:rsidP="00D2289F">
      <w:pPr>
        <w:pStyle w:val="Contenido"/>
      </w:pPr>
      <w:r>
        <w:lastRenderedPageBreak/>
        <w:t>8. Resolución de problemas comunes</w:t>
      </w:r>
    </w:p>
    <w:p w14:paraId="658A6231" w14:textId="77777777" w:rsidR="00D2289F" w:rsidRDefault="00D2289F" w:rsidP="00D2289F">
      <w:pPr>
        <w:pStyle w:val="Contenido"/>
      </w:pPr>
    </w:p>
    <w:p w14:paraId="325D6EDD" w14:textId="248111C6" w:rsidR="001768EE" w:rsidRDefault="001768EE" w:rsidP="001768EE">
      <w:pPr>
        <w:pStyle w:val="Descripcin"/>
        <w:keepNext/>
      </w:pPr>
      <w:bookmarkStart w:id="195" w:name="_Toc198547928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 Resolución de Problemas</w:t>
      </w:r>
      <w:bookmarkEnd w:id="195"/>
    </w:p>
    <w:tbl>
      <w:tblPr>
        <w:tblStyle w:val="Tablaconcuadrcula"/>
        <w:tblW w:w="10281" w:type="dxa"/>
        <w:tblLook w:val="04A0" w:firstRow="1" w:lastRow="0" w:firstColumn="1" w:lastColumn="0" w:noHBand="0" w:noVBand="1"/>
      </w:tblPr>
      <w:tblGrid>
        <w:gridCol w:w="3427"/>
        <w:gridCol w:w="3427"/>
        <w:gridCol w:w="3427"/>
      </w:tblGrid>
      <w:tr w:rsidR="00F93D61" w14:paraId="3AAC76B2" w14:textId="77777777" w:rsidTr="00F93D61">
        <w:trPr>
          <w:trHeight w:val="315"/>
        </w:trPr>
        <w:tc>
          <w:tcPr>
            <w:tcW w:w="3427" w:type="dxa"/>
          </w:tcPr>
          <w:p w14:paraId="78F0B8F5" w14:textId="090074A3" w:rsidR="00F93D61" w:rsidRDefault="00F93D61" w:rsidP="00F93D61">
            <w:pPr>
              <w:jc w:val="center"/>
            </w:pPr>
            <w:r>
              <w:t>Problema</w:t>
            </w:r>
          </w:p>
        </w:tc>
        <w:tc>
          <w:tcPr>
            <w:tcW w:w="3427" w:type="dxa"/>
          </w:tcPr>
          <w:p w14:paraId="45F47E46" w14:textId="71874836" w:rsidR="00F93D61" w:rsidRDefault="00F93D61" w:rsidP="00F93D61">
            <w:pPr>
              <w:jc w:val="center"/>
            </w:pPr>
            <w:r>
              <w:t>Posible causa</w:t>
            </w:r>
          </w:p>
        </w:tc>
        <w:tc>
          <w:tcPr>
            <w:tcW w:w="3427" w:type="dxa"/>
          </w:tcPr>
          <w:p w14:paraId="4F9D133A" w14:textId="6DEA25E4" w:rsidR="00F93D61" w:rsidRDefault="00F93D61" w:rsidP="00F93D61">
            <w:pPr>
              <w:jc w:val="center"/>
            </w:pPr>
            <w:r>
              <w:t>Solución</w:t>
            </w:r>
          </w:p>
        </w:tc>
      </w:tr>
      <w:tr w:rsidR="00F93D61" w14:paraId="5DC17C92" w14:textId="77777777" w:rsidTr="00F93D61">
        <w:trPr>
          <w:trHeight w:val="645"/>
        </w:trPr>
        <w:tc>
          <w:tcPr>
            <w:tcW w:w="3427" w:type="dxa"/>
          </w:tcPr>
          <w:p w14:paraId="4D6C0BB3" w14:textId="4ABC99C8" w:rsidR="00F93D61" w:rsidRDefault="00F93D61" w:rsidP="00F93D61">
            <w:pPr>
              <w:jc w:val="center"/>
            </w:pPr>
            <w:r>
              <w:t>No se inicia la aplicación</w:t>
            </w:r>
          </w:p>
        </w:tc>
        <w:tc>
          <w:tcPr>
            <w:tcW w:w="3427" w:type="dxa"/>
          </w:tcPr>
          <w:p w14:paraId="4509BAC7" w14:textId="40647488" w:rsidR="00F93D61" w:rsidRDefault="00F93D61" w:rsidP="00F93D61">
            <w:pPr>
              <w:jc w:val="center"/>
            </w:pPr>
            <w:r>
              <w:t>Python no instalado o no añadido al PATH</w:t>
            </w:r>
          </w:p>
        </w:tc>
        <w:tc>
          <w:tcPr>
            <w:tcW w:w="3427" w:type="dxa"/>
          </w:tcPr>
          <w:p w14:paraId="214F3B96" w14:textId="68D76E4E" w:rsidR="00F93D61" w:rsidRDefault="00F93D61" w:rsidP="00F93D61">
            <w:pPr>
              <w:jc w:val="center"/>
            </w:pPr>
            <w:r>
              <w:t>Instale Python y añádalo al PATH</w:t>
            </w:r>
          </w:p>
        </w:tc>
      </w:tr>
      <w:tr w:rsidR="00F93D61" w14:paraId="4EC8B2FD" w14:textId="77777777" w:rsidTr="00F93D61">
        <w:trPr>
          <w:trHeight w:val="645"/>
        </w:trPr>
        <w:tc>
          <w:tcPr>
            <w:tcW w:w="3427" w:type="dxa"/>
          </w:tcPr>
          <w:p w14:paraId="5DEF5F49" w14:textId="2BAF8B91" w:rsidR="00F93D61" w:rsidRDefault="00F93D61" w:rsidP="00F93D61">
            <w:pPr>
              <w:jc w:val="center"/>
            </w:pPr>
            <w:r>
              <w:t>Error de permisos al guardar archivos</w:t>
            </w:r>
          </w:p>
        </w:tc>
        <w:tc>
          <w:tcPr>
            <w:tcW w:w="3427" w:type="dxa"/>
          </w:tcPr>
          <w:p w14:paraId="43275B72" w14:textId="0889FC5E" w:rsidR="00F93D61" w:rsidRDefault="00F93D61" w:rsidP="00F93D61">
            <w:pPr>
              <w:jc w:val="center"/>
            </w:pPr>
            <w:r>
              <w:t>Falta de permisos en la carpeta del proyecto</w:t>
            </w:r>
          </w:p>
        </w:tc>
        <w:tc>
          <w:tcPr>
            <w:tcW w:w="3427" w:type="dxa"/>
          </w:tcPr>
          <w:p w14:paraId="57EBFBC8" w14:textId="30A34897" w:rsidR="00F93D61" w:rsidRDefault="00F93D61" w:rsidP="00F93D61">
            <w:pPr>
              <w:jc w:val="center"/>
            </w:pPr>
            <w:r>
              <w:t>Ejecute como administrador o cambie permisos</w:t>
            </w:r>
          </w:p>
        </w:tc>
      </w:tr>
      <w:tr w:rsidR="00F93D61" w14:paraId="060584DF" w14:textId="77777777" w:rsidTr="00F93D61">
        <w:trPr>
          <w:trHeight w:val="631"/>
        </w:trPr>
        <w:tc>
          <w:tcPr>
            <w:tcW w:w="3427" w:type="dxa"/>
          </w:tcPr>
          <w:p w14:paraId="59408484" w14:textId="0324834E" w:rsidR="00F93D61" w:rsidRDefault="00F93D61" w:rsidP="00F93D61">
            <w:pPr>
              <w:jc w:val="center"/>
            </w:pPr>
            <w:r>
              <w:t>Mensaje de error sobre archivos CSV</w:t>
            </w:r>
          </w:p>
        </w:tc>
        <w:tc>
          <w:tcPr>
            <w:tcW w:w="3427" w:type="dxa"/>
          </w:tcPr>
          <w:p w14:paraId="1B28A42E" w14:textId="2ACDEE86" w:rsidR="00F93D61" w:rsidRDefault="00F93D61" w:rsidP="00F93D61">
            <w:pPr>
              <w:jc w:val="center"/>
            </w:pPr>
            <w:r>
              <w:t>Faltan archivos o están en otra carpeta</w:t>
            </w:r>
          </w:p>
        </w:tc>
        <w:tc>
          <w:tcPr>
            <w:tcW w:w="3427" w:type="dxa"/>
          </w:tcPr>
          <w:p w14:paraId="012F4597" w14:textId="39446472" w:rsidR="00F93D61" w:rsidRDefault="00F93D61" w:rsidP="00F93D61">
            <w:pPr>
              <w:jc w:val="center"/>
            </w:pPr>
            <w:r>
              <w:t>Verifique la ubicación de los archivos CSV</w:t>
            </w:r>
          </w:p>
        </w:tc>
      </w:tr>
      <w:tr w:rsidR="00F93D61" w14:paraId="7E7F5536" w14:textId="77777777" w:rsidTr="00F93D61">
        <w:trPr>
          <w:trHeight w:val="645"/>
        </w:trPr>
        <w:tc>
          <w:tcPr>
            <w:tcW w:w="3427" w:type="dxa"/>
          </w:tcPr>
          <w:p w14:paraId="0C7CDA38" w14:textId="75F5040E" w:rsidR="00F93D61" w:rsidRDefault="00F93D61" w:rsidP="00F93D61">
            <w:pPr>
              <w:jc w:val="center"/>
            </w:pPr>
            <w:r>
              <w:t xml:space="preserve">No reconoce el comando </w:t>
            </w:r>
            <w:proofErr w:type="spellStart"/>
            <w:r>
              <w:t>python</w:t>
            </w:r>
            <w:proofErr w:type="spellEnd"/>
          </w:p>
        </w:tc>
        <w:tc>
          <w:tcPr>
            <w:tcW w:w="3427" w:type="dxa"/>
          </w:tcPr>
          <w:p w14:paraId="2CCC5C67" w14:textId="53A98EA3" w:rsidR="00F93D61" w:rsidRDefault="00F93D61" w:rsidP="00F93D61">
            <w:pPr>
              <w:jc w:val="center"/>
            </w:pPr>
            <w:r>
              <w:t>Python no añadido al PATH</w:t>
            </w:r>
          </w:p>
        </w:tc>
        <w:tc>
          <w:tcPr>
            <w:tcW w:w="3427" w:type="dxa"/>
          </w:tcPr>
          <w:p w14:paraId="3701AEE4" w14:textId="2AD1DF4E" w:rsidR="00F93D61" w:rsidRDefault="00F93D61" w:rsidP="00F93D61">
            <w:pPr>
              <w:jc w:val="center"/>
            </w:pPr>
            <w:r>
              <w:t>Reinicie el equipo o añada Python al PATH</w:t>
            </w:r>
          </w:p>
        </w:tc>
      </w:tr>
      <w:tr w:rsidR="00F93D61" w14:paraId="07DB3A6A" w14:textId="77777777" w:rsidTr="00F93D61">
        <w:trPr>
          <w:trHeight w:val="631"/>
        </w:trPr>
        <w:tc>
          <w:tcPr>
            <w:tcW w:w="3427" w:type="dxa"/>
          </w:tcPr>
          <w:p w14:paraId="3134E540" w14:textId="005CAAD6" w:rsidR="00F93D61" w:rsidRDefault="00F93D61" w:rsidP="00F93D61">
            <w:pPr>
              <w:jc w:val="center"/>
            </w:pPr>
            <w:r>
              <w:t>No accede con usuario/contraseña</w:t>
            </w:r>
          </w:p>
        </w:tc>
        <w:tc>
          <w:tcPr>
            <w:tcW w:w="3427" w:type="dxa"/>
          </w:tcPr>
          <w:p w14:paraId="554B882A" w14:textId="7E127B4D" w:rsidR="00F93D61" w:rsidRDefault="00F93D61" w:rsidP="00F93D61">
            <w:pPr>
              <w:jc w:val="center"/>
            </w:pPr>
            <w:r>
              <w:t>Credenciales incorrectas en config.py</w:t>
            </w:r>
          </w:p>
        </w:tc>
        <w:tc>
          <w:tcPr>
            <w:tcW w:w="3427" w:type="dxa"/>
          </w:tcPr>
          <w:p w14:paraId="4DB38AC6" w14:textId="26113595" w:rsidR="00F93D61" w:rsidRDefault="00F93D61" w:rsidP="00F93D61">
            <w:pPr>
              <w:jc w:val="center"/>
            </w:pPr>
            <w:r>
              <w:t>Revise y corrija las credenciales</w:t>
            </w:r>
          </w:p>
        </w:tc>
      </w:tr>
    </w:tbl>
    <w:p w14:paraId="69F45774" w14:textId="77777777" w:rsidR="00D2289F" w:rsidRDefault="00D2289F" w:rsidP="00D2289F"/>
    <w:p w14:paraId="2F48E364" w14:textId="2F79AD26" w:rsidR="003D7A68" w:rsidRDefault="003D7A68" w:rsidP="00D2289F">
      <w:pPr>
        <w:pStyle w:val="Contenido"/>
      </w:pPr>
      <w:r>
        <w:t>Recomendaciones finales</w:t>
      </w:r>
    </w:p>
    <w:p w14:paraId="4DD30B81" w14:textId="77777777" w:rsidR="00D2289F" w:rsidRDefault="00D2289F" w:rsidP="00D2289F">
      <w:pPr>
        <w:pStyle w:val="Contenido"/>
      </w:pPr>
    </w:p>
    <w:p w14:paraId="1A484C6C" w14:textId="77777777" w:rsidR="003D7A68" w:rsidRDefault="003D7A68" w:rsidP="003D7A68">
      <w:r>
        <w:t>- Realice copias de seguridad periódicas de los archivos CSV para evitar la pérdida de información.</w:t>
      </w:r>
      <w:r>
        <w:br/>
        <w:t>- No elimine ni modifique los archivos de configuración si no está seguro de los cambios.</w:t>
      </w:r>
      <w:r>
        <w:br/>
        <w:t>- Si actualiza la aplicación, conserve siempre una copia de los datos y la configuración.</w:t>
      </w:r>
      <w:r>
        <w:br/>
        <w:t xml:space="preserve">- Para dudas o incidencias, consulte la documentación incluida en la carpeta </w:t>
      </w:r>
      <w:proofErr w:type="spellStart"/>
      <w:r>
        <w:t>doc</w:t>
      </w:r>
      <w:proofErr w:type="spellEnd"/>
      <w:r>
        <w:t>/ o contacte con el responsable del proyecto.</w:t>
      </w:r>
    </w:p>
    <w:p w14:paraId="62A87D96" w14:textId="77777777" w:rsidR="003D7A68" w:rsidRDefault="003D7A68" w:rsidP="003D7A68">
      <w:r>
        <w:br/>
        <w:t>Este manual garantiza que cualquier usuario con conocimientos básicos de informática pueda instalar y poner en marcha la aplicación sin dificultad.</w:t>
      </w:r>
    </w:p>
    <w:p w14:paraId="3B312C23" w14:textId="77777777" w:rsidR="003D7A68" w:rsidRPr="003D7A68" w:rsidRDefault="003D7A68" w:rsidP="003D7A68"/>
    <w:p w14:paraId="57AE9A83" w14:textId="77777777" w:rsidR="003305C7" w:rsidRPr="003305C7" w:rsidRDefault="003305C7" w:rsidP="003305C7"/>
    <w:p w14:paraId="15DA43EE" w14:textId="08E5CBF1" w:rsidR="003305C7" w:rsidRDefault="006548BE" w:rsidP="00D2289F">
      <w:pPr>
        <w:pStyle w:val="Ttulo2"/>
      </w:pPr>
      <w:bookmarkStart w:id="196" w:name="_Toc49341876"/>
      <w:bookmarkStart w:id="197" w:name="_Toc170148377"/>
      <w:bookmarkStart w:id="198" w:name="_Toc170148690"/>
      <w:r w:rsidRPr="00253E43">
        <w:t>Mejoras posibles</w:t>
      </w:r>
      <w:bookmarkStart w:id="199" w:name="_Toc49341877"/>
      <w:bookmarkStart w:id="200" w:name="_Toc170148378"/>
      <w:bookmarkEnd w:id="196"/>
      <w:bookmarkEnd w:id="197"/>
      <w:bookmarkEnd w:id="198"/>
    </w:p>
    <w:p w14:paraId="40A956C3" w14:textId="77777777" w:rsidR="00D2289F" w:rsidRPr="00D2289F" w:rsidRDefault="00D2289F" w:rsidP="00D2289F">
      <w:r w:rsidRPr="00D2289F">
        <w:t>A pesar de que la aplicación cumple con los requisitos funcionales establecidos y proporciona una gestión eficaz de préstamos, existen diversas mejoras que podrían implementarse en futuras versiones para optimizar su funcionamiento, usabilidad y seguridad. A continuación, se detallan algunas de las mejoras más relevantes:</w:t>
      </w:r>
    </w:p>
    <w:p w14:paraId="67A41FC5" w14:textId="77777777" w:rsidR="00D2289F" w:rsidRDefault="00D2289F" w:rsidP="00D2289F">
      <w:pPr>
        <w:rPr>
          <w:b/>
          <w:bCs/>
        </w:rPr>
      </w:pPr>
    </w:p>
    <w:p w14:paraId="3B723F25" w14:textId="166624F2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1. Interfaz gráfica de usuario (GUI)</w:t>
      </w:r>
    </w:p>
    <w:p w14:paraId="28ED5326" w14:textId="77777777" w:rsidR="00D2289F" w:rsidRPr="00D2289F" w:rsidRDefault="00D2289F" w:rsidP="00D2289F">
      <w:r w:rsidRPr="00D2289F">
        <w:t xml:space="preserve">Actualmente, la aplicación funciona en modo consola. Desarrollar una interfaz gráfica (por ejemplo, con </w:t>
      </w:r>
      <w:proofErr w:type="spellStart"/>
      <w:r w:rsidRPr="00D2289F">
        <w:t>Tkinter</w:t>
      </w:r>
      <w:proofErr w:type="spellEnd"/>
      <w:r w:rsidRPr="00D2289F">
        <w:t xml:space="preserve">, </w:t>
      </w:r>
      <w:proofErr w:type="spellStart"/>
      <w:r w:rsidRPr="00D2289F">
        <w:t>PyQt</w:t>
      </w:r>
      <w:proofErr w:type="spellEnd"/>
      <w:r w:rsidRPr="00D2289F">
        <w:t xml:space="preserve"> o una aplicación web) facilitaría su uso, haría la navegación más intuitiva y permitiría una gestión visual de los registros, mejorando la experiencia del usuario.</w:t>
      </w:r>
    </w:p>
    <w:p w14:paraId="678FE58C" w14:textId="77777777" w:rsidR="00D2289F" w:rsidRDefault="00D2289F" w:rsidP="00D2289F">
      <w:pPr>
        <w:rPr>
          <w:b/>
          <w:bCs/>
        </w:rPr>
      </w:pPr>
    </w:p>
    <w:p w14:paraId="339B9114" w14:textId="13C78040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2. Gestión de usuarios y roles</w:t>
      </w:r>
    </w:p>
    <w:p w14:paraId="72196F8C" w14:textId="77777777" w:rsidR="00D2289F" w:rsidRPr="00D2289F" w:rsidRDefault="00D2289F" w:rsidP="00D2289F">
      <w:r w:rsidRPr="00D2289F">
        <w:t>Ampliar el sistema para permitir la existencia de varios usuarios, cada uno con diferentes permisos (por ejemplo, administrador, bibliotecario, usuario de consulta), mejoraría la seguridad y permitiría un control más granular de las acciones realizadas en la aplicación.</w:t>
      </w:r>
    </w:p>
    <w:p w14:paraId="6D1B71FC" w14:textId="77777777" w:rsidR="00D2289F" w:rsidRDefault="00D2289F" w:rsidP="00D2289F">
      <w:pPr>
        <w:rPr>
          <w:b/>
          <w:bCs/>
        </w:rPr>
      </w:pPr>
    </w:p>
    <w:p w14:paraId="40DE6EFF" w14:textId="77777777" w:rsidR="00D2289F" w:rsidRDefault="00D2289F" w:rsidP="00D2289F">
      <w:pPr>
        <w:rPr>
          <w:b/>
          <w:bCs/>
        </w:rPr>
      </w:pPr>
    </w:p>
    <w:p w14:paraId="4B338D7B" w14:textId="77777777" w:rsidR="00D2289F" w:rsidRDefault="00D2289F" w:rsidP="00D2289F">
      <w:pPr>
        <w:rPr>
          <w:b/>
          <w:bCs/>
        </w:rPr>
      </w:pPr>
    </w:p>
    <w:p w14:paraId="54D95268" w14:textId="305515D6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3. Notificaciones y avisos automáticos</w:t>
      </w:r>
    </w:p>
    <w:p w14:paraId="303B460F" w14:textId="77777777" w:rsidR="00D2289F" w:rsidRDefault="00D2289F" w:rsidP="00D2289F">
      <w:r w:rsidRPr="00D2289F">
        <w:t>Implementar un sistema de notificaciones por correo electrónico o mensajes internos para avisar de próximos vencimientos de préstamos, retrasos o incidencias ayudaría a mantener informados tanto a los administradores como a los usuarios.</w:t>
      </w:r>
    </w:p>
    <w:p w14:paraId="6963A081" w14:textId="77777777" w:rsidR="00D2289F" w:rsidRPr="00D2289F" w:rsidRDefault="00D2289F" w:rsidP="00D2289F"/>
    <w:p w14:paraId="6CFB84F7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4. Copias de seguridad y restauración automática</w:t>
      </w:r>
    </w:p>
    <w:p w14:paraId="0828D791" w14:textId="77777777" w:rsidR="00D2289F" w:rsidRDefault="00D2289F" w:rsidP="00D2289F">
      <w:r w:rsidRPr="00D2289F">
        <w:t>Añadir una funcionalidad para realizar copias de seguridad automáticas y programadas de los archivos CSV, así como un sistema sencillo de restauración, reduciría el riesgo de pérdida de datos ante errores o incidencias.</w:t>
      </w:r>
    </w:p>
    <w:p w14:paraId="3BE67DCE" w14:textId="77777777" w:rsidR="00D2289F" w:rsidRPr="00D2289F" w:rsidRDefault="00D2289F" w:rsidP="00D2289F"/>
    <w:p w14:paraId="21E29571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5. Integración con bases de datos</w:t>
      </w:r>
    </w:p>
    <w:p w14:paraId="0C8BD9A2" w14:textId="77777777" w:rsidR="00D2289F" w:rsidRDefault="00D2289F" w:rsidP="00D2289F">
      <w:r w:rsidRPr="00D2289F">
        <w:t>Migrar el almacenamiento desde archivos CSV a una base de datos relacional (por ejemplo, SQLite, MySQL o PostgreSQL) permitiría una gestión más eficiente, segura y escalable de la información, especialmente en entornos con un gran volumen de datos.</w:t>
      </w:r>
    </w:p>
    <w:p w14:paraId="47D0E4FD" w14:textId="77777777" w:rsidR="00D2289F" w:rsidRPr="00D2289F" w:rsidRDefault="00D2289F" w:rsidP="00D2289F"/>
    <w:p w14:paraId="6C28DD9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6. Mejoras en la validación de datos</w:t>
      </w:r>
    </w:p>
    <w:p w14:paraId="76C8C29D" w14:textId="77777777" w:rsidR="00D2289F" w:rsidRDefault="00D2289F" w:rsidP="00D2289F">
      <w:r w:rsidRPr="00D2289F">
        <w:t>Incorporar validaciones más avanzadas, como comprobación automática de duplicados, detección de inconsistencias, validación de fechas y formatos, y mensajes de error más descriptivos, evitaría errores y mejoraría la calidad de los datos.</w:t>
      </w:r>
    </w:p>
    <w:p w14:paraId="618067A6" w14:textId="77777777" w:rsidR="00D2289F" w:rsidRPr="00D2289F" w:rsidRDefault="00D2289F" w:rsidP="00D2289F"/>
    <w:p w14:paraId="0EDEF10E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7. Informes y estadísticas avanzadas</w:t>
      </w:r>
    </w:p>
    <w:p w14:paraId="19D26ED8" w14:textId="77777777" w:rsidR="00D2289F" w:rsidRDefault="00D2289F" w:rsidP="00D2289F">
      <w:r w:rsidRPr="00D2289F">
        <w:t>Desarrollar un módulo de generación de informes y estadísticas personalizables (por ejemplo, número de préstamos por mes, libros más prestados, alumnos con más retrasos, etc.) facilitaría la toma de decisiones y el análisis de la información.</w:t>
      </w:r>
    </w:p>
    <w:p w14:paraId="0B91C196" w14:textId="77777777" w:rsidR="00D2289F" w:rsidRPr="00D2289F" w:rsidRDefault="00D2289F" w:rsidP="00D2289F"/>
    <w:p w14:paraId="38F31642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8. Multiplataforma y despliegue en red</w:t>
      </w:r>
    </w:p>
    <w:p w14:paraId="60A9A7E2" w14:textId="77777777" w:rsidR="00D2289F" w:rsidRDefault="00D2289F" w:rsidP="00D2289F">
      <w:r w:rsidRPr="00D2289F">
        <w:t>Permitir el uso de la aplicación desde diferentes dispositivos y ubicaciones, ya sea a través de una aplicación web o mediante acceso remoto, facilitaría el trabajo colaborativo y la gestión centralizada en centros educativos o bibliotecas.</w:t>
      </w:r>
    </w:p>
    <w:p w14:paraId="6F2CEA1D" w14:textId="77777777" w:rsidR="00D2289F" w:rsidRPr="00D2289F" w:rsidRDefault="00D2289F" w:rsidP="00D2289F"/>
    <w:p w14:paraId="34D2C906" w14:textId="1576CDB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9. Mejora de la documentación y ayuda en línea</w:t>
      </w:r>
    </w:p>
    <w:p w14:paraId="2B874A0F" w14:textId="77777777" w:rsidR="00D2289F" w:rsidRDefault="00D2289F" w:rsidP="00D2289F">
      <w:r w:rsidRPr="00D2289F">
        <w:t>Ampliar y actualizar la documentación de usuario, así como incluir un sistema de ayuda en línea o tutoriales interactivos, facilitaría la formación de nuevos usuarios y la resolución de dudas frecuentes.</w:t>
      </w:r>
    </w:p>
    <w:p w14:paraId="3CDC3620" w14:textId="77777777" w:rsidR="00D2289F" w:rsidRPr="00D2289F" w:rsidRDefault="00D2289F" w:rsidP="00D2289F"/>
    <w:p w14:paraId="0030D8C0" w14:textId="77777777" w:rsidR="00D2289F" w:rsidRPr="00D2289F" w:rsidRDefault="00D2289F" w:rsidP="00D2289F">
      <w:pPr>
        <w:rPr>
          <w:b/>
          <w:bCs/>
        </w:rPr>
      </w:pPr>
      <w:r w:rsidRPr="00D2289F">
        <w:rPr>
          <w:b/>
          <w:bCs/>
        </w:rPr>
        <w:t>10. Auditoría y registro de actividades</w:t>
      </w:r>
    </w:p>
    <w:p w14:paraId="6CF7F32C" w14:textId="77777777" w:rsidR="00D2289F" w:rsidRPr="00D2289F" w:rsidRDefault="00D2289F" w:rsidP="00D2289F">
      <w:r w:rsidRPr="00D2289F">
        <w:t>Implementar un sistema de logs o auditoría que registre las acciones realizadas en la aplicación (altas, bajas, modificaciones, accesos, etc.) permitiría un mayor control y trazabilidad, especialmente útil en entornos con varios usuarios.</w:t>
      </w:r>
    </w:p>
    <w:p w14:paraId="560F2C33" w14:textId="77777777" w:rsidR="00D2289F" w:rsidRPr="00D2289F" w:rsidRDefault="00D2289F" w:rsidP="00D2289F"/>
    <w:p w14:paraId="5685269E" w14:textId="4FAA5D0C" w:rsidR="00FA5943" w:rsidRDefault="00FA5943" w:rsidP="003305C7">
      <w:pPr>
        <w:pStyle w:val="Ttulo2"/>
      </w:pPr>
      <w:bookmarkStart w:id="201" w:name="_Toc170148691"/>
      <w:r w:rsidRPr="00253E43">
        <w:lastRenderedPageBreak/>
        <w:t>Manual de usuario</w:t>
      </w:r>
      <w:bookmarkEnd w:id="199"/>
      <w:bookmarkEnd w:id="200"/>
      <w:bookmarkEnd w:id="201"/>
    </w:p>
    <w:p w14:paraId="32FE6B3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1. Introducción</w:t>
      </w:r>
    </w:p>
    <w:p w14:paraId="6563853A" w14:textId="77777777" w:rsidR="00242A68" w:rsidRDefault="00242A68" w:rsidP="00242A68">
      <w:pPr>
        <w:jc w:val="left"/>
      </w:pPr>
      <w:r w:rsidRPr="00242A68">
        <w:t>La aplicación de gestión de préstamos permite administrar de forma sencilla y eficiente los préstamos de libros a alumnos, así como la gestión de los datos asociados (alumnos, libros, materias y cursos). Este manual explica paso a paso cómo utilizar cada una de las funciones disponibles.</w:t>
      </w:r>
    </w:p>
    <w:p w14:paraId="7C4261A6" w14:textId="77777777" w:rsidR="00242A68" w:rsidRPr="00242A68" w:rsidRDefault="00242A68" w:rsidP="00242A68">
      <w:pPr>
        <w:jc w:val="left"/>
      </w:pPr>
    </w:p>
    <w:p w14:paraId="35FAEC05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2. Acceso a la aplicación</w:t>
      </w:r>
    </w:p>
    <w:p w14:paraId="763D4F82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Ejecute la aplicación</w:t>
      </w:r>
      <w:r w:rsidRPr="00242A68">
        <w:t> abriendo una terminal y escribiendo:</w:t>
      </w:r>
    </w:p>
    <w:p w14:paraId="07A45890" w14:textId="77777777" w:rsidR="00242A68" w:rsidRPr="00242A68" w:rsidRDefault="00242A68" w:rsidP="00242A68">
      <w:pPr>
        <w:ind w:left="360"/>
        <w:jc w:val="left"/>
      </w:pPr>
    </w:p>
    <w:p w14:paraId="5203EABF" w14:textId="77777777" w:rsidR="00242A68" w:rsidRDefault="00242A68" w:rsidP="00242A68">
      <w:pPr>
        <w:ind w:firstLine="1440"/>
        <w:jc w:val="left"/>
      </w:pPr>
      <w:proofErr w:type="spellStart"/>
      <w:r w:rsidRPr="00242A68">
        <w:t>python</w:t>
      </w:r>
      <w:proofErr w:type="spellEnd"/>
      <w:r w:rsidRPr="00242A68">
        <w:t xml:space="preserve"> ui/main.py</w:t>
      </w:r>
    </w:p>
    <w:p w14:paraId="0BFE84FA" w14:textId="77777777" w:rsidR="00242A68" w:rsidRPr="00242A68" w:rsidRDefault="00242A68" w:rsidP="00242A68">
      <w:pPr>
        <w:jc w:val="left"/>
      </w:pPr>
    </w:p>
    <w:p w14:paraId="7B517740" w14:textId="77777777" w:rsidR="00242A68" w:rsidRDefault="00242A68" w:rsidP="00242A68">
      <w:pPr>
        <w:numPr>
          <w:ilvl w:val="0"/>
          <w:numId w:val="40"/>
        </w:numPr>
        <w:jc w:val="left"/>
      </w:pPr>
      <w:r w:rsidRPr="00242A68">
        <w:rPr>
          <w:b/>
          <w:bCs/>
        </w:rPr>
        <w:t>Introduzca el usuario y la contraseña</w:t>
      </w:r>
      <w:r w:rsidRPr="00242A68">
        <w:t> proporcionados por el administrador (por defecto, revise el archivo config.py).</w:t>
      </w:r>
    </w:p>
    <w:p w14:paraId="3F975B99" w14:textId="77777777" w:rsidR="00242A68" w:rsidRPr="00242A68" w:rsidRDefault="00242A68" w:rsidP="00242A68">
      <w:pPr>
        <w:ind w:left="720"/>
        <w:jc w:val="left"/>
      </w:pPr>
    </w:p>
    <w:p w14:paraId="55C5F4C3" w14:textId="053C7468" w:rsidR="00242A68" w:rsidRDefault="00242A68" w:rsidP="00242A68">
      <w:pPr>
        <w:numPr>
          <w:ilvl w:val="0"/>
          <w:numId w:val="40"/>
        </w:numPr>
        <w:jc w:val="left"/>
      </w:pPr>
      <w:r w:rsidRPr="00242A68">
        <w:t>Si las credenciales son correctas, accederá al menú principal.</w:t>
      </w:r>
    </w:p>
    <w:p w14:paraId="7367D676" w14:textId="77777777" w:rsidR="00242A68" w:rsidRPr="00242A68" w:rsidRDefault="00242A68" w:rsidP="00242A68">
      <w:pPr>
        <w:ind w:left="720"/>
        <w:jc w:val="left"/>
      </w:pPr>
    </w:p>
    <w:p w14:paraId="0E7A3349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Si olvida la contraseña, contacte con el administrador del sistema.</w:t>
      </w:r>
    </w:p>
    <w:p w14:paraId="722463C0" w14:textId="77777777" w:rsidR="00242A68" w:rsidRPr="00242A68" w:rsidRDefault="00242A68" w:rsidP="00242A68">
      <w:pPr>
        <w:jc w:val="left"/>
        <w:rPr>
          <w:i/>
          <w:iCs/>
        </w:rPr>
      </w:pPr>
    </w:p>
    <w:p w14:paraId="010E38F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3. Menú principal</w:t>
      </w:r>
    </w:p>
    <w:p w14:paraId="19AAF242" w14:textId="77777777" w:rsidR="00242A68" w:rsidRPr="00242A68" w:rsidRDefault="00242A68" w:rsidP="00242A68">
      <w:pPr>
        <w:jc w:val="left"/>
      </w:pPr>
      <w:r w:rsidRPr="00242A68">
        <w:t>Al iniciar sesión, verá un menú con las siguientes opciones:</w:t>
      </w:r>
    </w:p>
    <w:p w14:paraId="4E1C81C1" w14:textId="77777777" w:rsidR="00242A68" w:rsidRPr="00242A68" w:rsidRDefault="00242A68" w:rsidP="00242A68">
      <w:pPr>
        <w:ind w:left="720"/>
        <w:jc w:val="left"/>
      </w:pPr>
    </w:p>
    <w:p w14:paraId="36AA9BCC" w14:textId="77777777" w:rsidR="00242A68" w:rsidRPr="00242A68" w:rsidRDefault="00242A68" w:rsidP="00242A68">
      <w:pPr>
        <w:numPr>
          <w:ilvl w:val="1"/>
          <w:numId w:val="41"/>
        </w:numPr>
        <w:jc w:val="left"/>
      </w:pPr>
      <w:r w:rsidRPr="00242A68">
        <w:t>Gestión de alumnos</w:t>
      </w:r>
    </w:p>
    <w:p w14:paraId="4A27B8A0" w14:textId="77777777" w:rsidR="00242A68" w:rsidRPr="00242A68" w:rsidRDefault="00242A68" w:rsidP="00242A68">
      <w:pPr>
        <w:ind w:left="720"/>
        <w:jc w:val="left"/>
      </w:pPr>
    </w:p>
    <w:p w14:paraId="70E2B1F5" w14:textId="77777777" w:rsidR="00242A68" w:rsidRPr="00242A68" w:rsidRDefault="00242A68" w:rsidP="00242A68">
      <w:pPr>
        <w:numPr>
          <w:ilvl w:val="1"/>
          <w:numId w:val="42"/>
        </w:numPr>
        <w:jc w:val="left"/>
      </w:pPr>
      <w:r w:rsidRPr="00242A68">
        <w:t>Gestión de libros</w:t>
      </w:r>
    </w:p>
    <w:p w14:paraId="43D1EA0E" w14:textId="77777777" w:rsidR="00242A68" w:rsidRPr="00242A68" w:rsidRDefault="00242A68" w:rsidP="00242A68">
      <w:pPr>
        <w:ind w:left="720"/>
        <w:jc w:val="left"/>
      </w:pPr>
    </w:p>
    <w:p w14:paraId="670D0435" w14:textId="77777777" w:rsidR="00242A68" w:rsidRPr="00242A68" w:rsidRDefault="00242A68" w:rsidP="00242A68">
      <w:pPr>
        <w:numPr>
          <w:ilvl w:val="1"/>
          <w:numId w:val="43"/>
        </w:numPr>
        <w:jc w:val="left"/>
      </w:pPr>
      <w:r w:rsidRPr="00242A68">
        <w:t>Gestión de materias</w:t>
      </w:r>
    </w:p>
    <w:p w14:paraId="79675F62" w14:textId="77777777" w:rsidR="00242A68" w:rsidRPr="00242A68" w:rsidRDefault="00242A68" w:rsidP="00242A68">
      <w:pPr>
        <w:ind w:left="720"/>
        <w:jc w:val="left"/>
      </w:pPr>
    </w:p>
    <w:p w14:paraId="0DC335A8" w14:textId="77777777" w:rsidR="00242A68" w:rsidRPr="00242A68" w:rsidRDefault="00242A68" w:rsidP="00242A68">
      <w:pPr>
        <w:numPr>
          <w:ilvl w:val="1"/>
          <w:numId w:val="44"/>
        </w:numPr>
        <w:jc w:val="left"/>
      </w:pPr>
      <w:r w:rsidRPr="00242A68">
        <w:t>Gestión de cursos</w:t>
      </w:r>
    </w:p>
    <w:p w14:paraId="14EE15AC" w14:textId="77777777" w:rsidR="00242A68" w:rsidRPr="00242A68" w:rsidRDefault="00242A68" w:rsidP="00242A68">
      <w:pPr>
        <w:ind w:left="720"/>
        <w:jc w:val="left"/>
      </w:pPr>
    </w:p>
    <w:p w14:paraId="0CC21E56" w14:textId="77777777" w:rsidR="00242A68" w:rsidRPr="00242A68" w:rsidRDefault="00242A68" w:rsidP="00242A68">
      <w:pPr>
        <w:numPr>
          <w:ilvl w:val="1"/>
          <w:numId w:val="45"/>
        </w:numPr>
        <w:jc w:val="left"/>
      </w:pPr>
      <w:r w:rsidRPr="00242A68">
        <w:t>Gestión de préstamos</w:t>
      </w:r>
    </w:p>
    <w:p w14:paraId="10340B88" w14:textId="77777777" w:rsidR="00242A68" w:rsidRPr="00242A68" w:rsidRDefault="00242A68" w:rsidP="00242A68">
      <w:pPr>
        <w:ind w:left="720"/>
        <w:jc w:val="left"/>
      </w:pPr>
    </w:p>
    <w:p w14:paraId="37AB2737" w14:textId="798DDE4F" w:rsidR="00242A68" w:rsidRDefault="00242A68" w:rsidP="00242A68">
      <w:pPr>
        <w:ind w:left="1080"/>
        <w:jc w:val="left"/>
      </w:pPr>
      <w:r>
        <w:t xml:space="preserve">0.    </w:t>
      </w:r>
      <w:r w:rsidRPr="00242A68">
        <w:t>Salir</w:t>
      </w:r>
    </w:p>
    <w:p w14:paraId="7378EDB2" w14:textId="77777777" w:rsidR="00242A68" w:rsidRPr="00242A68" w:rsidRDefault="00242A68" w:rsidP="00242A68">
      <w:pPr>
        <w:ind w:left="1080"/>
        <w:jc w:val="left"/>
      </w:pPr>
    </w:p>
    <w:p w14:paraId="3C0C3568" w14:textId="77777777" w:rsidR="00242A68" w:rsidRDefault="00242A68" w:rsidP="00242A68">
      <w:pPr>
        <w:jc w:val="left"/>
      </w:pPr>
      <w:r w:rsidRPr="00242A68">
        <w:t>Seleccione la opción deseada introduciendo el número correspondiente y pulsando </w:t>
      </w:r>
      <w:proofErr w:type="spellStart"/>
      <w:r w:rsidRPr="00242A68">
        <w:rPr>
          <w:b/>
          <w:bCs/>
        </w:rPr>
        <w:t>Enter</w:t>
      </w:r>
      <w:proofErr w:type="spellEnd"/>
      <w:r w:rsidRPr="00242A68">
        <w:t>.</w:t>
      </w:r>
    </w:p>
    <w:p w14:paraId="50BB2B68" w14:textId="77777777" w:rsidR="00242A68" w:rsidRPr="00242A68" w:rsidRDefault="00242A68" w:rsidP="00242A68">
      <w:pPr>
        <w:jc w:val="left"/>
      </w:pPr>
    </w:p>
    <w:p w14:paraId="3B69BB1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4. Gestión de alumnos</w:t>
      </w:r>
    </w:p>
    <w:p w14:paraId="623C0354" w14:textId="77777777" w:rsidR="00242A68" w:rsidRPr="00242A68" w:rsidRDefault="00242A68" w:rsidP="00242A68">
      <w:pPr>
        <w:jc w:val="left"/>
      </w:pPr>
      <w:r w:rsidRPr="00242A68">
        <w:t>Desde esta sección puede:</w:t>
      </w:r>
    </w:p>
    <w:p w14:paraId="33588568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Listar alumnos:</w:t>
      </w:r>
      <w:r w:rsidRPr="00242A68">
        <w:t> Ver todos los alumnos registrados.</w:t>
      </w:r>
    </w:p>
    <w:p w14:paraId="6602C317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Añadir alumno:</w:t>
      </w:r>
      <w:r w:rsidRPr="00242A68">
        <w:t> Introduzca los datos requeridos (NIE, nombre, apellidos, tramo, bilingüe). El NIE debe ser único y válido.</w:t>
      </w:r>
    </w:p>
    <w:p w14:paraId="1303412B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t>Modificar alumno:</w:t>
      </w:r>
      <w:r w:rsidRPr="00242A68">
        <w:t> Seleccione el alumno por NIE y actualice los datos necesarios.</w:t>
      </w:r>
    </w:p>
    <w:p w14:paraId="7EE7D31A" w14:textId="77777777" w:rsidR="00242A68" w:rsidRPr="00242A68" w:rsidRDefault="00242A68">
      <w:pPr>
        <w:numPr>
          <w:ilvl w:val="0"/>
          <w:numId w:val="46"/>
        </w:numPr>
        <w:jc w:val="left"/>
      </w:pPr>
      <w:r w:rsidRPr="00242A68">
        <w:rPr>
          <w:b/>
          <w:bCs/>
        </w:rPr>
        <w:lastRenderedPageBreak/>
        <w:t>Eliminar alumno:</w:t>
      </w:r>
      <w:r w:rsidRPr="00242A68">
        <w:t> Solo es posible si no tiene préstamos activos. El sistema mostrará un mensaje si no es posible eliminarlo.</w:t>
      </w:r>
    </w:p>
    <w:p w14:paraId="1E9A8D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Consejo:</w:t>
      </w:r>
      <w:r w:rsidRPr="00242A68">
        <w:rPr>
          <w:i/>
          <w:iCs/>
        </w:rPr>
        <w:t> Revise los datos antes de guardar para evitar errores.</w:t>
      </w:r>
    </w:p>
    <w:p w14:paraId="1D8F640E" w14:textId="77777777" w:rsidR="00242A68" w:rsidRPr="00242A68" w:rsidRDefault="00242A68" w:rsidP="00242A68">
      <w:pPr>
        <w:jc w:val="left"/>
        <w:rPr>
          <w:i/>
          <w:iCs/>
        </w:rPr>
      </w:pPr>
    </w:p>
    <w:p w14:paraId="2A2F4CC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5. Gestión de libros</w:t>
      </w:r>
    </w:p>
    <w:p w14:paraId="73A08BFC" w14:textId="77777777" w:rsidR="00242A68" w:rsidRPr="00242A68" w:rsidRDefault="00242A68" w:rsidP="00242A68">
      <w:pPr>
        <w:jc w:val="left"/>
      </w:pPr>
      <w:r w:rsidRPr="00242A68">
        <w:t>Permite:</w:t>
      </w:r>
    </w:p>
    <w:p w14:paraId="712736C2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Listar libros:</w:t>
      </w:r>
      <w:r w:rsidRPr="00242A68">
        <w:t> Ver todos los libros registrados.</w:t>
      </w:r>
    </w:p>
    <w:p w14:paraId="086CA631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Añadir libro:</w:t>
      </w:r>
      <w:r w:rsidRPr="00242A68">
        <w:t> Introduzca ISBN (único y válido), título, autor, número de ejemplares, materia y curso.</w:t>
      </w:r>
    </w:p>
    <w:p w14:paraId="4B306710" w14:textId="77777777" w:rsidR="00242A68" w:rsidRP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Modificar libro:</w:t>
      </w:r>
      <w:r w:rsidRPr="00242A68">
        <w:t> Seleccione el libro por ISBN y actualice los datos.</w:t>
      </w:r>
    </w:p>
    <w:p w14:paraId="557F961F" w14:textId="7077F1D9" w:rsidR="00242A68" w:rsidRDefault="00242A68">
      <w:pPr>
        <w:numPr>
          <w:ilvl w:val="0"/>
          <w:numId w:val="47"/>
        </w:numPr>
        <w:jc w:val="left"/>
      </w:pPr>
      <w:r w:rsidRPr="00242A68">
        <w:rPr>
          <w:b/>
          <w:bCs/>
        </w:rPr>
        <w:t>Eliminar libro:</w:t>
      </w:r>
      <w:r w:rsidRPr="00242A68">
        <w:t> Solo si no tiene préstamos activos.</w:t>
      </w:r>
    </w:p>
    <w:p w14:paraId="6654ED2E" w14:textId="77777777" w:rsidR="00242A68" w:rsidRPr="00242A68" w:rsidRDefault="00242A68" w:rsidP="00242A68">
      <w:pPr>
        <w:ind w:left="720"/>
        <w:jc w:val="left"/>
      </w:pPr>
    </w:p>
    <w:p w14:paraId="52492C80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6. Gestión de materias</w:t>
      </w:r>
    </w:p>
    <w:p w14:paraId="5C3D174B" w14:textId="77777777" w:rsidR="00242A68" w:rsidRPr="00242A68" w:rsidRDefault="00242A68" w:rsidP="00242A68">
      <w:pPr>
        <w:jc w:val="left"/>
      </w:pPr>
      <w:r w:rsidRPr="00242A68">
        <w:t>Desde aquí puede:</w:t>
      </w:r>
    </w:p>
    <w:p w14:paraId="2EB38E8F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Listar materias:</w:t>
      </w:r>
      <w:r w:rsidRPr="00242A68">
        <w:t> Ver todas las materias.</w:t>
      </w:r>
    </w:p>
    <w:p w14:paraId="3970D685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Añadir materia:</w:t>
      </w:r>
      <w:r w:rsidRPr="00242A68">
        <w:t> Introduzca los datos requeridos (ID, nombre, departamento).</w:t>
      </w:r>
    </w:p>
    <w:p w14:paraId="38E28C9A" w14:textId="77777777" w:rsidR="00242A68" w:rsidRP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Modificar materia:</w:t>
      </w:r>
      <w:r w:rsidRPr="00242A68">
        <w:t> Seleccione la materia por ID y actualice los datos.</w:t>
      </w:r>
    </w:p>
    <w:p w14:paraId="6638B314" w14:textId="77777777" w:rsidR="00242A68" w:rsidRDefault="00242A68">
      <w:pPr>
        <w:numPr>
          <w:ilvl w:val="0"/>
          <w:numId w:val="48"/>
        </w:numPr>
        <w:jc w:val="left"/>
      </w:pPr>
      <w:r w:rsidRPr="00242A68">
        <w:rPr>
          <w:b/>
          <w:bCs/>
        </w:rPr>
        <w:t>Eliminar materia:</w:t>
      </w:r>
      <w:r w:rsidRPr="00242A68">
        <w:t> Solo si no hay libros asociados.</w:t>
      </w:r>
    </w:p>
    <w:p w14:paraId="43563247" w14:textId="77777777" w:rsidR="00242A68" w:rsidRPr="00242A68" w:rsidRDefault="00242A68" w:rsidP="00242A68">
      <w:pPr>
        <w:ind w:left="720"/>
        <w:jc w:val="left"/>
      </w:pPr>
    </w:p>
    <w:p w14:paraId="283AFCE1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7. Gestión de cursos</w:t>
      </w:r>
    </w:p>
    <w:p w14:paraId="7A040BD1" w14:textId="77777777" w:rsidR="00242A68" w:rsidRPr="00242A68" w:rsidRDefault="00242A68" w:rsidP="00242A68">
      <w:pPr>
        <w:jc w:val="left"/>
      </w:pPr>
      <w:r w:rsidRPr="00242A68">
        <w:t>Permite:</w:t>
      </w:r>
    </w:p>
    <w:p w14:paraId="08464717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Listar cursos:</w:t>
      </w:r>
      <w:r w:rsidRPr="00242A68">
        <w:t> Ver todos los cursos.</w:t>
      </w:r>
    </w:p>
    <w:p w14:paraId="0B220211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Añadir curso:</w:t>
      </w:r>
      <w:r w:rsidRPr="00242A68">
        <w:t> Introduzca los datos requeridos.</w:t>
      </w:r>
    </w:p>
    <w:p w14:paraId="32B60F4F" w14:textId="77777777" w:rsidR="00242A68" w:rsidRP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Modificar curso:</w:t>
      </w:r>
      <w:r w:rsidRPr="00242A68">
        <w:t> Seleccione el curso y actualice los datos.</w:t>
      </w:r>
    </w:p>
    <w:p w14:paraId="0D7607F8" w14:textId="77777777" w:rsidR="00242A68" w:rsidRDefault="00242A68">
      <w:pPr>
        <w:numPr>
          <w:ilvl w:val="0"/>
          <w:numId w:val="49"/>
        </w:numPr>
        <w:jc w:val="left"/>
      </w:pPr>
      <w:r w:rsidRPr="00242A68">
        <w:rPr>
          <w:b/>
          <w:bCs/>
        </w:rPr>
        <w:t>Eliminar curso:</w:t>
      </w:r>
      <w:r w:rsidRPr="00242A68">
        <w:t> Solo si no hay alumnos ni libros asociados.</w:t>
      </w:r>
    </w:p>
    <w:p w14:paraId="3BC206D4" w14:textId="77777777" w:rsidR="00242A68" w:rsidRPr="00242A68" w:rsidRDefault="00242A68" w:rsidP="00242A68">
      <w:pPr>
        <w:ind w:left="720"/>
        <w:jc w:val="left"/>
      </w:pPr>
    </w:p>
    <w:p w14:paraId="041C6667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8. Gestión de préstamos</w:t>
      </w:r>
    </w:p>
    <w:p w14:paraId="50911E76" w14:textId="77777777" w:rsidR="00242A68" w:rsidRPr="00242A68" w:rsidRDefault="00242A68" w:rsidP="00242A68">
      <w:pPr>
        <w:jc w:val="left"/>
      </w:pPr>
      <w:r w:rsidRPr="00242A68">
        <w:t>Esta es la función principal de la aplicación. Puede:</w:t>
      </w:r>
    </w:p>
    <w:p w14:paraId="6A4A72A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Listar préstamos:</w:t>
      </w:r>
      <w:r w:rsidRPr="00242A68">
        <w:t> Ver todos los préstamos con sus estados.</w:t>
      </w:r>
    </w:p>
    <w:p w14:paraId="451E4092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Añadir préstamo:</w:t>
      </w:r>
    </w:p>
    <w:p w14:paraId="34A00631" w14:textId="3316BC28" w:rsidR="00242A68" w:rsidRPr="00242A68" w:rsidRDefault="00242A68">
      <w:pPr>
        <w:numPr>
          <w:ilvl w:val="1"/>
          <w:numId w:val="50"/>
        </w:numPr>
        <w:jc w:val="left"/>
      </w:pPr>
      <w:r w:rsidRPr="00242A68">
        <w:t>Seleccione NIE del alumno, curso, ISBN del libro, fecha de entrega</w:t>
      </w:r>
      <w:r>
        <w:t>,</w:t>
      </w:r>
      <w:r w:rsidRPr="00242A68">
        <w:t xml:space="preserve"> fecha de devolución</w:t>
      </w:r>
      <w:r>
        <w:t xml:space="preserve"> y estado</w:t>
      </w:r>
      <w:r w:rsidRPr="00242A68">
        <w:t>.</w:t>
      </w:r>
    </w:p>
    <w:p w14:paraId="7A1A67E1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sistema solo permite prestar si:</w:t>
      </w:r>
    </w:p>
    <w:p w14:paraId="62101A06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Hay ejemplares disponibles del libro.</w:t>
      </w:r>
    </w:p>
    <w:p w14:paraId="1EC3389D" w14:textId="77777777" w:rsidR="00242A68" w:rsidRPr="00242A68" w:rsidRDefault="00242A68">
      <w:pPr>
        <w:numPr>
          <w:ilvl w:val="2"/>
          <w:numId w:val="50"/>
        </w:numPr>
        <w:jc w:val="left"/>
      </w:pPr>
      <w:r w:rsidRPr="00242A68">
        <w:t>El alumno no tiene préstamos pendientes de devolución.</w:t>
      </w:r>
    </w:p>
    <w:p w14:paraId="425FB01C" w14:textId="77777777" w:rsidR="00242A68" w:rsidRPr="00242A68" w:rsidRDefault="00242A68">
      <w:pPr>
        <w:numPr>
          <w:ilvl w:val="1"/>
          <w:numId w:val="50"/>
        </w:numPr>
        <w:jc w:val="left"/>
      </w:pPr>
      <w:r w:rsidRPr="00242A68">
        <w:t>El estado inicial será “pendiente”.</w:t>
      </w:r>
    </w:p>
    <w:p w14:paraId="6BF3EA2D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Modificar préstamo:</w:t>
      </w:r>
      <w:r w:rsidRPr="00242A68">
        <w:t> Solo puede cambiar la fecha de devolución o el estado.</w:t>
      </w:r>
    </w:p>
    <w:p w14:paraId="076BAF8C" w14:textId="77777777" w:rsidR="00242A68" w:rsidRP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Devolver préstamo:</w:t>
      </w:r>
      <w:r w:rsidRPr="00242A68">
        <w:t> Cambie el estado a “devuelto”.</w:t>
      </w:r>
    </w:p>
    <w:p w14:paraId="67445B33" w14:textId="421A9575" w:rsidR="00242A68" w:rsidRDefault="00242A68">
      <w:pPr>
        <w:numPr>
          <w:ilvl w:val="0"/>
          <w:numId w:val="50"/>
        </w:numPr>
        <w:jc w:val="left"/>
      </w:pPr>
      <w:r w:rsidRPr="00242A68">
        <w:rPr>
          <w:b/>
          <w:bCs/>
        </w:rPr>
        <w:t>Eliminar préstamo:</w:t>
      </w:r>
      <w:r w:rsidRPr="00242A68">
        <w:t> Solo si el estado es “devuelto”.</w:t>
      </w:r>
    </w:p>
    <w:p w14:paraId="27E06C0B" w14:textId="77777777" w:rsidR="00242A68" w:rsidRPr="00242A68" w:rsidRDefault="00242A68" w:rsidP="00242A68">
      <w:pPr>
        <w:ind w:left="720"/>
        <w:jc w:val="left"/>
      </w:pPr>
    </w:p>
    <w:p w14:paraId="5859EF66" w14:textId="77777777" w:rsidR="00242A68" w:rsidRDefault="00242A68" w:rsidP="00242A68">
      <w:pPr>
        <w:jc w:val="left"/>
        <w:rPr>
          <w:i/>
          <w:iCs/>
        </w:rPr>
      </w:pPr>
      <w:r w:rsidRPr="00242A68">
        <w:rPr>
          <w:b/>
          <w:bCs/>
          <w:i/>
          <w:iCs/>
        </w:rPr>
        <w:t>Nota:</w:t>
      </w:r>
      <w:r w:rsidRPr="00242A68">
        <w:rPr>
          <w:i/>
          <w:iCs/>
        </w:rPr>
        <w:t> El sistema valida automáticamente los datos y muestra mensajes de error si no se cumplen los requisitos.</w:t>
      </w:r>
    </w:p>
    <w:p w14:paraId="24118DE8" w14:textId="77777777" w:rsidR="00242A68" w:rsidRPr="00242A68" w:rsidRDefault="00242A68" w:rsidP="00242A68">
      <w:pPr>
        <w:jc w:val="left"/>
        <w:rPr>
          <w:i/>
          <w:iCs/>
        </w:rPr>
      </w:pPr>
    </w:p>
    <w:p w14:paraId="0D420854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lastRenderedPageBreak/>
        <w:t>9. Listados e informes</w:t>
      </w:r>
    </w:p>
    <w:p w14:paraId="3946440D" w14:textId="77777777" w:rsidR="00242A68" w:rsidRPr="00242A68" w:rsidRDefault="00242A68" w:rsidP="00242A68">
      <w:pPr>
        <w:jc w:val="left"/>
      </w:pPr>
      <w:r w:rsidRPr="00242A68">
        <w:t>Puede generar listados de:</w:t>
      </w:r>
    </w:p>
    <w:p w14:paraId="57AD6FC7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Alumnos</w:t>
      </w:r>
    </w:p>
    <w:p w14:paraId="33A602F4" w14:textId="77777777" w:rsidR="00242A68" w:rsidRPr="00242A68" w:rsidRDefault="00242A68">
      <w:pPr>
        <w:numPr>
          <w:ilvl w:val="0"/>
          <w:numId w:val="51"/>
        </w:numPr>
        <w:jc w:val="left"/>
      </w:pPr>
      <w:r w:rsidRPr="00242A68">
        <w:t>Libros</w:t>
      </w:r>
    </w:p>
    <w:p w14:paraId="02CC266F" w14:textId="77777777" w:rsidR="00242A68" w:rsidRDefault="00242A68">
      <w:pPr>
        <w:numPr>
          <w:ilvl w:val="0"/>
          <w:numId w:val="51"/>
        </w:numPr>
        <w:jc w:val="left"/>
      </w:pPr>
      <w:r w:rsidRPr="00242A68">
        <w:t>Préstamos (por estado, alumno, libro, etc.)</w:t>
      </w:r>
    </w:p>
    <w:p w14:paraId="0342F983" w14:textId="77777777" w:rsidR="00242A68" w:rsidRPr="00242A68" w:rsidRDefault="00242A68" w:rsidP="00242A68">
      <w:pPr>
        <w:ind w:left="720"/>
        <w:jc w:val="left"/>
      </w:pPr>
    </w:p>
    <w:p w14:paraId="6CEB10FE" w14:textId="77777777" w:rsidR="00242A68" w:rsidRDefault="00242A68" w:rsidP="00242A68">
      <w:pPr>
        <w:jc w:val="left"/>
      </w:pPr>
      <w:r w:rsidRPr="00242A68">
        <w:t>Los listados pueden exportarse a formato CSV para su impresión o análisis externo.</w:t>
      </w:r>
    </w:p>
    <w:p w14:paraId="0A07C92A" w14:textId="77777777" w:rsidR="00242A68" w:rsidRPr="00242A68" w:rsidRDefault="00242A68" w:rsidP="00242A68">
      <w:pPr>
        <w:jc w:val="left"/>
      </w:pPr>
    </w:p>
    <w:p w14:paraId="10F7C19C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10. Cierre de sesión</w:t>
      </w:r>
    </w:p>
    <w:p w14:paraId="0BCB4648" w14:textId="77777777" w:rsidR="00242A68" w:rsidRDefault="00242A68" w:rsidP="00242A68">
      <w:pPr>
        <w:jc w:val="left"/>
      </w:pPr>
      <w:r w:rsidRPr="00242A68">
        <w:t>Para salir de la aplicación, seleccione la opción “0” en el menú principal.</w:t>
      </w:r>
      <w:r w:rsidRPr="00242A68">
        <w:br/>
        <w:t>El sistema guardará automáticamente todos los cambios realizados.</w:t>
      </w:r>
    </w:p>
    <w:p w14:paraId="5B1F5FA1" w14:textId="77777777" w:rsidR="00242A68" w:rsidRPr="00242A68" w:rsidRDefault="00242A68" w:rsidP="00242A68">
      <w:pPr>
        <w:jc w:val="left"/>
      </w:pPr>
    </w:p>
    <w:p w14:paraId="1053EC03" w14:textId="77777777" w:rsidR="00242A68" w:rsidRPr="00242A68" w:rsidRDefault="00242A68" w:rsidP="00242A68">
      <w:pPr>
        <w:jc w:val="left"/>
        <w:rPr>
          <w:b/>
          <w:bCs/>
        </w:rPr>
      </w:pPr>
      <w:r w:rsidRPr="00242A68">
        <w:rPr>
          <w:b/>
          <w:bCs/>
        </w:rPr>
        <w:t>11. Consejos de uso</w:t>
      </w:r>
    </w:p>
    <w:p w14:paraId="7E91D6E0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Revise los datos antes de guardar o eliminar registros.</w:t>
      </w:r>
    </w:p>
    <w:p w14:paraId="3BED3A86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Realice copias de seguridad periódicas de los archivos CSV.</w:t>
      </w:r>
    </w:p>
    <w:p w14:paraId="16EAF6EE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No comparta las credenciales de acceso.</w:t>
      </w:r>
    </w:p>
    <w:p w14:paraId="4F0FD08B" w14:textId="77777777" w:rsidR="00242A68" w:rsidRPr="00242A68" w:rsidRDefault="00242A68">
      <w:pPr>
        <w:numPr>
          <w:ilvl w:val="0"/>
          <w:numId w:val="52"/>
        </w:numPr>
        <w:jc w:val="left"/>
      </w:pPr>
      <w:r w:rsidRPr="00242A68">
        <w:t>Si detecta un error, anótelo y comuníquelo al responsable del sistema.</w:t>
      </w:r>
    </w:p>
    <w:p w14:paraId="55C06C6D" w14:textId="77777777" w:rsidR="003305C7" w:rsidRPr="003305C7" w:rsidRDefault="003305C7" w:rsidP="003305C7"/>
    <w:p w14:paraId="724F2DE4" w14:textId="77777777" w:rsidR="003305C7" w:rsidRDefault="003305C7" w:rsidP="003305C7">
      <w:pPr>
        <w:rPr>
          <w:rFonts w:asciiTheme="majorHAnsi" w:eastAsiaTheme="majorEastAsia" w:hAnsiTheme="majorHAnsi" w:cstheme="majorBidi"/>
          <w:color w:val="061F57" w:themeColor="text2" w:themeShade="BF"/>
          <w:kern w:val="28"/>
          <w:lang w:bidi="es-ES"/>
        </w:rPr>
      </w:pPr>
      <w:bookmarkStart w:id="202" w:name="_Toc49341895"/>
      <w:bookmarkStart w:id="203" w:name="_Toc170148379"/>
      <w:r>
        <w:rPr>
          <w:lang w:bidi="es-ES"/>
        </w:rPr>
        <w:br w:type="page"/>
      </w:r>
    </w:p>
    <w:p w14:paraId="223910D6" w14:textId="716CB456" w:rsidR="00CC65E4" w:rsidRPr="00253E43" w:rsidRDefault="00CC65E4" w:rsidP="00CC65E4">
      <w:pPr>
        <w:pStyle w:val="Ttulo1"/>
        <w:jc w:val="center"/>
        <w:rPr>
          <w:sz w:val="144"/>
          <w:szCs w:val="144"/>
          <w:lang w:bidi="es-ES"/>
        </w:rPr>
      </w:pPr>
      <w:bookmarkStart w:id="204" w:name="_Toc170148692"/>
      <w:r w:rsidRPr="00253E43">
        <w:rPr>
          <w:sz w:val="144"/>
          <w:szCs w:val="144"/>
          <w:lang w:bidi="es-ES"/>
        </w:rPr>
        <w:lastRenderedPageBreak/>
        <w:t>Anexos</w:t>
      </w:r>
      <w:bookmarkEnd w:id="202"/>
      <w:bookmarkEnd w:id="203"/>
      <w:bookmarkEnd w:id="204"/>
    </w:p>
    <w:sdt>
      <w:sdtPr>
        <w:rPr>
          <w:rFonts w:eastAsiaTheme="majorEastAsia" w:cstheme="majorBidi"/>
          <w:b/>
          <w:sz w:val="36"/>
          <w:szCs w:val="26"/>
        </w:rPr>
        <w:id w:val="-922714326"/>
        <w:placeholder>
          <w:docPart w:val="B1FC39B4680D46418E080AE783B654A1"/>
        </w:placeholder>
        <w15:appearance w15:val="hidden"/>
      </w:sdtPr>
      <w:sdtEndPr>
        <w:rPr>
          <w:rFonts w:eastAsiaTheme="minorEastAsia" w:cstheme="minorBidi"/>
          <w:sz w:val="24"/>
          <w:szCs w:val="24"/>
        </w:rPr>
      </w:sdtEndPr>
      <w:sdtContent>
        <w:p w14:paraId="02479E70" w14:textId="77777777" w:rsidR="00CC65E4" w:rsidRPr="00253E43" w:rsidRDefault="00CC65E4" w:rsidP="00CC65E4">
          <w:pPr>
            <w:spacing w:after="200"/>
            <w:jc w:val="left"/>
          </w:pPr>
        </w:p>
        <w:p w14:paraId="1095E71D" w14:textId="77777777" w:rsidR="00CC65E4" w:rsidRPr="00253E43" w:rsidRDefault="00CC65E4" w:rsidP="00CC65E4">
          <w:pPr>
            <w:spacing w:after="200"/>
            <w:jc w:val="left"/>
          </w:pPr>
          <w:r w:rsidRPr="00253E43">
            <w:br w:type="page"/>
          </w:r>
        </w:p>
        <w:p w14:paraId="123E17BA" w14:textId="03F2C292" w:rsidR="00BA7CCD" w:rsidRDefault="00733B48" w:rsidP="00BA7CCD">
          <w:pPr>
            <w:pStyle w:val="Ttulo2"/>
            <w:rPr>
              <w:b w:val="0"/>
            </w:rPr>
          </w:pPr>
          <w:bookmarkStart w:id="205" w:name="_Toc49341896"/>
          <w:bookmarkStart w:id="206" w:name="_Toc170148380"/>
          <w:bookmarkStart w:id="207" w:name="_Toc170148693"/>
          <w:r>
            <w:rPr>
              <w:b w:val="0"/>
            </w:rPr>
            <w:lastRenderedPageBreak/>
            <w:t xml:space="preserve">Formulario de </w:t>
          </w:r>
          <w:r w:rsidR="00BA7CCD">
            <w:rPr>
              <w:b w:val="0"/>
            </w:rPr>
            <w:t>contrato usado</w:t>
          </w:r>
          <w:bookmarkEnd w:id="205"/>
          <w:bookmarkEnd w:id="206"/>
          <w:bookmarkEnd w:id="207"/>
        </w:p>
        <w:p w14:paraId="3E48FA82" w14:textId="77777777" w:rsidR="00BA7CCD" w:rsidRDefault="00BA7CCD" w:rsidP="00BA7CCD">
          <w:pPr>
            <w:rPr>
              <w:noProof/>
            </w:rPr>
          </w:pPr>
        </w:p>
        <w:p w14:paraId="131EFD0F" w14:textId="7F040972" w:rsidR="00BA7CCD" w:rsidRPr="00BA7CCD" w:rsidRDefault="005C3240" w:rsidP="00BA7CCD">
          <w:r>
            <w:rPr>
              <w:noProof/>
            </w:rPr>
            <w:drawing>
              <wp:inline distT="0" distB="0" distL="0" distR="0" wp14:anchorId="34C98594" wp14:editId="09F27293">
                <wp:extent cx="5981700" cy="8569590"/>
                <wp:effectExtent l="0" t="0" r="0" b="317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82286" cy="8570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6D95BC7" w14:textId="4A8B58E9" w:rsidR="00CC65E4" w:rsidRDefault="00BA7CCD" w:rsidP="00CC65E4">
          <w:pPr>
            <w:pStyle w:val="Ttulo2"/>
            <w:rPr>
              <w:b w:val="0"/>
            </w:rPr>
          </w:pPr>
          <w:bookmarkStart w:id="208" w:name="_Toc170148381"/>
          <w:bookmarkStart w:id="209" w:name="_Toc170148694"/>
          <w:r>
            <w:rPr>
              <w:b w:val="0"/>
            </w:rPr>
            <w:lastRenderedPageBreak/>
            <w:t xml:space="preserve">Fichero exportado de </w:t>
          </w:r>
          <w:proofErr w:type="spellStart"/>
          <w:r>
            <w:rPr>
              <w:b w:val="0"/>
            </w:rPr>
            <w:t>Delphos</w:t>
          </w:r>
          <w:proofErr w:type="spellEnd"/>
          <w:r w:rsidR="00CC67A2">
            <w:rPr>
              <w:b w:val="0"/>
            </w:rPr>
            <w:t xml:space="preserve"> (alumnos)</w:t>
          </w:r>
          <w:bookmarkEnd w:id="208"/>
          <w:bookmarkEnd w:id="209"/>
        </w:p>
        <w:p w14:paraId="3A00BAE8" w14:textId="07C778CA" w:rsidR="00CC65E4" w:rsidRDefault="00961634" w:rsidP="00BA7CCD">
          <w:pPr>
            <w:spacing w:after="200"/>
            <w:jc w:val="center"/>
          </w:pPr>
          <w:r>
            <w:rPr>
              <w:noProof/>
            </w:rPr>
            <w:drawing>
              <wp:inline distT="0" distB="0" distL="0" distR="0" wp14:anchorId="2EDFEC6C" wp14:editId="40293448">
                <wp:extent cx="6362700" cy="781050"/>
                <wp:effectExtent l="0" t="0" r="0" b="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6270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81C1C62" w14:textId="77777777" w:rsidR="00961634" w:rsidRDefault="00BA7CCD" w:rsidP="00BA7CCD">
          <w:pPr>
            <w:spacing w:after="200"/>
          </w:pPr>
          <w:r>
            <w:t xml:space="preserve">CSV separado por comas (,) cualificado el nombre por comillas dobles (“). Los campos son: </w:t>
          </w:r>
        </w:p>
        <w:p w14:paraId="2D66B684" w14:textId="20770DB6" w:rsidR="00BA7CCD" w:rsidRPr="00253E43" w:rsidRDefault="00BA7CCD" w:rsidP="00BA7CCD">
          <w:pPr>
            <w:spacing w:after="200"/>
          </w:pPr>
          <w:r>
            <w:t>Alumno</w:t>
          </w:r>
          <w:r w:rsidR="00FB2DA4">
            <w:t xml:space="preserve"> (Apellidos, Nombre)</w:t>
          </w:r>
          <w:r>
            <w:t xml:space="preserve">, </w:t>
          </w:r>
          <w:proofErr w:type="spellStart"/>
          <w:r>
            <w:t>NumeroEscolar</w:t>
          </w:r>
          <w:proofErr w:type="spellEnd"/>
          <w:r>
            <w:t xml:space="preserve">, </w:t>
          </w:r>
          <w:proofErr w:type="spellStart"/>
          <w:r>
            <w:t>NumeroSolicitud</w:t>
          </w:r>
          <w:proofErr w:type="spellEnd"/>
          <w:r>
            <w:t xml:space="preserve">, </w:t>
          </w:r>
          <w:proofErr w:type="spellStart"/>
          <w:r>
            <w:t>FechaSolicitud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CursoAcadémico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CampoNoNecesario</w:t>
          </w:r>
          <w:proofErr w:type="spellEnd"/>
          <w:r>
            <w:t xml:space="preserve">, </w:t>
          </w:r>
          <w:proofErr w:type="spellStart"/>
          <w:r>
            <w:t>ResultadoLibros</w:t>
          </w:r>
          <w:proofErr w:type="spellEnd"/>
          <w:r>
            <w:t xml:space="preserve">, </w:t>
          </w:r>
          <w:proofErr w:type="spellStart"/>
          <w:r>
            <w:t>ResultadoComedor</w:t>
          </w:r>
          <w:proofErr w:type="spellEnd"/>
          <w:r>
            <w:t xml:space="preserve">, Matriculado, </w:t>
          </w:r>
          <w:proofErr w:type="spellStart"/>
          <w:r>
            <w:t>TipoBecaLibros</w:t>
          </w:r>
          <w:proofErr w:type="spellEnd"/>
          <w:r>
            <w:t xml:space="preserve">, </w:t>
          </w:r>
          <w:proofErr w:type="spellStart"/>
          <w:r>
            <w:t>TipoBecaComedor</w:t>
          </w:r>
          <w:proofErr w:type="spellEnd"/>
        </w:p>
        <w:p w14:paraId="2030461A" w14:textId="77777777" w:rsidR="00925263" w:rsidRPr="00253E43" w:rsidRDefault="00925263" w:rsidP="00CC65E4"/>
        <w:p w14:paraId="76FE0B57" w14:textId="551C3B85" w:rsidR="00CC65E4" w:rsidRPr="00253E43" w:rsidRDefault="00000000" w:rsidP="00CC65E4"/>
      </w:sdtContent>
    </w:sdt>
    <w:p w14:paraId="7EB29FCB" w14:textId="77777777" w:rsidR="0016695B" w:rsidRPr="00253E43" w:rsidRDefault="0016695B">
      <w:pPr>
        <w:spacing w:after="200"/>
        <w:jc w:val="left"/>
      </w:pPr>
      <w:r w:rsidRPr="00253E43">
        <w:br w:type="page"/>
      </w:r>
    </w:p>
    <w:p w14:paraId="25A91A0C" w14:textId="77777777" w:rsidR="0016695B" w:rsidRPr="00253E43" w:rsidRDefault="0016695B" w:rsidP="0016695B">
      <w:pPr>
        <w:pStyle w:val="Ttulo2"/>
        <w:rPr>
          <w:b w:val="0"/>
        </w:rPr>
      </w:pPr>
      <w:bookmarkStart w:id="210" w:name="_Toc49341898"/>
      <w:bookmarkStart w:id="211" w:name="_Toc170148382"/>
      <w:bookmarkStart w:id="212" w:name="_Toc170148695"/>
      <w:r w:rsidRPr="00253E43">
        <w:rPr>
          <w:b w:val="0"/>
        </w:rPr>
        <w:lastRenderedPageBreak/>
        <w:t>Ejemplo de formulario de satisfacción</w:t>
      </w:r>
      <w:bookmarkEnd w:id="210"/>
      <w:bookmarkEnd w:id="211"/>
      <w:bookmarkEnd w:id="212"/>
    </w:p>
    <w:p w14:paraId="6358F607" w14:textId="77777777" w:rsidR="00FB6768" w:rsidRPr="00253E43" w:rsidRDefault="00FB6768" w:rsidP="00FB6768">
      <w:r w:rsidRPr="00253E43">
        <w:t>Fecha:</w:t>
      </w:r>
    </w:p>
    <w:p w14:paraId="66E3692B" w14:textId="77777777" w:rsidR="00FB6768" w:rsidRPr="00253E43" w:rsidRDefault="00FB6768" w:rsidP="00FB676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32"/>
        <w:gridCol w:w="465"/>
        <w:gridCol w:w="404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</w:tblGrid>
      <w:tr w:rsidR="00FB6768" w:rsidRPr="00253E43" w14:paraId="2E2DF513" w14:textId="77777777" w:rsidTr="00675F24">
        <w:trPr>
          <w:gridAfter w:val="9"/>
          <w:wAfter w:w="2763" w:type="dxa"/>
        </w:trPr>
        <w:tc>
          <w:tcPr>
            <w:tcW w:w="2932" w:type="dxa"/>
            <w:shd w:val="clear" w:color="auto" w:fill="D9D9D9" w:themeFill="background1" w:themeFillShade="D9"/>
          </w:tcPr>
          <w:p w14:paraId="3D4695C6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  <w:r w:rsidRPr="00253E43">
              <w:rPr>
                <w:rFonts w:cstheme="minorHAnsi"/>
                <w:b/>
                <w:sz w:val="16"/>
                <w:szCs w:val="16"/>
              </w:rPr>
              <w:t>Indicador</w:t>
            </w:r>
          </w:p>
        </w:tc>
        <w:tc>
          <w:tcPr>
            <w:tcW w:w="869" w:type="dxa"/>
            <w:gridSpan w:val="2"/>
            <w:shd w:val="clear" w:color="auto" w:fill="D9D9D9" w:themeFill="background1" w:themeFillShade="D9"/>
          </w:tcPr>
          <w:p w14:paraId="57ECB022" w14:textId="77777777" w:rsidR="00FB6768" w:rsidRPr="00253E43" w:rsidRDefault="00FB6768" w:rsidP="00051B5B">
            <w:pPr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FB6768" w:rsidRPr="00253E43" w14:paraId="46BFB0B0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41FA2E2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organiza en secciones</w:t>
            </w:r>
          </w:p>
        </w:tc>
        <w:tc>
          <w:tcPr>
            <w:tcW w:w="465" w:type="dxa"/>
          </w:tcPr>
          <w:p w14:paraId="3CB88ECB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0F4AE1A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D3A92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2EA34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accede de forma rápida</w:t>
            </w:r>
          </w:p>
        </w:tc>
        <w:tc>
          <w:tcPr>
            <w:tcW w:w="465" w:type="dxa"/>
          </w:tcPr>
          <w:p w14:paraId="2DF815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216F130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68A4F6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B0B26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Tiene un menú navegable</w:t>
            </w:r>
          </w:p>
        </w:tc>
        <w:tc>
          <w:tcPr>
            <w:tcW w:w="465" w:type="dxa"/>
          </w:tcPr>
          <w:p w14:paraId="45CD317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BF0236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4FB5DD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315E6E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Dispone de mapa</w:t>
            </w:r>
          </w:p>
        </w:tc>
        <w:tc>
          <w:tcPr>
            <w:tcW w:w="465" w:type="dxa"/>
          </w:tcPr>
          <w:p w14:paraId="6A492CA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443B820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5D982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A4C067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11A15C7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664715B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39995C9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4FA235B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1CF4178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B388D8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630C896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614068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594B3FF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36E18ED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21C4EA4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88BE21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496E07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1D2EA6E2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385BB05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A5D0FF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7F39827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5C4E067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07974F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3089E08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3476DD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F2318C1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24C5A9F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E88DAD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Las imágenes se cargan</w:t>
            </w:r>
          </w:p>
        </w:tc>
        <w:tc>
          <w:tcPr>
            <w:tcW w:w="465" w:type="dxa"/>
          </w:tcPr>
          <w:p w14:paraId="033FF29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49B90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9CE9B27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763D7A1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Se visualiza de forma correcta</w:t>
            </w:r>
          </w:p>
        </w:tc>
        <w:tc>
          <w:tcPr>
            <w:tcW w:w="465" w:type="dxa"/>
          </w:tcPr>
          <w:p w14:paraId="2F82FA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EE09C07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3A1ACE2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622DC2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22643B0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A394F3C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9044A38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6C7205C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6D54C5E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68387599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088B13BB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14A025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5ED7130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028A93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14654BB3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5A8096D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el texto</w:t>
            </w:r>
          </w:p>
        </w:tc>
        <w:tc>
          <w:tcPr>
            <w:tcW w:w="465" w:type="dxa"/>
          </w:tcPr>
          <w:p w14:paraId="1226BE6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362124F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5A746DC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0D15D4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 las búsquedas</w:t>
            </w:r>
          </w:p>
        </w:tc>
        <w:tc>
          <w:tcPr>
            <w:tcW w:w="465" w:type="dxa"/>
          </w:tcPr>
          <w:p w14:paraId="197A1E3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7CE4EEBA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7472FECE" w14:textId="77777777" w:rsidTr="00FB6768">
        <w:trPr>
          <w:gridAfter w:val="9"/>
          <w:wAfter w:w="2763" w:type="dxa"/>
        </w:trPr>
        <w:tc>
          <w:tcPr>
            <w:tcW w:w="2932" w:type="dxa"/>
          </w:tcPr>
          <w:p w14:paraId="2D56585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Funcionan las acciones de los botones</w:t>
            </w:r>
          </w:p>
        </w:tc>
        <w:tc>
          <w:tcPr>
            <w:tcW w:w="465" w:type="dxa"/>
          </w:tcPr>
          <w:p w14:paraId="6487C32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</w:t>
            </w:r>
          </w:p>
        </w:tc>
        <w:tc>
          <w:tcPr>
            <w:tcW w:w="404" w:type="dxa"/>
          </w:tcPr>
          <w:p w14:paraId="47571FFD" w14:textId="77777777" w:rsidR="00FB6768" w:rsidRPr="00253E43" w:rsidRDefault="00FB6768" w:rsidP="00FB6768">
            <w:r w:rsidRPr="00253E43">
              <w:rPr>
                <w:rFonts w:cstheme="minorHAnsi"/>
                <w:sz w:val="16"/>
                <w:szCs w:val="16"/>
              </w:rPr>
              <w:t>No</w:t>
            </w:r>
          </w:p>
        </w:tc>
      </w:tr>
      <w:tr w:rsidR="00FB6768" w:rsidRPr="00253E43" w14:paraId="5038C136" w14:textId="77777777" w:rsidTr="00FB6768">
        <w:tc>
          <w:tcPr>
            <w:tcW w:w="6564" w:type="dxa"/>
            <w:gridSpan w:val="12"/>
          </w:tcPr>
          <w:p w14:paraId="7AA6132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0B5652E" w14:textId="77777777" w:rsidTr="00675F24">
        <w:tc>
          <w:tcPr>
            <w:tcW w:w="2932" w:type="dxa"/>
            <w:shd w:val="clear" w:color="auto" w:fill="D9D9D9" w:themeFill="background1" w:themeFillShade="D9"/>
          </w:tcPr>
          <w:p w14:paraId="2C5927EF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Valoración</w:t>
            </w:r>
          </w:p>
        </w:tc>
        <w:tc>
          <w:tcPr>
            <w:tcW w:w="465" w:type="dxa"/>
            <w:shd w:val="clear" w:color="auto" w:fill="D9D9D9" w:themeFill="background1" w:themeFillShade="D9"/>
          </w:tcPr>
          <w:p w14:paraId="735DC434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0</w:t>
            </w:r>
          </w:p>
        </w:tc>
        <w:tc>
          <w:tcPr>
            <w:tcW w:w="404" w:type="dxa"/>
            <w:shd w:val="clear" w:color="auto" w:fill="D9D9D9" w:themeFill="background1" w:themeFillShade="D9"/>
          </w:tcPr>
          <w:p w14:paraId="6F3CEA8F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EFF70E7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2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89B189E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3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710C6945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4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42F7049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5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AF3498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6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5257C16A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7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0BA3DA66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8</w:t>
            </w:r>
          </w:p>
        </w:tc>
        <w:tc>
          <w:tcPr>
            <w:tcW w:w="298" w:type="dxa"/>
            <w:shd w:val="clear" w:color="auto" w:fill="D9D9D9" w:themeFill="background1" w:themeFillShade="D9"/>
          </w:tcPr>
          <w:p w14:paraId="27FE3B32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9</w:t>
            </w:r>
          </w:p>
        </w:tc>
        <w:tc>
          <w:tcPr>
            <w:tcW w:w="379" w:type="dxa"/>
            <w:shd w:val="clear" w:color="auto" w:fill="D9D9D9" w:themeFill="background1" w:themeFillShade="D9"/>
          </w:tcPr>
          <w:p w14:paraId="5F31B338" w14:textId="77777777" w:rsidR="00FB6768" w:rsidRPr="00253E43" w:rsidRDefault="00FB6768" w:rsidP="00FB6768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10</w:t>
            </w:r>
          </w:p>
        </w:tc>
      </w:tr>
      <w:tr w:rsidR="00FB6768" w:rsidRPr="00253E43" w14:paraId="74C5A51E" w14:textId="77777777" w:rsidTr="00FB6768">
        <w:tc>
          <w:tcPr>
            <w:tcW w:w="2932" w:type="dxa"/>
          </w:tcPr>
          <w:p w14:paraId="19F7568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Funcionamiento general</w:t>
            </w:r>
          </w:p>
        </w:tc>
        <w:tc>
          <w:tcPr>
            <w:tcW w:w="465" w:type="dxa"/>
          </w:tcPr>
          <w:p w14:paraId="40BF3117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01CB141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CEEDA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B7F1E9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6C492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041B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2263718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F1C41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A1AE3E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4A57FC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5C2439A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F9B1077" w14:textId="77777777" w:rsidTr="00FB6768">
        <w:tc>
          <w:tcPr>
            <w:tcW w:w="2932" w:type="dxa"/>
          </w:tcPr>
          <w:p w14:paraId="5D5C7917" w14:textId="77777777" w:rsidR="00FB6768" w:rsidRPr="00253E43" w:rsidRDefault="00724048" w:rsidP="00051B5B">
            <w:pPr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Disponibilidad</w:t>
            </w:r>
          </w:p>
        </w:tc>
        <w:tc>
          <w:tcPr>
            <w:tcW w:w="465" w:type="dxa"/>
          </w:tcPr>
          <w:p w14:paraId="3F9E57AC" w14:textId="77777777" w:rsidR="00FB6768" w:rsidRPr="00253E43" w:rsidRDefault="00FB6768" w:rsidP="00051B5B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3896460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809BE5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8D78E6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07F093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491703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A8B3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96E592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960140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5EC193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1D8F5AC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0E2FEF" w14:textId="77777777" w:rsidTr="00FB6768">
        <w:tc>
          <w:tcPr>
            <w:tcW w:w="2932" w:type="dxa"/>
          </w:tcPr>
          <w:p w14:paraId="1AD35C3B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Simplicidad</w:t>
            </w:r>
          </w:p>
        </w:tc>
        <w:tc>
          <w:tcPr>
            <w:tcW w:w="465" w:type="dxa"/>
          </w:tcPr>
          <w:p w14:paraId="3986035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653B44D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DCD18A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03817D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2F6492C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D62092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5070EA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AC976D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DE0874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B23D4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35E4C2B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1627C880" w14:textId="77777777" w:rsidTr="00FB6768">
        <w:tc>
          <w:tcPr>
            <w:tcW w:w="2932" w:type="dxa"/>
          </w:tcPr>
          <w:p w14:paraId="4F51B4AC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Claridad</w:t>
            </w:r>
          </w:p>
        </w:tc>
        <w:tc>
          <w:tcPr>
            <w:tcW w:w="465" w:type="dxa"/>
          </w:tcPr>
          <w:p w14:paraId="0C8D03F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8DD567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E4B279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3A983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6EE06B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4837B2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3198D9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65AD48A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598B2C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E0F9E2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08328BB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53F8A5B0" w14:textId="77777777" w:rsidTr="00FB6768">
        <w:tc>
          <w:tcPr>
            <w:tcW w:w="2932" w:type="dxa"/>
          </w:tcPr>
          <w:p w14:paraId="0F438D20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Coherencia</w:t>
            </w:r>
          </w:p>
        </w:tc>
        <w:tc>
          <w:tcPr>
            <w:tcW w:w="465" w:type="dxa"/>
          </w:tcPr>
          <w:p w14:paraId="2D89C810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19CCD39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61DD65F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59EDF4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AE94385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D028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9A103A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1172E2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152AFB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C2BCAA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470989C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FB6768" w:rsidRPr="00253E43" w14:paraId="24BC79C0" w14:textId="77777777" w:rsidTr="00FB6768">
        <w:tc>
          <w:tcPr>
            <w:tcW w:w="2932" w:type="dxa"/>
          </w:tcPr>
          <w:p w14:paraId="04F92277" w14:textId="77777777" w:rsidR="00FB6768" w:rsidRPr="00253E43" w:rsidRDefault="00FB6768" w:rsidP="00FB6768">
            <w:pPr>
              <w:jc w:val="left"/>
              <w:rPr>
                <w:rFonts w:cstheme="minorHAnsi"/>
                <w:sz w:val="16"/>
                <w:szCs w:val="16"/>
              </w:rPr>
            </w:pPr>
            <w:r w:rsidRPr="00253E43">
              <w:rPr>
                <w:rFonts w:cstheme="minorHAnsi"/>
                <w:sz w:val="16"/>
                <w:szCs w:val="16"/>
              </w:rPr>
              <w:t>Facilidad de uso</w:t>
            </w:r>
          </w:p>
        </w:tc>
        <w:tc>
          <w:tcPr>
            <w:tcW w:w="465" w:type="dxa"/>
          </w:tcPr>
          <w:p w14:paraId="64ABD451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404" w:type="dxa"/>
          </w:tcPr>
          <w:p w14:paraId="2EFD2442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4064C2FB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7498EA34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95DB09F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0A4D949D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5D4AFE23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210459E9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3EFA0747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298" w:type="dxa"/>
          </w:tcPr>
          <w:p w14:paraId="18F5FB26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379" w:type="dxa"/>
          </w:tcPr>
          <w:p w14:paraId="2FB097CE" w14:textId="77777777" w:rsidR="00FB6768" w:rsidRPr="00253E43" w:rsidRDefault="00FB6768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6AD31A89" w14:textId="77777777" w:rsidTr="00A3660F">
        <w:tc>
          <w:tcPr>
            <w:tcW w:w="6564" w:type="dxa"/>
            <w:gridSpan w:val="12"/>
          </w:tcPr>
          <w:p w14:paraId="6D979244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  <w:tr w:rsidR="00675F24" w:rsidRPr="00253E43" w14:paraId="0C734436" w14:textId="77777777" w:rsidTr="00A910D4">
        <w:tc>
          <w:tcPr>
            <w:tcW w:w="6564" w:type="dxa"/>
            <w:gridSpan w:val="12"/>
          </w:tcPr>
          <w:p w14:paraId="3FADDFE6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Comentarios:</w:t>
            </w:r>
          </w:p>
        </w:tc>
      </w:tr>
      <w:tr w:rsidR="00675F24" w:rsidRPr="00253E43" w14:paraId="1583371E" w14:textId="77777777" w:rsidTr="00C71B59">
        <w:tc>
          <w:tcPr>
            <w:tcW w:w="6564" w:type="dxa"/>
            <w:gridSpan w:val="12"/>
          </w:tcPr>
          <w:p w14:paraId="3D0C944C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26A208CB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31381DC7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50DB2073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178CEB9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129F34C0" w14:textId="77777777" w:rsidR="00675F24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  <w:p w14:paraId="00B75D4E" w14:textId="77777777" w:rsidR="00675F24" w:rsidRPr="00253E43" w:rsidRDefault="00675F24" w:rsidP="00FB6768">
            <w:pPr>
              <w:rPr>
                <w:rFonts w:cstheme="minorHAnsi"/>
                <w:sz w:val="16"/>
                <w:szCs w:val="16"/>
              </w:rPr>
            </w:pPr>
          </w:p>
        </w:tc>
      </w:tr>
    </w:tbl>
    <w:p w14:paraId="65E63774" w14:textId="77777777" w:rsidR="0016695B" w:rsidRPr="00253E43" w:rsidRDefault="0016695B" w:rsidP="0016695B"/>
    <w:p w14:paraId="4BEA37A7" w14:textId="77777777" w:rsidR="00946BF6" w:rsidRDefault="00946BF6">
      <w:pPr>
        <w:spacing w:after="200"/>
        <w:jc w:val="left"/>
      </w:pPr>
      <w:r>
        <w:br w:type="page"/>
      </w:r>
    </w:p>
    <w:p w14:paraId="7365EBB0" w14:textId="371E51F7" w:rsidR="00946BF6" w:rsidRDefault="00946BF6" w:rsidP="00946BF6">
      <w:pPr>
        <w:pStyle w:val="Ttulo2"/>
        <w:rPr>
          <w:b w:val="0"/>
        </w:rPr>
      </w:pPr>
      <w:bookmarkStart w:id="213" w:name="_Toc170148383"/>
      <w:bookmarkStart w:id="214" w:name="_Toc170148696"/>
      <w:r>
        <w:rPr>
          <w:b w:val="0"/>
        </w:rPr>
        <w:lastRenderedPageBreak/>
        <w:t>Datos de prueba</w:t>
      </w:r>
      <w:bookmarkEnd w:id="213"/>
      <w:bookmarkEnd w:id="214"/>
    </w:p>
    <w:p w14:paraId="292181E3" w14:textId="77777777" w:rsidR="0076272C" w:rsidRDefault="0076272C" w:rsidP="0076272C">
      <w:r w:rsidRPr="0076272C">
        <w:t>Para verificar el correcto funcionamiento de la aplicación, se introdujeron datos ficticios en cada uno de los módulos principales del sistema: alumnos, libros, materias, cursos y préstamos. Estos datos permitieron comprobar las funcionalidades de alta, modificación, eliminación, préstamos y exportación.</w:t>
      </w:r>
    </w:p>
    <w:p w14:paraId="3E7DDB05" w14:textId="77777777" w:rsidR="001768EE" w:rsidRDefault="001768EE" w:rsidP="0076272C"/>
    <w:p w14:paraId="525E1CF2" w14:textId="4F2A1263" w:rsidR="001768EE" w:rsidRPr="0076272C" w:rsidRDefault="001768EE" w:rsidP="0076272C">
      <w:r>
        <w:t xml:space="preserve">Para obtener estos datos de exportación del tipo de la exportación de </w:t>
      </w:r>
      <w:proofErr w:type="spellStart"/>
      <w:r>
        <w:t>delphos</w:t>
      </w:r>
      <w:proofErr w:type="spellEnd"/>
      <w:r>
        <w:t xml:space="preserve">, </w:t>
      </w:r>
      <w:r w:rsidR="00F82D10">
        <w:t>hay que ejecutar el main.py y elegir la última opción del menú principal.</w:t>
      </w:r>
    </w:p>
    <w:p w14:paraId="6996ED35" w14:textId="77777777" w:rsidR="0076272C" w:rsidRDefault="0076272C" w:rsidP="0076272C">
      <w:pPr>
        <w:rPr>
          <w:rFonts w:ascii="Segoe UI Emoji" w:hAnsi="Segoe UI Emoji" w:cs="Segoe UI Emoji"/>
          <w:b/>
          <w:bCs/>
        </w:rPr>
      </w:pPr>
    </w:p>
    <w:p w14:paraId="05809C36" w14:textId="5ED341FA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Ficheros de datos utilizados:</w:t>
      </w:r>
    </w:p>
    <w:p w14:paraId="5BECE71B" w14:textId="77777777" w:rsidR="0076272C" w:rsidRDefault="0076272C" w:rsidP="0076272C">
      <w:pPr>
        <w:rPr>
          <w:b/>
          <w:bCs/>
        </w:rPr>
      </w:pPr>
    </w:p>
    <w:p w14:paraId="31F586AE" w14:textId="4630DF22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1. alumnos.csv</w:t>
      </w:r>
    </w:p>
    <w:p w14:paraId="0BCC793F" w14:textId="77777777" w:rsidR="0076272C" w:rsidRPr="0076272C" w:rsidRDefault="0076272C" w:rsidP="0076272C">
      <w:proofErr w:type="spellStart"/>
      <w:r w:rsidRPr="0076272C">
        <w:t>nie,nombre,apellidos,tramo,bilingue</w:t>
      </w:r>
      <w:proofErr w:type="spellEnd"/>
    </w:p>
    <w:p w14:paraId="3E542E0B" w14:textId="77777777" w:rsidR="0076272C" w:rsidRPr="0076272C" w:rsidRDefault="0076272C" w:rsidP="0076272C">
      <w:r w:rsidRPr="0076272C">
        <w:t>X1234567A,Laura,Gómez,II,S</w:t>
      </w:r>
    </w:p>
    <w:p w14:paraId="3E7732C3" w14:textId="77777777" w:rsidR="0076272C" w:rsidRPr="0076272C" w:rsidRDefault="0076272C" w:rsidP="0076272C">
      <w:r w:rsidRPr="0076272C">
        <w:t>Y2345678B,Juan,Pérez,I,N</w:t>
      </w:r>
    </w:p>
    <w:p w14:paraId="00047609" w14:textId="77777777" w:rsidR="0076272C" w:rsidRDefault="0076272C" w:rsidP="0076272C">
      <w:pPr>
        <w:rPr>
          <w:b/>
          <w:bCs/>
        </w:rPr>
      </w:pPr>
    </w:p>
    <w:p w14:paraId="7DE349B7" w14:textId="3B567CF4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2. libros.csv</w:t>
      </w:r>
    </w:p>
    <w:p w14:paraId="3C4DDE48" w14:textId="77777777" w:rsidR="0076272C" w:rsidRPr="0076272C" w:rsidRDefault="0076272C" w:rsidP="0076272C">
      <w:proofErr w:type="spellStart"/>
      <w:r w:rsidRPr="0076272C">
        <w:t>isbn,titulo,autor,numero_ejemplares,Id_materia,Id_curso</w:t>
      </w:r>
      <w:proofErr w:type="spellEnd"/>
    </w:p>
    <w:p w14:paraId="12553CF6" w14:textId="77777777" w:rsidR="0076272C" w:rsidRPr="0076272C" w:rsidRDefault="0076272C" w:rsidP="0076272C">
      <w:r w:rsidRPr="0076272C">
        <w:t>0306406152,Matemáticas 1,Autor Uno,3,1,1ESO</w:t>
      </w:r>
    </w:p>
    <w:p w14:paraId="6B1063CF" w14:textId="77777777" w:rsidR="0076272C" w:rsidRPr="0076272C" w:rsidRDefault="0076272C" w:rsidP="0076272C">
      <w:r w:rsidRPr="0076272C">
        <w:t>123456789X,Lengua 2,Autor Dos,2,2,2ESO</w:t>
      </w:r>
    </w:p>
    <w:p w14:paraId="61A613E7" w14:textId="77777777" w:rsidR="0076272C" w:rsidRDefault="0076272C" w:rsidP="0076272C">
      <w:pPr>
        <w:rPr>
          <w:b/>
          <w:bCs/>
        </w:rPr>
      </w:pPr>
    </w:p>
    <w:p w14:paraId="6ED1F01C" w14:textId="63B63F45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3. materias.csv</w:t>
      </w:r>
    </w:p>
    <w:p w14:paraId="3BC28A1F" w14:textId="77777777" w:rsidR="0076272C" w:rsidRPr="0076272C" w:rsidRDefault="0076272C" w:rsidP="0076272C">
      <w:proofErr w:type="spellStart"/>
      <w:r w:rsidRPr="0076272C">
        <w:t>id_materia,nombre,id_curso</w:t>
      </w:r>
      <w:proofErr w:type="spellEnd"/>
    </w:p>
    <w:p w14:paraId="3139915E" w14:textId="77777777" w:rsidR="0076272C" w:rsidRPr="0076272C" w:rsidRDefault="0076272C" w:rsidP="0076272C">
      <w:r w:rsidRPr="0076272C">
        <w:t>1,Matemáticas,1ESO</w:t>
      </w:r>
    </w:p>
    <w:p w14:paraId="088A8F47" w14:textId="77777777" w:rsidR="0076272C" w:rsidRPr="0076272C" w:rsidRDefault="0076272C" w:rsidP="0076272C">
      <w:r w:rsidRPr="0076272C">
        <w:t>2,Lengua,2ESO</w:t>
      </w:r>
    </w:p>
    <w:p w14:paraId="6C0DAD17" w14:textId="77777777" w:rsidR="0076272C" w:rsidRDefault="0076272C" w:rsidP="0076272C">
      <w:pPr>
        <w:rPr>
          <w:b/>
          <w:bCs/>
        </w:rPr>
      </w:pPr>
    </w:p>
    <w:p w14:paraId="46A75F40" w14:textId="6D4786DD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4. cursos.csv</w:t>
      </w:r>
    </w:p>
    <w:p w14:paraId="77CE4FB8" w14:textId="77777777" w:rsidR="0076272C" w:rsidRPr="0076272C" w:rsidRDefault="0076272C" w:rsidP="0076272C">
      <w:proofErr w:type="spellStart"/>
      <w:r w:rsidRPr="0076272C">
        <w:t>id_curso,nivel</w:t>
      </w:r>
      <w:proofErr w:type="spellEnd"/>
    </w:p>
    <w:p w14:paraId="40D54359" w14:textId="77777777" w:rsidR="0076272C" w:rsidRPr="0076272C" w:rsidRDefault="0076272C" w:rsidP="0076272C">
      <w:r w:rsidRPr="0076272C">
        <w:t>1ESO,1º ESO</w:t>
      </w:r>
    </w:p>
    <w:p w14:paraId="508590C3" w14:textId="77777777" w:rsidR="0076272C" w:rsidRDefault="0076272C" w:rsidP="0076272C">
      <w:r w:rsidRPr="0076272C">
        <w:t>2ESO,2º ESO</w:t>
      </w:r>
    </w:p>
    <w:p w14:paraId="1CE3E150" w14:textId="77777777" w:rsidR="0076272C" w:rsidRPr="0076272C" w:rsidRDefault="0076272C" w:rsidP="0076272C"/>
    <w:p w14:paraId="2F0F641B" w14:textId="77777777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5. prestamos.csv</w:t>
      </w:r>
    </w:p>
    <w:p w14:paraId="02A60CDB" w14:textId="77777777" w:rsidR="0076272C" w:rsidRPr="0076272C" w:rsidRDefault="0076272C" w:rsidP="0076272C">
      <w:proofErr w:type="spellStart"/>
      <w:r w:rsidRPr="0076272C">
        <w:t>nie,curso,isbn,fecha_entrega,fecha_devolucion,estado</w:t>
      </w:r>
      <w:proofErr w:type="spellEnd"/>
    </w:p>
    <w:p w14:paraId="3747DCC4" w14:textId="77777777" w:rsidR="0076272C" w:rsidRPr="0076272C" w:rsidRDefault="0076272C" w:rsidP="0076272C">
      <w:r w:rsidRPr="0076272C">
        <w:t>X1234567A,1ESO,0306406152,01/09/2024,30/06/2025,pendiente</w:t>
      </w:r>
    </w:p>
    <w:p w14:paraId="5AED0F50" w14:textId="0C12A92A" w:rsidR="0076272C" w:rsidRPr="0076272C" w:rsidRDefault="0076272C" w:rsidP="0076272C"/>
    <w:p w14:paraId="5371652D" w14:textId="555DD71F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Pruebas realizadas</w:t>
      </w:r>
    </w:p>
    <w:p w14:paraId="40434584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 xml:space="preserve">Se añadieron dos alumnos con </w:t>
      </w:r>
      <w:proofErr w:type="spellStart"/>
      <w:r w:rsidRPr="0076272C">
        <w:t>NIEs</w:t>
      </w:r>
      <w:proofErr w:type="spellEnd"/>
      <w:r w:rsidRPr="0076272C">
        <w:t xml:space="preserve"> válidos y distintos tramos de beca.</w:t>
      </w:r>
    </w:p>
    <w:p w14:paraId="6FCEAE72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registraron dos libros, cada uno vinculado a una materia y curso diferente.</w:t>
      </w:r>
    </w:p>
    <w:p w14:paraId="67072EEB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creó un préstamo para un alumno, lo cual disminuyó el número de ejemplares disponibles del libro.</w:t>
      </w:r>
    </w:p>
    <w:p w14:paraId="199FCF9B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>Se probó la validación de duplicados (</w:t>
      </w:r>
      <w:proofErr w:type="spellStart"/>
      <w:r w:rsidRPr="0076272C">
        <w:t>NIEs</w:t>
      </w:r>
      <w:proofErr w:type="spellEnd"/>
      <w:r w:rsidRPr="0076272C">
        <w:t xml:space="preserve">, </w:t>
      </w:r>
      <w:proofErr w:type="spellStart"/>
      <w:r w:rsidRPr="0076272C">
        <w:t>ISBNs</w:t>
      </w:r>
      <w:proofErr w:type="spellEnd"/>
      <w:r w:rsidRPr="0076272C">
        <w:t>) y la restricción de préstamos con ejemplares agotados.</w:t>
      </w:r>
    </w:p>
    <w:p w14:paraId="22EC25CE" w14:textId="77777777" w:rsidR="0076272C" w:rsidRPr="0076272C" w:rsidRDefault="0076272C" w:rsidP="0076272C">
      <w:pPr>
        <w:numPr>
          <w:ilvl w:val="0"/>
          <w:numId w:val="60"/>
        </w:numPr>
      </w:pPr>
      <w:r w:rsidRPr="0076272C">
        <w:t xml:space="preserve">Se usó la opción del menú para exportar los datos de los alumnos en formato </w:t>
      </w:r>
      <w:proofErr w:type="spellStart"/>
      <w:r w:rsidRPr="0076272C">
        <w:t>Delphos</w:t>
      </w:r>
      <w:proofErr w:type="spellEnd"/>
      <w:r w:rsidRPr="0076272C">
        <w:t>.</w:t>
      </w:r>
    </w:p>
    <w:p w14:paraId="58732806" w14:textId="113EC6A0" w:rsidR="0076272C" w:rsidRPr="0076272C" w:rsidRDefault="0076272C" w:rsidP="0076272C"/>
    <w:p w14:paraId="54D3665D" w14:textId="0451A37E" w:rsidR="0076272C" w:rsidRPr="0076272C" w:rsidRDefault="0076272C" w:rsidP="0076272C">
      <w:pPr>
        <w:rPr>
          <w:b/>
          <w:bCs/>
        </w:rPr>
      </w:pPr>
      <w:r w:rsidRPr="0076272C">
        <w:rPr>
          <w:b/>
          <w:bCs/>
        </w:rPr>
        <w:t>Fichero generado: alumnos_delphos.csv</w:t>
      </w:r>
    </w:p>
    <w:p w14:paraId="4D0AE51C" w14:textId="77777777" w:rsidR="0076272C" w:rsidRPr="0076272C" w:rsidRDefault="0076272C" w:rsidP="0076272C">
      <w:r w:rsidRPr="0076272C">
        <w:t xml:space="preserve">El resultado de la exportación al estilo </w:t>
      </w:r>
      <w:proofErr w:type="spellStart"/>
      <w:r w:rsidRPr="0076272C">
        <w:t>Delphos</w:t>
      </w:r>
      <w:proofErr w:type="spellEnd"/>
      <w:r w:rsidRPr="0076272C">
        <w:t xml:space="preserve"> fue el siguiente:</w:t>
      </w:r>
    </w:p>
    <w:p w14:paraId="36044F85" w14:textId="25A38DFE" w:rsidR="0076272C" w:rsidRPr="0076272C" w:rsidRDefault="0076272C" w:rsidP="0076272C"/>
    <w:p w14:paraId="5E6B6DD1" w14:textId="0E8B0C56" w:rsidR="0076272C" w:rsidRPr="0076272C" w:rsidRDefault="0076272C" w:rsidP="0076272C"/>
    <w:p w14:paraId="5A60D639" w14:textId="77777777" w:rsidR="0076272C" w:rsidRPr="0076272C" w:rsidRDefault="0076272C" w:rsidP="0076272C">
      <w:r w:rsidRPr="0076272C">
        <w:t>"Alumno","NumeroEscolar","NumeroSolicitud","FechaSolicitud","CampoNoNecesario","CampoNoNecesario","CampoNoNecesario","CampoNoNecesario","CampoNoNecesario","CampoNoNecesario","CampoNoNecesario","CampoNoNecesario","ResultadoLibros","ResultadoComedor","Matriculado","TipoBecaLibros","TipoBecaComedor"</w:t>
      </w:r>
    </w:p>
    <w:p w14:paraId="500726BE" w14:textId="77777777" w:rsidR="0076272C" w:rsidRPr="0076272C" w:rsidRDefault="0076272C" w:rsidP="0076272C">
      <w:r w:rsidRPr="0076272C">
        <w:t xml:space="preserve">"Gómez, Laura","X1234567A","2024001","26/06/2024","","","","","","","","","","Sí","No","Sí","Renta </w:t>
      </w:r>
      <w:proofErr w:type="spellStart"/>
      <w:r w:rsidRPr="0076272C">
        <w:t>II","Tramo</w:t>
      </w:r>
      <w:proofErr w:type="spellEnd"/>
      <w:r w:rsidRPr="0076272C">
        <w:t xml:space="preserve"> II"</w:t>
      </w:r>
    </w:p>
    <w:p w14:paraId="3D661F4A" w14:textId="77777777" w:rsidR="0076272C" w:rsidRDefault="0076272C" w:rsidP="0076272C">
      <w:r w:rsidRPr="0076272C">
        <w:t xml:space="preserve">"Pérez, Juan","Y2345678B","2024002","26/06/2024","","","","","","","","","","Sí","No","Sí","Renta </w:t>
      </w:r>
      <w:proofErr w:type="spellStart"/>
      <w:r w:rsidRPr="0076272C">
        <w:t>I","Tramo</w:t>
      </w:r>
      <w:proofErr w:type="spellEnd"/>
      <w:r w:rsidRPr="0076272C">
        <w:t xml:space="preserve"> I"</w:t>
      </w:r>
    </w:p>
    <w:p w14:paraId="1EC2E8D2" w14:textId="77777777" w:rsidR="001768EE" w:rsidRDefault="0076272C" w:rsidP="001768EE">
      <w:pPr>
        <w:keepNext/>
      </w:pPr>
      <w:r w:rsidRPr="0076272C">
        <w:rPr>
          <w:noProof/>
        </w:rPr>
        <w:drawing>
          <wp:inline distT="0" distB="0" distL="0" distR="0" wp14:anchorId="5EBA1F2D" wp14:editId="6C4181FD">
            <wp:extent cx="6371590" cy="41376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C8E2" w14:textId="6BCD4E67" w:rsidR="0076272C" w:rsidRDefault="001768EE" w:rsidP="001768EE">
      <w:pPr>
        <w:pStyle w:val="Descripcin"/>
      </w:pPr>
      <w:bookmarkStart w:id="215" w:name="_Toc198708843"/>
      <w:r>
        <w:t>Ilustración</w:t>
      </w:r>
      <w:r w:rsidR="008D2821">
        <w:t xml:space="preserve"> 6</w:t>
      </w:r>
      <w:r>
        <w:t>. Exportación de datos</w:t>
      </w:r>
      <w:bookmarkEnd w:id="215"/>
    </w:p>
    <w:p w14:paraId="462CE433" w14:textId="77777777" w:rsidR="0076272C" w:rsidRPr="0076272C" w:rsidRDefault="0076272C" w:rsidP="0076272C"/>
    <w:p w14:paraId="11CB32AD" w14:textId="77777777" w:rsidR="0076272C" w:rsidRPr="0076272C" w:rsidRDefault="0076272C" w:rsidP="0076272C">
      <w:r w:rsidRPr="0076272C">
        <w:t xml:space="preserve">Este fichero cumple con el formato requerido por la exportación de </w:t>
      </w:r>
      <w:proofErr w:type="spellStart"/>
      <w:r w:rsidRPr="0076272C">
        <w:t>Delphos</w:t>
      </w:r>
      <w:proofErr w:type="spellEnd"/>
      <w:r w:rsidRPr="0076272C">
        <w:t>:</w:t>
      </w:r>
    </w:p>
    <w:p w14:paraId="3B63D3B1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Separado por comas</w:t>
      </w:r>
    </w:p>
    <w:p w14:paraId="7FBCF3A8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Nombres de campos y valores encerrados entre comillas dobles</w:t>
      </w:r>
    </w:p>
    <w:p w14:paraId="0EDC6361" w14:textId="77777777" w:rsidR="0076272C" w:rsidRPr="0076272C" w:rsidRDefault="0076272C" w:rsidP="0076272C">
      <w:pPr>
        <w:numPr>
          <w:ilvl w:val="0"/>
          <w:numId w:val="61"/>
        </w:numPr>
      </w:pPr>
      <w:r w:rsidRPr="0076272C">
        <w:t>Inclusión de campos no necesarios para simular el modelo original</w:t>
      </w:r>
    </w:p>
    <w:p w14:paraId="213B3571" w14:textId="77777777" w:rsidR="003305C7" w:rsidRPr="003305C7" w:rsidRDefault="003305C7" w:rsidP="003305C7"/>
    <w:p w14:paraId="34B77F02" w14:textId="77777777" w:rsidR="00946BF6" w:rsidRPr="00946BF6" w:rsidRDefault="00946BF6" w:rsidP="00946BF6"/>
    <w:p w14:paraId="7E904571" w14:textId="77777777" w:rsidR="003C536F" w:rsidRDefault="003C536F">
      <w:pPr>
        <w:spacing w:after="200"/>
        <w:jc w:val="left"/>
      </w:pPr>
      <w:r>
        <w:br w:type="page"/>
      </w:r>
    </w:p>
    <w:p w14:paraId="7FC4F875" w14:textId="77777777" w:rsidR="003C536F" w:rsidRDefault="003C536F" w:rsidP="003C536F">
      <w:pPr>
        <w:pStyle w:val="TtuloTDC"/>
        <w:rPr>
          <w:color w:val="auto"/>
        </w:rPr>
      </w:pPr>
      <w:r>
        <w:rPr>
          <w:color w:val="auto"/>
        </w:rPr>
        <w:lastRenderedPageBreak/>
        <w:t>Tabla de c</w:t>
      </w:r>
      <w:r w:rsidRPr="00253E43">
        <w:rPr>
          <w:color w:val="auto"/>
        </w:rPr>
        <w:t>ontenido</w:t>
      </w:r>
      <w:r>
        <w:rPr>
          <w:color w:val="auto"/>
        </w:rPr>
        <w:t xml:space="preserve"> extendida</w:t>
      </w:r>
    </w:p>
    <w:p w14:paraId="48AD98FB" w14:textId="4516CED7" w:rsidR="003305C7" w:rsidRDefault="003C536F">
      <w:pPr>
        <w:pStyle w:val="TDC1"/>
        <w:rPr>
          <w:noProof/>
          <w:sz w:val="22"/>
          <w:szCs w:val="22"/>
          <w:lang w:eastAsia="es-ES"/>
        </w:rPr>
      </w:pPr>
      <w:r>
        <w:rPr>
          <w:lang w:eastAsia="es-ES"/>
        </w:rPr>
        <w:fldChar w:fldCharType="begin"/>
      </w:r>
      <w:r>
        <w:rPr>
          <w:lang w:eastAsia="es-ES"/>
        </w:rPr>
        <w:instrText xml:space="preserve"> TOC \o \h \z \u </w:instrText>
      </w:r>
      <w:r>
        <w:rPr>
          <w:lang w:eastAsia="es-ES"/>
        </w:rPr>
        <w:fldChar w:fldCharType="separate"/>
      </w:r>
      <w:hyperlink w:anchor="_Toc170148314" w:history="1">
        <w:r w:rsidR="003305C7" w:rsidRPr="00A643AF">
          <w:rPr>
            <w:rStyle w:val="Hipervnculo"/>
            <w:noProof/>
            <w:lang w:bidi="es-ES"/>
          </w:rPr>
          <w:t>Estudio inicial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5</w:t>
        </w:r>
        <w:r w:rsidR="003305C7">
          <w:rPr>
            <w:noProof/>
            <w:webHidden/>
          </w:rPr>
          <w:fldChar w:fldCharType="end"/>
        </w:r>
      </w:hyperlink>
    </w:p>
    <w:p w14:paraId="46D2AF06" w14:textId="6C666A3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5" w:history="1">
        <w:r w:rsidR="003305C7" w:rsidRPr="00A643AF">
          <w:rPr>
            <w:rStyle w:val="Hipervnculo"/>
            <w:noProof/>
          </w:rPr>
          <w:t>Introducción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1B914ADB" w14:textId="61CEF70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16" w:history="1">
        <w:r w:rsidR="003305C7" w:rsidRPr="00A643AF">
          <w:rPr>
            <w:rStyle w:val="Hipervnculo"/>
            <w:noProof/>
          </w:rPr>
          <w:t>Análisis de posibilidades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FF16696" w14:textId="32C97CF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7" w:history="1">
        <w:r w:rsidR="003305C7" w:rsidRPr="00A643AF">
          <w:rPr>
            <w:rStyle w:val="Hipervnculo"/>
            <w:noProof/>
          </w:rPr>
          <w:t>Uso de una hoja Excel / manual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5AF956B7" w14:textId="52D5821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8" w:history="1">
        <w:r w:rsidR="003305C7" w:rsidRPr="00A643AF">
          <w:rPr>
            <w:rStyle w:val="Hipervnculo"/>
            <w:noProof/>
          </w:rPr>
          <w:t>Uso de una Base de datos y programación de la misma (Access)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A809C99" w14:textId="2418CA0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19" w:history="1">
        <w:r w:rsidR="003305C7" w:rsidRPr="00A643AF">
          <w:rPr>
            <w:rStyle w:val="Hipervnculo"/>
            <w:noProof/>
          </w:rPr>
          <w:t>Creación de una aplicación propia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_Toc170148319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3046590" w14:textId="0DC444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0" w:history="1">
        <w:r w:rsidR="003305C7" w:rsidRPr="00A643AF">
          <w:rPr>
            <w:rStyle w:val="Hipervnculo"/>
            <w:noProof/>
          </w:rPr>
          <w:t>Objetivo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7AB8FFD4" w14:textId="255FCBF0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1" w:history="1">
        <w:r w:rsidR="003305C7" w:rsidRPr="00A643AF">
          <w:rPr>
            <w:rStyle w:val="Hipervnculo"/>
            <w:noProof/>
          </w:rPr>
          <w:t>Requerimientos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6</w:t>
        </w:r>
        <w:r w:rsidR="003305C7">
          <w:rPr>
            <w:noProof/>
            <w:webHidden/>
          </w:rPr>
          <w:fldChar w:fldCharType="end"/>
        </w:r>
      </w:hyperlink>
    </w:p>
    <w:p w14:paraId="263B62E6" w14:textId="42FBD95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2" w:history="1">
        <w:r w:rsidR="003305C7" w:rsidRPr="00A643AF">
          <w:rPr>
            <w:rStyle w:val="Hipervnculo"/>
            <w:noProof/>
          </w:rPr>
          <w:t>Requerimientos software y hardware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F4DE732" w14:textId="16C73ACD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3" w:history="1">
        <w:r w:rsidR="003305C7" w:rsidRPr="00A643AF">
          <w:rPr>
            <w:rStyle w:val="Hipervnculo"/>
            <w:noProof/>
          </w:rPr>
          <w:t>Estudio de viabilidad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7AAB5A9A" w14:textId="0C80EC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4" w:history="1">
        <w:r w:rsidR="003305C7" w:rsidRPr="00A643AF">
          <w:rPr>
            <w:rStyle w:val="Hipervnculo"/>
            <w:noProof/>
          </w:rPr>
          <w:t>Técnica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1ABFC64D" w14:textId="5A66E74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5" w:history="1">
        <w:r w:rsidR="003305C7" w:rsidRPr="00A643AF">
          <w:rPr>
            <w:rStyle w:val="Hipervnculo"/>
            <w:noProof/>
          </w:rPr>
          <w:t>Económica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4A27314B" w14:textId="3456F03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6" w:history="1">
        <w:r w:rsidR="003305C7" w:rsidRPr="00A643AF">
          <w:rPr>
            <w:rStyle w:val="Hipervnculo"/>
            <w:noProof/>
          </w:rPr>
          <w:t>Operativa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8</w:t>
        </w:r>
        <w:r w:rsidR="003305C7">
          <w:rPr>
            <w:noProof/>
            <w:webHidden/>
          </w:rPr>
          <w:fldChar w:fldCharType="end"/>
        </w:r>
      </w:hyperlink>
    </w:p>
    <w:p w14:paraId="5C9AE25C" w14:textId="4F72FF9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7" w:history="1">
        <w:r w:rsidR="003305C7" w:rsidRPr="00A643AF">
          <w:rPr>
            <w:rStyle w:val="Hipervnculo"/>
            <w:noProof/>
          </w:rPr>
          <w:t>Legal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3CEAD4A4" w14:textId="1DF4ED9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28" w:history="1">
        <w:r w:rsidR="003305C7" w:rsidRPr="00A643AF">
          <w:rPr>
            <w:rStyle w:val="Hipervnculo"/>
            <w:noProof/>
          </w:rPr>
          <w:t>Planificación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7EC5CAA" w14:textId="1C1F211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29" w:history="1">
        <w:r w:rsidR="003305C7" w:rsidRPr="00A643AF">
          <w:rPr>
            <w:rStyle w:val="Hipervnculo"/>
            <w:noProof/>
          </w:rPr>
          <w:t>Secuenciación de las fases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_Toc170148329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61ABAB5D" w14:textId="41BF70E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0" w:history="1">
        <w:r w:rsidR="003305C7" w:rsidRPr="00A643AF">
          <w:rPr>
            <w:rStyle w:val="Hipervnculo"/>
            <w:noProof/>
          </w:rPr>
          <w:t>Planificación de recursos y tiempos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9</w:t>
        </w:r>
        <w:r w:rsidR="003305C7">
          <w:rPr>
            <w:noProof/>
            <w:webHidden/>
          </w:rPr>
          <w:fldChar w:fldCharType="end"/>
        </w:r>
      </w:hyperlink>
    </w:p>
    <w:p w14:paraId="11DA052D" w14:textId="5A5C5BC3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31" w:history="1">
        <w:r w:rsidR="003305C7" w:rsidRPr="00A643AF">
          <w:rPr>
            <w:rStyle w:val="Hipervnculo"/>
            <w:noProof/>
            <w:lang w:bidi="es-ES"/>
          </w:rPr>
          <w:t>Análisis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10</w:t>
        </w:r>
        <w:r w:rsidR="003305C7">
          <w:rPr>
            <w:noProof/>
            <w:webHidden/>
          </w:rPr>
          <w:fldChar w:fldCharType="end"/>
        </w:r>
      </w:hyperlink>
    </w:p>
    <w:p w14:paraId="74054285" w14:textId="555305D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2" w:history="1">
        <w:r w:rsidR="003305C7" w:rsidRPr="00A643AF">
          <w:rPr>
            <w:rStyle w:val="Hipervnculo"/>
            <w:noProof/>
          </w:rPr>
          <w:t>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08D5EAD8" w14:textId="7E0318A8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3" w:history="1">
        <w:r w:rsidR="003305C7" w:rsidRPr="00A643AF">
          <w:rPr>
            <w:rStyle w:val="Hipervnculo"/>
            <w:noProof/>
          </w:rPr>
          <w:t>Carga de datos (RF1 RF2)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119F2422" w14:textId="070C95D4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4" w:history="1">
        <w:r w:rsidR="003305C7" w:rsidRPr="00A643AF">
          <w:rPr>
            <w:rStyle w:val="Hipervnculo"/>
            <w:noProof/>
          </w:rPr>
          <w:t>Gestión alumnos (RF3)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2139E0A7" w14:textId="7B21EA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5" w:history="1">
        <w:r w:rsidR="003305C7" w:rsidRPr="00A643AF">
          <w:rPr>
            <w:rStyle w:val="Hipervnculo"/>
            <w:noProof/>
          </w:rPr>
          <w:t>Gestión prestamos (RF4 RF6)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11</w:t>
        </w:r>
        <w:r w:rsidR="003305C7">
          <w:rPr>
            <w:noProof/>
            <w:webHidden/>
          </w:rPr>
          <w:fldChar w:fldCharType="end"/>
        </w:r>
      </w:hyperlink>
    </w:p>
    <w:p w14:paraId="446C3844" w14:textId="551331F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6" w:history="1">
        <w:r w:rsidR="003305C7" w:rsidRPr="00A643AF">
          <w:rPr>
            <w:rStyle w:val="Hipervnculo"/>
            <w:noProof/>
          </w:rPr>
          <w:t>Gestión listados (RF7 RF8)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06B75B21" w14:textId="74C83C0B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7" w:history="1">
        <w:r w:rsidR="003305C7" w:rsidRPr="00A643AF">
          <w:rPr>
            <w:rStyle w:val="Hipervnculo"/>
            <w:noProof/>
          </w:rPr>
          <w:t>Preservar los datos (RF9 RF10)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12</w:t>
        </w:r>
        <w:r w:rsidR="003305C7">
          <w:rPr>
            <w:noProof/>
            <w:webHidden/>
          </w:rPr>
          <w:fldChar w:fldCharType="end"/>
        </w:r>
      </w:hyperlink>
    </w:p>
    <w:p w14:paraId="432FACF9" w14:textId="5129D9F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38" w:history="1">
        <w:r w:rsidR="003305C7" w:rsidRPr="00A643AF">
          <w:rPr>
            <w:rStyle w:val="Hipervnculo"/>
            <w:noProof/>
          </w:rPr>
          <w:t>Descripción de los casos de uso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170B97D6" w14:textId="79FFBD4C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39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_Toc170148339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32CCBC3E" w14:textId="645171A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0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13</w:t>
        </w:r>
        <w:r w:rsidR="003305C7">
          <w:rPr>
            <w:noProof/>
            <w:webHidden/>
          </w:rPr>
          <w:fldChar w:fldCharType="end"/>
        </w:r>
      </w:hyperlink>
    </w:p>
    <w:p w14:paraId="735E65A5" w14:textId="23691DE3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1" w:history="1">
        <w:r w:rsidR="003305C7" w:rsidRPr="00A643AF">
          <w:rPr>
            <w:rStyle w:val="Hipervnculo"/>
            <w:noProof/>
          </w:rPr>
          <w:t>Gestión de prestamos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14</w:t>
        </w:r>
        <w:r w:rsidR="003305C7">
          <w:rPr>
            <w:noProof/>
            <w:webHidden/>
          </w:rPr>
          <w:fldChar w:fldCharType="end"/>
        </w:r>
      </w:hyperlink>
    </w:p>
    <w:p w14:paraId="076E63F4" w14:textId="0EAD017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2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30FD489B" w14:textId="5219CD7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3" w:history="1">
        <w:r w:rsidR="003305C7" w:rsidRPr="00A643AF">
          <w:rPr>
            <w:rStyle w:val="Hipervnculo"/>
            <w:noProof/>
          </w:rPr>
          <w:t>Preservar los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15</w:t>
        </w:r>
        <w:r w:rsidR="003305C7">
          <w:rPr>
            <w:noProof/>
            <w:webHidden/>
          </w:rPr>
          <w:fldChar w:fldCharType="end"/>
        </w:r>
      </w:hyperlink>
    </w:p>
    <w:p w14:paraId="7FD7284A" w14:textId="149F9BE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4" w:history="1">
        <w:r w:rsidR="003305C7" w:rsidRPr="00A643AF">
          <w:rPr>
            <w:rStyle w:val="Hipervnculo"/>
            <w:noProof/>
          </w:rPr>
          <w:t>Diagrama Conceptual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16</w:t>
        </w:r>
        <w:r w:rsidR="003305C7">
          <w:rPr>
            <w:noProof/>
            <w:webHidden/>
          </w:rPr>
          <w:fldChar w:fldCharType="end"/>
        </w:r>
      </w:hyperlink>
    </w:p>
    <w:p w14:paraId="7C3191BF" w14:textId="47E0ACB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5" w:history="1">
        <w:r w:rsidR="003305C7" w:rsidRPr="00A643AF">
          <w:rPr>
            <w:rStyle w:val="Hipervnculo"/>
            <w:noProof/>
          </w:rPr>
          <w:t>Diagrama de clases (diccionario de datos)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17</w:t>
        </w:r>
        <w:r w:rsidR="003305C7">
          <w:rPr>
            <w:noProof/>
            <w:webHidden/>
          </w:rPr>
          <w:fldChar w:fldCharType="end"/>
        </w:r>
      </w:hyperlink>
    </w:p>
    <w:p w14:paraId="14B137C3" w14:textId="5DBCA00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46" w:history="1">
        <w:r w:rsidR="003305C7" w:rsidRPr="00A643AF">
          <w:rPr>
            <w:rStyle w:val="Hipervnculo"/>
            <w:noProof/>
          </w:rPr>
          <w:t>Diagrama de actividades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6DB4F28D" w14:textId="6615A1A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7" w:history="1">
        <w:r w:rsidR="003305C7" w:rsidRPr="00A643AF">
          <w:rPr>
            <w:rStyle w:val="Hipervnculo"/>
            <w:noProof/>
          </w:rPr>
          <w:t>Generales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18</w:t>
        </w:r>
        <w:r w:rsidR="003305C7">
          <w:rPr>
            <w:noProof/>
            <w:webHidden/>
          </w:rPr>
          <w:fldChar w:fldCharType="end"/>
        </w:r>
      </w:hyperlink>
    </w:p>
    <w:p w14:paraId="51CA0CB3" w14:textId="44064BA9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8" w:history="1">
        <w:r w:rsidR="003305C7" w:rsidRPr="00A643AF">
          <w:rPr>
            <w:rStyle w:val="Hipervnculo"/>
            <w:noProof/>
          </w:rPr>
          <w:t>Carga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19</w:t>
        </w:r>
        <w:r w:rsidR="003305C7">
          <w:rPr>
            <w:noProof/>
            <w:webHidden/>
          </w:rPr>
          <w:fldChar w:fldCharType="end"/>
        </w:r>
      </w:hyperlink>
    </w:p>
    <w:p w14:paraId="4F560412" w14:textId="7D37F90D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49" w:history="1">
        <w:r w:rsidR="003305C7" w:rsidRPr="00A643AF">
          <w:rPr>
            <w:rStyle w:val="Hipervnculo"/>
            <w:noProof/>
          </w:rPr>
          <w:t>Gestión de alumnos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_Toc170148349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20</w:t>
        </w:r>
        <w:r w:rsidR="003305C7">
          <w:rPr>
            <w:noProof/>
            <w:webHidden/>
          </w:rPr>
          <w:fldChar w:fldCharType="end"/>
        </w:r>
      </w:hyperlink>
    </w:p>
    <w:p w14:paraId="31E70699" w14:textId="18FA97C2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0" w:history="1">
        <w:r w:rsidR="003305C7" w:rsidRPr="00A643AF">
          <w:rPr>
            <w:rStyle w:val="Hipervnculo"/>
            <w:noProof/>
          </w:rPr>
          <w:t>Gestión de préstamos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21</w:t>
        </w:r>
        <w:r w:rsidR="003305C7">
          <w:rPr>
            <w:noProof/>
            <w:webHidden/>
          </w:rPr>
          <w:fldChar w:fldCharType="end"/>
        </w:r>
      </w:hyperlink>
    </w:p>
    <w:p w14:paraId="06F4F02E" w14:textId="761A489E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1" w:history="1">
        <w:r w:rsidR="003305C7" w:rsidRPr="00A643AF">
          <w:rPr>
            <w:rStyle w:val="Hipervnculo"/>
            <w:noProof/>
          </w:rPr>
          <w:t>Gestión de listados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22</w:t>
        </w:r>
        <w:r w:rsidR="003305C7">
          <w:rPr>
            <w:noProof/>
            <w:webHidden/>
          </w:rPr>
          <w:fldChar w:fldCharType="end"/>
        </w:r>
      </w:hyperlink>
    </w:p>
    <w:p w14:paraId="7DAECAF5" w14:textId="32E03787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2" w:history="1">
        <w:r w:rsidR="003305C7" w:rsidRPr="00A643AF">
          <w:rPr>
            <w:rStyle w:val="Hipervnculo"/>
            <w:noProof/>
          </w:rPr>
          <w:t>Preservar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23</w:t>
        </w:r>
        <w:r w:rsidR="003305C7">
          <w:rPr>
            <w:noProof/>
            <w:webHidden/>
          </w:rPr>
          <w:fldChar w:fldCharType="end"/>
        </w:r>
      </w:hyperlink>
    </w:p>
    <w:p w14:paraId="35AD0653" w14:textId="1818690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3" w:history="1">
        <w:r w:rsidR="003305C7" w:rsidRPr="00A643AF">
          <w:rPr>
            <w:rStyle w:val="Hipervnculo"/>
            <w:noProof/>
          </w:rPr>
          <w:t>Esquema Entidad / Relación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24</w:t>
        </w:r>
        <w:r w:rsidR="003305C7">
          <w:rPr>
            <w:noProof/>
            <w:webHidden/>
          </w:rPr>
          <w:fldChar w:fldCharType="end"/>
        </w:r>
      </w:hyperlink>
    </w:p>
    <w:p w14:paraId="49D87897" w14:textId="5CE5182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4" w:history="1">
        <w:r w:rsidR="003305C7" w:rsidRPr="00A643AF">
          <w:rPr>
            <w:rStyle w:val="Hipervnculo"/>
            <w:noProof/>
          </w:rPr>
          <w:t>Modelo relacional y normalización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25</w:t>
        </w:r>
        <w:r w:rsidR="003305C7">
          <w:rPr>
            <w:noProof/>
            <w:webHidden/>
          </w:rPr>
          <w:fldChar w:fldCharType="end"/>
        </w:r>
      </w:hyperlink>
    </w:p>
    <w:p w14:paraId="10971BEA" w14:textId="132FF66D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55" w:history="1">
        <w:r w:rsidR="003305C7" w:rsidRPr="00A643AF">
          <w:rPr>
            <w:rStyle w:val="Hipervnculo"/>
            <w:noProof/>
          </w:rPr>
          <w:t>Diseño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26</w:t>
        </w:r>
        <w:r w:rsidR="003305C7">
          <w:rPr>
            <w:noProof/>
            <w:webHidden/>
          </w:rPr>
          <w:fldChar w:fldCharType="end"/>
        </w:r>
      </w:hyperlink>
    </w:p>
    <w:p w14:paraId="1016986F" w14:textId="0250548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6" w:history="1">
        <w:r w:rsidR="003305C7" w:rsidRPr="00A643AF">
          <w:rPr>
            <w:rStyle w:val="Hipervnculo"/>
            <w:noProof/>
          </w:rPr>
          <w:t>Diseño físico de la Base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4DE2852F" w14:textId="45E5AA70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57" w:history="1">
        <w:r w:rsidR="003305C7" w:rsidRPr="00A643AF">
          <w:rPr>
            <w:rStyle w:val="Hipervnculo"/>
            <w:noProof/>
          </w:rPr>
          <w:t>Sql de creación (MySQL)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27</w:t>
        </w:r>
        <w:r w:rsidR="003305C7">
          <w:rPr>
            <w:noProof/>
            <w:webHidden/>
          </w:rPr>
          <w:fldChar w:fldCharType="end"/>
        </w:r>
      </w:hyperlink>
    </w:p>
    <w:p w14:paraId="061C3205" w14:textId="2CE609E3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8" w:history="1">
        <w:r w:rsidR="003305C7" w:rsidRPr="00A643AF">
          <w:rPr>
            <w:rStyle w:val="Hipervnculo"/>
            <w:noProof/>
          </w:rPr>
          <w:t>Estructura de almacenamiento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02B7AA69" w14:textId="0C89F091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59" w:history="1">
        <w:r w:rsidR="003305C7" w:rsidRPr="00A643AF">
          <w:rPr>
            <w:rStyle w:val="Hipervnculo"/>
            <w:noProof/>
          </w:rPr>
          <w:t>Diseño de procedimientos especiales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_Toc170148359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5B112149" w14:textId="21D50D95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0" w:history="1">
        <w:r w:rsidR="003305C7" w:rsidRPr="00A643AF">
          <w:rPr>
            <w:rStyle w:val="Hipervnculo"/>
            <w:noProof/>
          </w:rPr>
          <w:t>Configuración de la aplicación.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B36CEA1" w14:textId="1FE669DA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1" w:history="1">
        <w:r w:rsidR="003305C7" w:rsidRPr="00A643AF">
          <w:rPr>
            <w:rStyle w:val="Hipervnculo"/>
            <w:noProof/>
          </w:rPr>
          <w:t>Estructura del fichero de datos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0A1D08D" w14:textId="4A1F13B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2" w:history="1">
        <w:r w:rsidR="003305C7" w:rsidRPr="00A643AF">
          <w:rPr>
            <w:rStyle w:val="Hipervnculo"/>
            <w:noProof/>
          </w:rPr>
          <w:t>Diseño de la estructura de clases y librerías (diagrama de clases)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1ACA97CD" w14:textId="43237D0C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3" w:history="1">
        <w:r w:rsidR="003305C7" w:rsidRPr="00A643AF">
          <w:rPr>
            <w:rStyle w:val="Hipervnculo"/>
            <w:noProof/>
          </w:rPr>
          <w:t>Diseño de la interfaz gráfica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692E607F" w14:textId="76400FB6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4" w:history="1">
        <w:r w:rsidR="003305C7" w:rsidRPr="00A643AF">
          <w:rPr>
            <w:rStyle w:val="Hipervnculo"/>
            <w:noProof/>
          </w:rPr>
          <w:t>Diseño de movimiento de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3338DDDA" w14:textId="015EA27F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65" w:history="1">
        <w:r w:rsidR="003305C7" w:rsidRPr="00A643AF">
          <w:rPr>
            <w:rStyle w:val="Hipervnculo"/>
            <w:noProof/>
          </w:rPr>
          <w:t>Diseño de las ventanas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27A3B562" w14:textId="561D82BD" w:rsidR="003305C7" w:rsidRDefault="00000000">
      <w:pPr>
        <w:pStyle w:val="TDC4"/>
        <w:rPr>
          <w:noProof/>
          <w:sz w:val="22"/>
          <w:szCs w:val="22"/>
          <w:lang w:eastAsia="es-ES"/>
        </w:rPr>
      </w:pPr>
      <w:hyperlink w:anchor="_Toc170148366" w:history="1">
        <w:r w:rsidR="003305C7" w:rsidRPr="00A643AF">
          <w:rPr>
            <w:rStyle w:val="Hipervnculo"/>
            <w:noProof/>
          </w:rPr>
          <w:t>Ventana uno ejemplo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32</w:t>
        </w:r>
        <w:r w:rsidR="003305C7">
          <w:rPr>
            <w:noProof/>
            <w:webHidden/>
          </w:rPr>
          <w:fldChar w:fldCharType="end"/>
        </w:r>
      </w:hyperlink>
    </w:p>
    <w:p w14:paraId="4E724B7D" w14:textId="4D3451D7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67" w:history="1">
        <w:r w:rsidR="003305C7" w:rsidRPr="00A643AF">
          <w:rPr>
            <w:rStyle w:val="Hipervnculo"/>
            <w:noProof/>
          </w:rPr>
          <w:t>Implementar 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33</w:t>
        </w:r>
        <w:r w:rsidR="003305C7">
          <w:rPr>
            <w:noProof/>
            <w:webHidden/>
          </w:rPr>
          <w:fldChar w:fldCharType="end"/>
        </w:r>
      </w:hyperlink>
    </w:p>
    <w:p w14:paraId="11C6E0EA" w14:textId="21F09E6F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8" w:history="1">
        <w:r w:rsidR="003305C7" w:rsidRPr="00A643AF">
          <w:rPr>
            <w:rStyle w:val="Hipervnculo"/>
            <w:noProof/>
          </w:rPr>
          <w:t>Indicadores de calidad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34</w:t>
        </w:r>
        <w:r w:rsidR="003305C7">
          <w:rPr>
            <w:noProof/>
            <w:webHidden/>
          </w:rPr>
          <w:fldChar w:fldCharType="end"/>
        </w:r>
      </w:hyperlink>
    </w:p>
    <w:p w14:paraId="15AF3712" w14:textId="29B1109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69" w:history="1">
        <w:r w:rsidR="003305C7" w:rsidRPr="00A643AF">
          <w:rPr>
            <w:rStyle w:val="Hipervnculo"/>
            <w:noProof/>
          </w:rPr>
          <w:t>Elaboración de una batería de pruebas para detectar errores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_Toc170148369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7DE05AA4" w14:textId="3EDCA23B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0" w:history="1">
        <w:r w:rsidR="003305C7" w:rsidRPr="00A643AF">
          <w:rPr>
            <w:rStyle w:val="Hipervnculo"/>
            <w:noProof/>
          </w:rPr>
          <w:t>Evaluación y solución de incidencias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302531F" w14:textId="3674DAA4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1" w:history="1">
        <w:r w:rsidR="003305C7" w:rsidRPr="00A643AF">
          <w:rPr>
            <w:rStyle w:val="Hipervnculo"/>
            <w:noProof/>
          </w:rPr>
          <w:t>Evaluación y seguimiento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B3B8462" w14:textId="4B5C8B95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2" w:history="1">
        <w:r w:rsidR="003305C7" w:rsidRPr="00A643AF">
          <w:rPr>
            <w:rStyle w:val="Hipervnculo"/>
            <w:noProof/>
          </w:rPr>
          <w:t>Implementación de la BBDD bajo Mysql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35</w:t>
        </w:r>
        <w:r w:rsidR="003305C7">
          <w:rPr>
            <w:noProof/>
            <w:webHidden/>
          </w:rPr>
          <w:fldChar w:fldCharType="end"/>
        </w:r>
      </w:hyperlink>
    </w:p>
    <w:p w14:paraId="25527F51" w14:textId="5744A2E9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3" w:history="1">
        <w:r w:rsidR="003305C7" w:rsidRPr="00A643AF">
          <w:rPr>
            <w:rStyle w:val="Hipervnculo"/>
            <w:noProof/>
          </w:rPr>
          <w:t>Implantación del Proyecto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36</w:t>
        </w:r>
        <w:r w:rsidR="003305C7">
          <w:rPr>
            <w:noProof/>
            <w:webHidden/>
          </w:rPr>
          <w:fldChar w:fldCharType="end"/>
        </w:r>
      </w:hyperlink>
    </w:p>
    <w:p w14:paraId="68EB067D" w14:textId="57D8BB7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4" w:history="1">
        <w:r w:rsidR="003305C7" w:rsidRPr="00A643AF">
          <w:rPr>
            <w:rStyle w:val="Hipervnculo"/>
            <w:noProof/>
          </w:rPr>
          <w:t>Plan de implantación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_Toc170148374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1B64CEDE" w14:textId="50F1BC18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5" w:history="1">
        <w:r w:rsidR="003305C7" w:rsidRPr="00A643AF">
          <w:rPr>
            <w:rStyle w:val="Hipervnculo"/>
            <w:noProof/>
          </w:rPr>
          <w:t>Manual de instalación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_Toc170148375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560CBE1" w14:textId="529D9391" w:rsidR="003305C7" w:rsidRDefault="00000000">
      <w:pPr>
        <w:pStyle w:val="TDC3"/>
        <w:rPr>
          <w:noProof/>
          <w:sz w:val="22"/>
          <w:szCs w:val="22"/>
          <w:lang w:eastAsia="es-ES"/>
        </w:rPr>
      </w:pPr>
      <w:hyperlink w:anchor="_Toc170148376" w:history="1">
        <w:r w:rsidR="003305C7" w:rsidRPr="00A643AF">
          <w:rPr>
            <w:rStyle w:val="Hipervnculo"/>
            <w:noProof/>
          </w:rPr>
          <w:t>Instalación de la aplicación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_Toc170148376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6D7A372D" w14:textId="25EF983A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7" w:history="1">
        <w:r w:rsidR="003305C7" w:rsidRPr="00A643AF">
          <w:rPr>
            <w:rStyle w:val="Hipervnculo"/>
            <w:noProof/>
          </w:rPr>
          <w:t>Mejoras posibles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_Toc170148377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37</w:t>
        </w:r>
        <w:r w:rsidR="003305C7">
          <w:rPr>
            <w:noProof/>
            <w:webHidden/>
          </w:rPr>
          <w:fldChar w:fldCharType="end"/>
        </w:r>
      </w:hyperlink>
    </w:p>
    <w:p w14:paraId="04A39B48" w14:textId="3B82EF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78" w:history="1">
        <w:r w:rsidR="003305C7" w:rsidRPr="00A643AF">
          <w:rPr>
            <w:rStyle w:val="Hipervnculo"/>
            <w:noProof/>
          </w:rPr>
          <w:t>Manual de usuario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_Toc170148378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1388DC38" w14:textId="1FB70E0F" w:rsidR="003305C7" w:rsidRDefault="00000000">
      <w:pPr>
        <w:pStyle w:val="TDC1"/>
        <w:rPr>
          <w:noProof/>
          <w:sz w:val="22"/>
          <w:szCs w:val="22"/>
          <w:lang w:eastAsia="es-ES"/>
        </w:rPr>
      </w:pPr>
      <w:hyperlink w:anchor="_Toc170148379" w:history="1">
        <w:r w:rsidR="003305C7" w:rsidRPr="00A643AF">
          <w:rPr>
            <w:rStyle w:val="Hipervnculo"/>
            <w:noProof/>
            <w:lang w:bidi="es-ES"/>
          </w:rPr>
          <w:t>Anexos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_Toc170148379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38</w:t>
        </w:r>
        <w:r w:rsidR="003305C7">
          <w:rPr>
            <w:noProof/>
            <w:webHidden/>
          </w:rPr>
          <w:fldChar w:fldCharType="end"/>
        </w:r>
      </w:hyperlink>
    </w:p>
    <w:p w14:paraId="047519A1" w14:textId="6F427DC6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0" w:history="1">
        <w:r w:rsidR="003305C7" w:rsidRPr="00A643AF">
          <w:rPr>
            <w:rStyle w:val="Hipervnculo"/>
            <w:noProof/>
          </w:rPr>
          <w:t>Formulario de contrato usado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_Toc170148380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39</w:t>
        </w:r>
        <w:r w:rsidR="003305C7">
          <w:rPr>
            <w:noProof/>
            <w:webHidden/>
          </w:rPr>
          <w:fldChar w:fldCharType="end"/>
        </w:r>
      </w:hyperlink>
    </w:p>
    <w:p w14:paraId="1B64DB54" w14:textId="28675032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1" w:history="1">
        <w:r w:rsidR="003305C7" w:rsidRPr="00A643AF">
          <w:rPr>
            <w:rStyle w:val="Hipervnculo"/>
            <w:noProof/>
          </w:rPr>
          <w:t>Fichero exportado de Delphos (alumnos)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_Toc170148381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40</w:t>
        </w:r>
        <w:r w:rsidR="003305C7">
          <w:rPr>
            <w:noProof/>
            <w:webHidden/>
          </w:rPr>
          <w:fldChar w:fldCharType="end"/>
        </w:r>
      </w:hyperlink>
    </w:p>
    <w:p w14:paraId="073EF4F2" w14:textId="70C6102E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2" w:history="1">
        <w:r w:rsidR="003305C7" w:rsidRPr="00A643AF">
          <w:rPr>
            <w:rStyle w:val="Hipervnculo"/>
            <w:noProof/>
          </w:rPr>
          <w:t>Ejemplo de formulario de satisfacción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_Toc170148382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41</w:t>
        </w:r>
        <w:r w:rsidR="003305C7">
          <w:rPr>
            <w:noProof/>
            <w:webHidden/>
          </w:rPr>
          <w:fldChar w:fldCharType="end"/>
        </w:r>
      </w:hyperlink>
    </w:p>
    <w:p w14:paraId="154789B6" w14:textId="293D6227" w:rsidR="003305C7" w:rsidRDefault="00000000">
      <w:pPr>
        <w:pStyle w:val="TDC2"/>
        <w:rPr>
          <w:noProof/>
          <w:sz w:val="22"/>
          <w:szCs w:val="22"/>
          <w:lang w:eastAsia="es-ES"/>
        </w:rPr>
      </w:pPr>
      <w:hyperlink w:anchor="_Toc170148383" w:history="1">
        <w:r w:rsidR="003305C7" w:rsidRPr="00A643AF">
          <w:rPr>
            <w:rStyle w:val="Hipervnculo"/>
            <w:noProof/>
          </w:rPr>
          <w:t>Datos de prueba</w:t>
        </w:r>
        <w:r w:rsidR="003305C7">
          <w:rPr>
            <w:noProof/>
            <w:webHidden/>
          </w:rPr>
          <w:tab/>
        </w:r>
        <w:r w:rsidR="003305C7">
          <w:rPr>
            <w:noProof/>
            <w:webHidden/>
          </w:rPr>
          <w:fldChar w:fldCharType="begin"/>
        </w:r>
        <w:r w:rsidR="003305C7">
          <w:rPr>
            <w:noProof/>
            <w:webHidden/>
          </w:rPr>
          <w:instrText xml:space="preserve"> PAGEREF _Toc170148383 \h </w:instrText>
        </w:r>
        <w:r w:rsidR="003305C7">
          <w:rPr>
            <w:noProof/>
            <w:webHidden/>
          </w:rPr>
        </w:r>
        <w:r w:rsidR="003305C7">
          <w:rPr>
            <w:noProof/>
            <w:webHidden/>
          </w:rPr>
          <w:fldChar w:fldCharType="separate"/>
        </w:r>
        <w:r w:rsidR="003305C7">
          <w:rPr>
            <w:noProof/>
            <w:webHidden/>
          </w:rPr>
          <w:t>42</w:t>
        </w:r>
        <w:r w:rsidR="003305C7">
          <w:rPr>
            <w:noProof/>
            <w:webHidden/>
          </w:rPr>
          <w:fldChar w:fldCharType="end"/>
        </w:r>
      </w:hyperlink>
    </w:p>
    <w:p w14:paraId="6018FABA" w14:textId="747ABB85" w:rsidR="003C536F" w:rsidRPr="003C536F" w:rsidRDefault="003C536F" w:rsidP="003C536F">
      <w:pPr>
        <w:rPr>
          <w:lang w:eastAsia="es-ES"/>
        </w:rPr>
      </w:pPr>
      <w:r>
        <w:rPr>
          <w:lang w:eastAsia="es-ES"/>
        </w:rPr>
        <w:fldChar w:fldCharType="end"/>
      </w:r>
    </w:p>
    <w:p w14:paraId="3957A3B0" w14:textId="77777777" w:rsidR="003C536F" w:rsidRPr="003C536F" w:rsidRDefault="003C536F" w:rsidP="003C536F"/>
    <w:p w14:paraId="722F62E9" w14:textId="77777777" w:rsidR="003C536F" w:rsidRPr="00253E43" w:rsidRDefault="003C536F" w:rsidP="00937301"/>
    <w:sectPr w:rsidR="003C536F" w:rsidRPr="00253E43" w:rsidSect="0016695B">
      <w:headerReference w:type="default" r:id="rId42"/>
      <w:footerReference w:type="default" r:id="rId43"/>
      <w:pgSz w:w="11906" w:h="16838" w:code="9"/>
      <w:pgMar w:top="1291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1B10C" w14:textId="77777777" w:rsidR="006B784E" w:rsidRDefault="006B784E" w:rsidP="00EF476A">
      <w:r>
        <w:separator/>
      </w:r>
    </w:p>
    <w:p w14:paraId="0971DFDF" w14:textId="77777777" w:rsidR="006B784E" w:rsidRDefault="006B784E" w:rsidP="00EF476A"/>
    <w:p w14:paraId="70A61E90" w14:textId="77777777" w:rsidR="006B784E" w:rsidRDefault="006B784E" w:rsidP="00EF476A"/>
    <w:p w14:paraId="2FEF6F21" w14:textId="77777777" w:rsidR="006B784E" w:rsidRDefault="006B784E" w:rsidP="00EF476A"/>
  </w:endnote>
  <w:endnote w:type="continuationSeparator" w:id="0">
    <w:p w14:paraId="48FF3301" w14:textId="77777777" w:rsidR="006B784E" w:rsidRDefault="006B784E" w:rsidP="00EF476A">
      <w:r>
        <w:continuationSeparator/>
      </w:r>
    </w:p>
    <w:p w14:paraId="01548B41" w14:textId="77777777" w:rsidR="006B784E" w:rsidRDefault="006B784E" w:rsidP="00EF476A"/>
    <w:p w14:paraId="236EE095" w14:textId="77777777" w:rsidR="006B784E" w:rsidRDefault="006B784E" w:rsidP="00EF476A"/>
    <w:p w14:paraId="6FAA6ECC" w14:textId="77777777" w:rsidR="006B784E" w:rsidRDefault="006B784E" w:rsidP="00EF4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B805D" w14:textId="77777777" w:rsidR="004E75F7" w:rsidRDefault="004E75F7" w:rsidP="0016695B">
    <w:pPr>
      <w:pStyle w:val="Piedepgina"/>
      <w:jc w:val="right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 w:rsidR="001358A2">
      <w:rPr>
        <w:caps/>
        <w:noProof/>
        <w:color w:val="024F75" w:themeColor="accent1"/>
      </w:rPr>
      <w:t>21</w:t>
    </w:r>
    <w:r>
      <w:rPr>
        <w:caps/>
        <w:color w:val="024F75" w:themeColor="accent1"/>
      </w:rPr>
      <w:fldChar w:fldCharType="end"/>
    </w:r>
  </w:p>
  <w:p w14:paraId="255866B3" w14:textId="77777777" w:rsidR="004E75F7" w:rsidRDefault="004E75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D5DC7" w14:textId="77777777" w:rsidR="006B784E" w:rsidRDefault="006B784E" w:rsidP="00EF476A">
      <w:r>
        <w:separator/>
      </w:r>
    </w:p>
    <w:p w14:paraId="6D434CF8" w14:textId="77777777" w:rsidR="006B784E" w:rsidRDefault="006B784E" w:rsidP="00EF476A"/>
    <w:p w14:paraId="49ECB058" w14:textId="77777777" w:rsidR="006B784E" w:rsidRDefault="006B784E" w:rsidP="00EF476A"/>
    <w:p w14:paraId="1835E954" w14:textId="77777777" w:rsidR="006B784E" w:rsidRDefault="006B784E" w:rsidP="00EF476A"/>
  </w:footnote>
  <w:footnote w:type="continuationSeparator" w:id="0">
    <w:p w14:paraId="59918374" w14:textId="77777777" w:rsidR="006B784E" w:rsidRDefault="006B784E" w:rsidP="00EF476A">
      <w:r>
        <w:continuationSeparator/>
      </w:r>
    </w:p>
    <w:p w14:paraId="3E6CE809" w14:textId="77777777" w:rsidR="006B784E" w:rsidRDefault="006B784E" w:rsidP="00EF476A"/>
    <w:p w14:paraId="730E7483" w14:textId="77777777" w:rsidR="006B784E" w:rsidRDefault="006B784E" w:rsidP="00EF476A"/>
    <w:p w14:paraId="0C98BE3A" w14:textId="77777777" w:rsidR="006B784E" w:rsidRDefault="006B784E" w:rsidP="00EF4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781E7" w14:textId="77777777" w:rsidR="004E75F7" w:rsidRDefault="004E75F7">
    <w:pPr>
      <w:pStyle w:val="Encabezado"/>
    </w:pPr>
  </w:p>
  <w:p w14:paraId="28FF598E" w14:textId="77777777" w:rsidR="004E75F7" w:rsidRPr="0016695B" w:rsidRDefault="004E75F7">
    <w:pPr>
      <w:pStyle w:val="Encabezado"/>
      <w:rPr>
        <w:sz w:val="16"/>
        <w:szCs w:val="16"/>
      </w:rPr>
    </w:pPr>
  </w:p>
  <w:p w14:paraId="671B5FDF" w14:textId="77777777" w:rsidR="004E75F7" w:rsidRDefault="004E75F7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F53A66" wp14:editId="32CE357F">
              <wp:simplePos x="0" y="0"/>
              <wp:positionH relativeFrom="column">
                <wp:posOffset>26670</wp:posOffset>
              </wp:positionH>
              <wp:positionV relativeFrom="paragraph">
                <wp:posOffset>249915</wp:posOffset>
              </wp:positionV>
              <wp:extent cx="6383547" cy="0"/>
              <wp:effectExtent l="0" t="19050" r="36830" b="19050"/>
              <wp:wrapNone/>
              <wp:docPr id="88" name="Conector recto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3547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7A84A7" id="Conector recto 88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.1pt,19.7pt" to="504.75pt,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" strokecolor="#34aba2 [3209]" strokeweight="2.25pt"/>
          </w:pict>
        </mc:Fallback>
      </mc:AlternateContent>
    </w:r>
    <w:r>
      <w:t>César San Juan Pastor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0D5"/>
    <w:multiLevelType w:val="multilevel"/>
    <w:tmpl w:val="0FA8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545A64"/>
    <w:multiLevelType w:val="multilevel"/>
    <w:tmpl w:val="E7E49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DA4BD0"/>
    <w:multiLevelType w:val="multilevel"/>
    <w:tmpl w:val="52842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BA6380"/>
    <w:multiLevelType w:val="multilevel"/>
    <w:tmpl w:val="DEFAC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6D836AC"/>
    <w:multiLevelType w:val="multilevel"/>
    <w:tmpl w:val="5E0E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6EF2ADA"/>
    <w:multiLevelType w:val="multilevel"/>
    <w:tmpl w:val="5F7A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382245"/>
    <w:multiLevelType w:val="multilevel"/>
    <w:tmpl w:val="D5B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7515A70"/>
    <w:multiLevelType w:val="multilevel"/>
    <w:tmpl w:val="73F61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80C5B49"/>
    <w:multiLevelType w:val="hybridMultilevel"/>
    <w:tmpl w:val="88DE2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9A4A63"/>
    <w:multiLevelType w:val="multilevel"/>
    <w:tmpl w:val="17F68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CD90AEA"/>
    <w:multiLevelType w:val="multilevel"/>
    <w:tmpl w:val="C66EE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557719C"/>
    <w:multiLevelType w:val="multilevel"/>
    <w:tmpl w:val="6A629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A3B0C4C"/>
    <w:multiLevelType w:val="multilevel"/>
    <w:tmpl w:val="C1AEE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512E1C"/>
    <w:multiLevelType w:val="hybridMultilevel"/>
    <w:tmpl w:val="5328BF2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CF17A03"/>
    <w:multiLevelType w:val="multilevel"/>
    <w:tmpl w:val="446A1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D4C2F13"/>
    <w:multiLevelType w:val="multilevel"/>
    <w:tmpl w:val="54CC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D627903"/>
    <w:multiLevelType w:val="multilevel"/>
    <w:tmpl w:val="9576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E8D3D26"/>
    <w:multiLevelType w:val="multilevel"/>
    <w:tmpl w:val="2C1EE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FA6772"/>
    <w:multiLevelType w:val="multilevel"/>
    <w:tmpl w:val="B5669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242708A"/>
    <w:multiLevelType w:val="multilevel"/>
    <w:tmpl w:val="560E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2B956FF"/>
    <w:multiLevelType w:val="multilevel"/>
    <w:tmpl w:val="8042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E31C02"/>
    <w:multiLevelType w:val="multilevel"/>
    <w:tmpl w:val="4B2E8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B93163"/>
    <w:multiLevelType w:val="multilevel"/>
    <w:tmpl w:val="A870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C771898"/>
    <w:multiLevelType w:val="multilevel"/>
    <w:tmpl w:val="8808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EA47986"/>
    <w:multiLevelType w:val="multilevel"/>
    <w:tmpl w:val="98B61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FED5DCD"/>
    <w:multiLevelType w:val="multilevel"/>
    <w:tmpl w:val="75386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0B1380E"/>
    <w:multiLevelType w:val="multilevel"/>
    <w:tmpl w:val="7242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43397C"/>
    <w:multiLevelType w:val="hybridMultilevel"/>
    <w:tmpl w:val="3168AB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3F78C7"/>
    <w:multiLevelType w:val="multilevel"/>
    <w:tmpl w:val="8E6E9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86B154E"/>
    <w:multiLevelType w:val="multilevel"/>
    <w:tmpl w:val="EF368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A01052F"/>
    <w:multiLevelType w:val="hybridMultilevel"/>
    <w:tmpl w:val="102CB6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275865"/>
    <w:multiLevelType w:val="multilevel"/>
    <w:tmpl w:val="C38A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FE585B"/>
    <w:multiLevelType w:val="multilevel"/>
    <w:tmpl w:val="D6566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683070"/>
    <w:multiLevelType w:val="multilevel"/>
    <w:tmpl w:val="0290C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FE32CB4"/>
    <w:multiLevelType w:val="multilevel"/>
    <w:tmpl w:val="420C1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17A324A"/>
    <w:multiLevelType w:val="multilevel"/>
    <w:tmpl w:val="148A5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19A04FE"/>
    <w:multiLevelType w:val="multilevel"/>
    <w:tmpl w:val="456CC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3834685"/>
    <w:multiLevelType w:val="multilevel"/>
    <w:tmpl w:val="3B9AF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5C604E1"/>
    <w:multiLevelType w:val="multilevel"/>
    <w:tmpl w:val="91422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71E1C06"/>
    <w:multiLevelType w:val="multilevel"/>
    <w:tmpl w:val="7734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8C0282A"/>
    <w:multiLevelType w:val="multilevel"/>
    <w:tmpl w:val="FFD4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A197445"/>
    <w:multiLevelType w:val="multilevel"/>
    <w:tmpl w:val="94DA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617D9C"/>
    <w:multiLevelType w:val="multilevel"/>
    <w:tmpl w:val="2AA0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BF27E8"/>
    <w:multiLevelType w:val="multilevel"/>
    <w:tmpl w:val="4A703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EA54332"/>
    <w:multiLevelType w:val="multilevel"/>
    <w:tmpl w:val="0AFA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4E76D80"/>
    <w:multiLevelType w:val="hybridMultilevel"/>
    <w:tmpl w:val="4CAAA5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387698"/>
    <w:multiLevelType w:val="multilevel"/>
    <w:tmpl w:val="D0B8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765189E"/>
    <w:multiLevelType w:val="multilevel"/>
    <w:tmpl w:val="55BA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203486"/>
    <w:multiLevelType w:val="multilevel"/>
    <w:tmpl w:val="570A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E052993"/>
    <w:multiLevelType w:val="multilevel"/>
    <w:tmpl w:val="4268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E7C74D2"/>
    <w:multiLevelType w:val="multilevel"/>
    <w:tmpl w:val="E110C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FC674C3"/>
    <w:multiLevelType w:val="multilevel"/>
    <w:tmpl w:val="4002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0074993"/>
    <w:multiLevelType w:val="multilevel"/>
    <w:tmpl w:val="A0545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813705D"/>
    <w:multiLevelType w:val="multilevel"/>
    <w:tmpl w:val="F400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8333E78"/>
    <w:multiLevelType w:val="multilevel"/>
    <w:tmpl w:val="9DF2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D0702FF"/>
    <w:multiLevelType w:val="multilevel"/>
    <w:tmpl w:val="1DC8C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3042E0F"/>
    <w:multiLevelType w:val="multilevel"/>
    <w:tmpl w:val="6F42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6445C26"/>
    <w:multiLevelType w:val="multilevel"/>
    <w:tmpl w:val="E3C6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69A383F"/>
    <w:multiLevelType w:val="multilevel"/>
    <w:tmpl w:val="192E5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780E04D7"/>
    <w:multiLevelType w:val="hybridMultilevel"/>
    <w:tmpl w:val="AAA02F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81632DC"/>
    <w:multiLevelType w:val="multilevel"/>
    <w:tmpl w:val="D7F6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7A20033C"/>
    <w:multiLevelType w:val="multilevel"/>
    <w:tmpl w:val="9738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7AB07EB1"/>
    <w:multiLevelType w:val="multilevel"/>
    <w:tmpl w:val="3E0E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D1D1CC5"/>
    <w:multiLevelType w:val="multilevel"/>
    <w:tmpl w:val="BF46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4800247">
    <w:abstractNumId w:val="59"/>
  </w:num>
  <w:num w:numId="2" w16cid:durableId="1848666731">
    <w:abstractNumId w:val="45"/>
  </w:num>
  <w:num w:numId="3" w16cid:durableId="1040742850">
    <w:abstractNumId w:val="41"/>
  </w:num>
  <w:num w:numId="4" w16cid:durableId="2076777002">
    <w:abstractNumId w:val="5"/>
  </w:num>
  <w:num w:numId="5" w16cid:durableId="188682639">
    <w:abstractNumId w:val="20"/>
  </w:num>
  <w:num w:numId="6" w16cid:durableId="644553200">
    <w:abstractNumId w:val="30"/>
  </w:num>
  <w:num w:numId="7" w16cid:durableId="2081169302">
    <w:abstractNumId w:val="47"/>
  </w:num>
  <w:num w:numId="8" w16cid:durableId="1364211950">
    <w:abstractNumId w:val="62"/>
  </w:num>
  <w:num w:numId="9" w16cid:durableId="1304700067">
    <w:abstractNumId w:val="31"/>
  </w:num>
  <w:num w:numId="10" w16cid:durableId="1585334360">
    <w:abstractNumId w:val="32"/>
  </w:num>
  <w:num w:numId="11" w16cid:durableId="699014172">
    <w:abstractNumId w:val="21"/>
  </w:num>
  <w:num w:numId="12" w16cid:durableId="1972980553">
    <w:abstractNumId w:val="12"/>
  </w:num>
  <w:num w:numId="13" w16cid:durableId="474025714">
    <w:abstractNumId w:val="8"/>
  </w:num>
  <w:num w:numId="14" w16cid:durableId="1837569159">
    <w:abstractNumId w:val="7"/>
  </w:num>
  <w:num w:numId="15" w16cid:durableId="1082944502">
    <w:abstractNumId w:val="28"/>
  </w:num>
  <w:num w:numId="16" w16cid:durableId="952055522">
    <w:abstractNumId w:val="63"/>
  </w:num>
  <w:num w:numId="17" w16cid:durableId="301665129">
    <w:abstractNumId w:val="22"/>
  </w:num>
  <w:num w:numId="18" w16cid:durableId="1603101337">
    <w:abstractNumId w:val="58"/>
  </w:num>
  <w:num w:numId="19" w16cid:durableId="615412342">
    <w:abstractNumId w:val="46"/>
  </w:num>
  <w:num w:numId="20" w16cid:durableId="1066687299">
    <w:abstractNumId w:val="38"/>
  </w:num>
  <w:num w:numId="21" w16cid:durableId="789473304">
    <w:abstractNumId w:val="48"/>
  </w:num>
  <w:num w:numId="22" w16cid:durableId="1543008723">
    <w:abstractNumId w:val="29"/>
  </w:num>
  <w:num w:numId="23" w16cid:durableId="213004216">
    <w:abstractNumId w:val="61"/>
  </w:num>
  <w:num w:numId="24" w16cid:durableId="1226800563">
    <w:abstractNumId w:val="53"/>
  </w:num>
  <w:num w:numId="25" w16cid:durableId="281424899">
    <w:abstractNumId w:val="19"/>
  </w:num>
  <w:num w:numId="26" w16cid:durableId="737902584">
    <w:abstractNumId w:val="15"/>
  </w:num>
  <w:num w:numId="27" w16cid:durableId="1053239290">
    <w:abstractNumId w:val="14"/>
  </w:num>
  <w:num w:numId="28" w16cid:durableId="1211959651">
    <w:abstractNumId w:val="52"/>
  </w:num>
  <w:num w:numId="29" w16cid:durableId="252402704">
    <w:abstractNumId w:val="37"/>
  </w:num>
  <w:num w:numId="30" w16cid:durableId="333458336">
    <w:abstractNumId w:val="23"/>
  </w:num>
  <w:num w:numId="31" w16cid:durableId="1374116322">
    <w:abstractNumId w:val="44"/>
  </w:num>
  <w:num w:numId="32" w16cid:durableId="1025668096">
    <w:abstractNumId w:val="39"/>
  </w:num>
  <w:num w:numId="33" w16cid:durableId="69234891">
    <w:abstractNumId w:val="4"/>
  </w:num>
  <w:num w:numId="34" w16cid:durableId="349920404">
    <w:abstractNumId w:val="56"/>
  </w:num>
  <w:num w:numId="35" w16cid:durableId="1733770824">
    <w:abstractNumId w:val="34"/>
  </w:num>
  <w:num w:numId="36" w16cid:durableId="425342109">
    <w:abstractNumId w:val="6"/>
  </w:num>
  <w:num w:numId="37" w16cid:durableId="1783765037">
    <w:abstractNumId w:val="60"/>
  </w:num>
  <w:num w:numId="38" w16cid:durableId="213588716">
    <w:abstractNumId w:val="26"/>
  </w:num>
  <w:num w:numId="39" w16cid:durableId="1279139952">
    <w:abstractNumId w:val="3"/>
  </w:num>
  <w:num w:numId="40" w16cid:durableId="721368851">
    <w:abstractNumId w:val="24"/>
  </w:num>
  <w:num w:numId="41" w16cid:durableId="1108426963">
    <w:abstractNumId w:val="36"/>
  </w:num>
  <w:num w:numId="42" w16cid:durableId="1940792881">
    <w:abstractNumId w:val="36"/>
    <w:lvlOverride w:ilvl="1">
      <w:startOverride w:val="2"/>
    </w:lvlOverride>
  </w:num>
  <w:num w:numId="43" w16cid:durableId="2134857017">
    <w:abstractNumId w:val="36"/>
    <w:lvlOverride w:ilvl="1">
      <w:startOverride w:val="3"/>
    </w:lvlOverride>
  </w:num>
  <w:num w:numId="44" w16cid:durableId="575431533">
    <w:abstractNumId w:val="36"/>
    <w:lvlOverride w:ilvl="1">
      <w:startOverride w:val="4"/>
    </w:lvlOverride>
  </w:num>
  <w:num w:numId="45" w16cid:durableId="379523966">
    <w:abstractNumId w:val="36"/>
    <w:lvlOverride w:ilvl="1">
      <w:startOverride w:val="5"/>
    </w:lvlOverride>
  </w:num>
  <w:num w:numId="46" w16cid:durableId="1343051803">
    <w:abstractNumId w:val="51"/>
  </w:num>
  <w:num w:numId="47" w16cid:durableId="7298743">
    <w:abstractNumId w:val="0"/>
  </w:num>
  <w:num w:numId="48" w16cid:durableId="1541816372">
    <w:abstractNumId w:val="49"/>
  </w:num>
  <w:num w:numId="49" w16cid:durableId="208030228">
    <w:abstractNumId w:val="33"/>
  </w:num>
  <w:num w:numId="50" w16cid:durableId="1734769659">
    <w:abstractNumId w:val="11"/>
  </w:num>
  <w:num w:numId="51" w16cid:durableId="230652972">
    <w:abstractNumId w:val="9"/>
  </w:num>
  <w:num w:numId="52" w16cid:durableId="1500149492">
    <w:abstractNumId w:val="1"/>
  </w:num>
  <w:num w:numId="53" w16cid:durableId="1101341109">
    <w:abstractNumId w:val="16"/>
  </w:num>
  <w:num w:numId="54" w16cid:durableId="1503929154">
    <w:abstractNumId w:val="40"/>
  </w:num>
  <w:num w:numId="55" w16cid:durableId="706098690">
    <w:abstractNumId w:val="54"/>
  </w:num>
  <w:num w:numId="56" w16cid:durableId="734010226">
    <w:abstractNumId w:val="25"/>
  </w:num>
  <w:num w:numId="57" w16cid:durableId="365179251">
    <w:abstractNumId w:val="10"/>
  </w:num>
  <w:num w:numId="58" w16cid:durableId="1183981240">
    <w:abstractNumId w:val="43"/>
  </w:num>
  <w:num w:numId="59" w16cid:durableId="1899591294">
    <w:abstractNumId w:val="18"/>
  </w:num>
  <w:num w:numId="60" w16cid:durableId="490146322">
    <w:abstractNumId w:val="42"/>
  </w:num>
  <w:num w:numId="61" w16cid:durableId="1469594106">
    <w:abstractNumId w:val="57"/>
  </w:num>
  <w:num w:numId="62" w16cid:durableId="1245190692">
    <w:abstractNumId w:val="13"/>
  </w:num>
  <w:num w:numId="63" w16cid:durableId="712774781">
    <w:abstractNumId w:val="27"/>
  </w:num>
  <w:num w:numId="64" w16cid:durableId="961183613">
    <w:abstractNumId w:val="35"/>
  </w:num>
  <w:num w:numId="65" w16cid:durableId="1923488385">
    <w:abstractNumId w:val="2"/>
  </w:num>
  <w:num w:numId="66" w16cid:durableId="401635139">
    <w:abstractNumId w:val="55"/>
  </w:num>
  <w:num w:numId="67" w16cid:durableId="1755205291">
    <w:abstractNumId w:val="50"/>
  </w:num>
  <w:num w:numId="68" w16cid:durableId="1674918843">
    <w:abstractNumId w:val="17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3594"/>
    <w:rsid w:val="00004C69"/>
    <w:rsid w:val="0001015E"/>
    <w:rsid w:val="00011637"/>
    <w:rsid w:val="0001278C"/>
    <w:rsid w:val="00020A4E"/>
    <w:rsid w:val="0002331C"/>
    <w:rsid w:val="0002482E"/>
    <w:rsid w:val="000345F7"/>
    <w:rsid w:val="00040C08"/>
    <w:rsid w:val="00044D1E"/>
    <w:rsid w:val="00050324"/>
    <w:rsid w:val="00051246"/>
    <w:rsid w:val="00051B5B"/>
    <w:rsid w:val="00051EEC"/>
    <w:rsid w:val="000579F8"/>
    <w:rsid w:val="000606F9"/>
    <w:rsid w:val="00061A1C"/>
    <w:rsid w:val="00065CC9"/>
    <w:rsid w:val="00072F02"/>
    <w:rsid w:val="00073D93"/>
    <w:rsid w:val="000747A0"/>
    <w:rsid w:val="00074F8F"/>
    <w:rsid w:val="00082050"/>
    <w:rsid w:val="00087190"/>
    <w:rsid w:val="00093795"/>
    <w:rsid w:val="000A0150"/>
    <w:rsid w:val="000A0DB7"/>
    <w:rsid w:val="000A4539"/>
    <w:rsid w:val="000A46AC"/>
    <w:rsid w:val="000A64F9"/>
    <w:rsid w:val="000C3799"/>
    <w:rsid w:val="000D19F8"/>
    <w:rsid w:val="000D3839"/>
    <w:rsid w:val="000D51A0"/>
    <w:rsid w:val="000E4326"/>
    <w:rsid w:val="000E4BD7"/>
    <w:rsid w:val="000E63C9"/>
    <w:rsid w:val="000F045D"/>
    <w:rsid w:val="001027C1"/>
    <w:rsid w:val="001066B1"/>
    <w:rsid w:val="001127E7"/>
    <w:rsid w:val="00113F08"/>
    <w:rsid w:val="00114943"/>
    <w:rsid w:val="00114C88"/>
    <w:rsid w:val="00115E54"/>
    <w:rsid w:val="001227F1"/>
    <w:rsid w:val="00123348"/>
    <w:rsid w:val="00130E9D"/>
    <w:rsid w:val="001358A2"/>
    <w:rsid w:val="0014126C"/>
    <w:rsid w:val="00145295"/>
    <w:rsid w:val="00150A6D"/>
    <w:rsid w:val="001528C8"/>
    <w:rsid w:val="00152F88"/>
    <w:rsid w:val="00162A36"/>
    <w:rsid w:val="00165A0E"/>
    <w:rsid w:val="0016695B"/>
    <w:rsid w:val="00166A6F"/>
    <w:rsid w:val="001673BC"/>
    <w:rsid w:val="001720B0"/>
    <w:rsid w:val="001732C1"/>
    <w:rsid w:val="00174C9B"/>
    <w:rsid w:val="00175473"/>
    <w:rsid w:val="001768EE"/>
    <w:rsid w:val="00176C27"/>
    <w:rsid w:val="001815CB"/>
    <w:rsid w:val="00181AD3"/>
    <w:rsid w:val="00185B35"/>
    <w:rsid w:val="00191DA4"/>
    <w:rsid w:val="0019642A"/>
    <w:rsid w:val="001A0477"/>
    <w:rsid w:val="001A1C85"/>
    <w:rsid w:val="001A5075"/>
    <w:rsid w:val="001B05FA"/>
    <w:rsid w:val="001B78AE"/>
    <w:rsid w:val="001C054E"/>
    <w:rsid w:val="001C3588"/>
    <w:rsid w:val="001C46D8"/>
    <w:rsid w:val="001D4F65"/>
    <w:rsid w:val="001D7FA2"/>
    <w:rsid w:val="001E3EE3"/>
    <w:rsid w:val="001E52E8"/>
    <w:rsid w:val="001E5C34"/>
    <w:rsid w:val="001E7A51"/>
    <w:rsid w:val="001F2BC8"/>
    <w:rsid w:val="001F316D"/>
    <w:rsid w:val="001F5F6B"/>
    <w:rsid w:val="001F695B"/>
    <w:rsid w:val="00203D89"/>
    <w:rsid w:val="00204C34"/>
    <w:rsid w:val="00205A56"/>
    <w:rsid w:val="00210817"/>
    <w:rsid w:val="00211BF4"/>
    <w:rsid w:val="00212434"/>
    <w:rsid w:val="0021469D"/>
    <w:rsid w:val="00216983"/>
    <w:rsid w:val="00220FDB"/>
    <w:rsid w:val="00225600"/>
    <w:rsid w:val="002368BB"/>
    <w:rsid w:val="00237C1E"/>
    <w:rsid w:val="00240A2D"/>
    <w:rsid w:val="002420CE"/>
    <w:rsid w:val="00242A68"/>
    <w:rsid w:val="00243EBC"/>
    <w:rsid w:val="002462B5"/>
    <w:rsid w:val="00246A35"/>
    <w:rsid w:val="00246FB9"/>
    <w:rsid w:val="002505B9"/>
    <w:rsid w:val="00250B6D"/>
    <w:rsid w:val="00251422"/>
    <w:rsid w:val="00253E43"/>
    <w:rsid w:val="00253E8E"/>
    <w:rsid w:val="00256AEA"/>
    <w:rsid w:val="0025729A"/>
    <w:rsid w:val="00257337"/>
    <w:rsid w:val="002576A3"/>
    <w:rsid w:val="002617BC"/>
    <w:rsid w:val="00262D7B"/>
    <w:rsid w:val="0027070F"/>
    <w:rsid w:val="002709D0"/>
    <w:rsid w:val="00271D1F"/>
    <w:rsid w:val="002726B7"/>
    <w:rsid w:val="00276F44"/>
    <w:rsid w:val="00284348"/>
    <w:rsid w:val="00284F4E"/>
    <w:rsid w:val="00285770"/>
    <w:rsid w:val="00286E8A"/>
    <w:rsid w:val="002904CB"/>
    <w:rsid w:val="00291175"/>
    <w:rsid w:val="002A25D6"/>
    <w:rsid w:val="002A3913"/>
    <w:rsid w:val="002B6B1C"/>
    <w:rsid w:val="002C36F8"/>
    <w:rsid w:val="002C4A47"/>
    <w:rsid w:val="002D26A7"/>
    <w:rsid w:val="002D2AA2"/>
    <w:rsid w:val="002D51C5"/>
    <w:rsid w:val="002D73F8"/>
    <w:rsid w:val="002D7A12"/>
    <w:rsid w:val="002E17C7"/>
    <w:rsid w:val="002E21C1"/>
    <w:rsid w:val="002E2F76"/>
    <w:rsid w:val="002E46E7"/>
    <w:rsid w:val="002E52FB"/>
    <w:rsid w:val="002E690D"/>
    <w:rsid w:val="002F1621"/>
    <w:rsid w:val="002F51F5"/>
    <w:rsid w:val="00300607"/>
    <w:rsid w:val="00306512"/>
    <w:rsid w:val="003065A2"/>
    <w:rsid w:val="00307C8A"/>
    <w:rsid w:val="00312137"/>
    <w:rsid w:val="00312CEF"/>
    <w:rsid w:val="00315D61"/>
    <w:rsid w:val="00323F41"/>
    <w:rsid w:val="00327121"/>
    <w:rsid w:val="003275BB"/>
    <w:rsid w:val="00330359"/>
    <w:rsid w:val="003305C7"/>
    <w:rsid w:val="00334AF2"/>
    <w:rsid w:val="00335656"/>
    <w:rsid w:val="0033762F"/>
    <w:rsid w:val="00337ABA"/>
    <w:rsid w:val="0034201D"/>
    <w:rsid w:val="00345EC4"/>
    <w:rsid w:val="00346827"/>
    <w:rsid w:val="003528C8"/>
    <w:rsid w:val="00353595"/>
    <w:rsid w:val="0035707D"/>
    <w:rsid w:val="00360494"/>
    <w:rsid w:val="00364D49"/>
    <w:rsid w:val="00366C7E"/>
    <w:rsid w:val="0037151F"/>
    <w:rsid w:val="00377A79"/>
    <w:rsid w:val="0038037D"/>
    <w:rsid w:val="00384EA3"/>
    <w:rsid w:val="00387DB4"/>
    <w:rsid w:val="00391ED4"/>
    <w:rsid w:val="00392747"/>
    <w:rsid w:val="00394065"/>
    <w:rsid w:val="003958F0"/>
    <w:rsid w:val="003A1A85"/>
    <w:rsid w:val="003A29E9"/>
    <w:rsid w:val="003A39A1"/>
    <w:rsid w:val="003A54B3"/>
    <w:rsid w:val="003A6454"/>
    <w:rsid w:val="003A65E2"/>
    <w:rsid w:val="003B2453"/>
    <w:rsid w:val="003B6A88"/>
    <w:rsid w:val="003B7B9F"/>
    <w:rsid w:val="003C0648"/>
    <w:rsid w:val="003C2191"/>
    <w:rsid w:val="003C534A"/>
    <w:rsid w:val="003C536F"/>
    <w:rsid w:val="003D3863"/>
    <w:rsid w:val="003D7A68"/>
    <w:rsid w:val="003E4235"/>
    <w:rsid w:val="003E57BC"/>
    <w:rsid w:val="00403CCC"/>
    <w:rsid w:val="00406056"/>
    <w:rsid w:val="004110DE"/>
    <w:rsid w:val="00412A38"/>
    <w:rsid w:val="0041325D"/>
    <w:rsid w:val="00415032"/>
    <w:rsid w:val="004157A3"/>
    <w:rsid w:val="004202ED"/>
    <w:rsid w:val="00421C19"/>
    <w:rsid w:val="004226EF"/>
    <w:rsid w:val="00425A9B"/>
    <w:rsid w:val="004303CD"/>
    <w:rsid w:val="004328C1"/>
    <w:rsid w:val="00433178"/>
    <w:rsid w:val="0043329E"/>
    <w:rsid w:val="004359EF"/>
    <w:rsid w:val="0044085A"/>
    <w:rsid w:val="00440D84"/>
    <w:rsid w:val="004466BD"/>
    <w:rsid w:val="00451142"/>
    <w:rsid w:val="0045553E"/>
    <w:rsid w:val="0046489B"/>
    <w:rsid w:val="004657CA"/>
    <w:rsid w:val="00467449"/>
    <w:rsid w:val="00474EEE"/>
    <w:rsid w:val="00475714"/>
    <w:rsid w:val="00475BED"/>
    <w:rsid w:val="00476087"/>
    <w:rsid w:val="00476E09"/>
    <w:rsid w:val="00484A9C"/>
    <w:rsid w:val="00485566"/>
    <w:rsid w:val="004905B8"/>
    <w:rsid w:val="00491677"/>
    <w:rsid w:val="00492B8B"/>
    <w:rsid w:val="0049590D"/>
    <w:rsid w:val="004A0B07"/>
    <w:rsid w:val="004A32E0"/>
    <w:rsid w:val="004A3DF4"/>
    <w:rsid w:val="004B0F39"/>
    <w:rsid w:val="004B21A5"/>
    <w:rsid w:val="004B5D57"/>
    <w:rsid w:val="004C36D1"/>
    <w:rsid w:val="004C63E4"/>
    <w:rsid w:val="004C6A49"/>
    <w:rsid w:val="004C6CE2"/>
    <w:rsid w:val="004D1CC6"/>
    <w:rsid w:val="004D22C2"/>
    <w:rsid w:val="004D26B2"/>
    <w:rsid w:val="004D3BA3"/>
    <w:rsid w:val="004D70F6"/>
    <w:rsid w:val="004E373F"/>
    <w:rsid w:val="004E5FEE"/>
    <w:rsid w:val="004E6AD1"/>
    <w:rsid w:val="004E75F7"/>
    <w:rsid w:val="00502AB5"/>
    <w:rsid w:val="005037F0"/>
    <w:rsid w:val="00511CBE"/>
    <w:rsid w:val="0051487D"/>
    <w:rsid w:val="00516A86"/>
    <w:rsid w:val="00520123"/>
    <w:rsid w:val="005275F6"/>
    <w:rsid w:val="0053333A"/>
    <w:rsid w:val="00533A01"/>
    <w:rsid w:val="00542213"/>
    <w:rsid w:val="00551FFC"/>
    <w:rsid w:val="00554B6A"/>
    <w:rsid w:val="00560948"/>
    <w:rsid w:val="005628CF"/>
    <w:rsid w:val="0056573C"/>
    <w:rsid w:val="00572102"/>
    <w:rsid w:val="005756E4"/>
    <w:rsid w:val="00577E91"/>
    <w:rsid w:val="00586E82"/>
    <w:rsid w:val="0059364B"/>
    <w:rsid w:val="00593922"/>
    <w:rsid w:val="00594C99"/>
    <w:rsid w:val="00595CDA"/>
    <w:rsid w:val="00596528"/>
    <w:rsid w:val="00597FB2"/>
    <w:rsid w:val="005A1846"/>
    <w:rsid w:val="005B222E"/>
    <w:rsid w:val="005B2690"/>
    <w:rsid w:val="005B7A05"/>
    <w:rsid w:val="005C3240"/>
    <w:rsid w:val="005D324F"/>
    <w:rsid w:val="005D3B7A"/>
    <w:rsid w:val="005D715D"/>
    <w:rsid w:val="005E5EB1"/>
    <w:rsid w:val="005E7ACD"/>
    <w:rsid w:val="005F1BB0"/>
    <w:rsid w:val="005F363F"/>
    <w:rsid w:val="005F72A2"/>
    <w:rsid w:val="005F73B3"/>
    <w:rsid w:val="00602246"/>
    <w:rsid w:val="006033C6"/>
    <w:rsid w:val="00603FE1"/>
    <w:rsid w:val="00605F52"/>
    <w:rsid w:val="00612478"/>
    <w:rsid w:val="00613E00"/>
    <w:rsid w:val="00623ACD"/>
    <w:rsid w:val="00631A40"/>
    <w:rsid w:val="00633DAA"/>
    <w:rsid w:val="00634B98"/>
    <w:rsid w:val="00641665"/>
    <w:rsid w:val="006504AE"/>
    <w:rsid w:val="00653196"/>
    <w:rsid w:val="00654035"/>
    <w:rsid w:val="006548BE"/>
    <w:rsid w:val="00656C4D"/>
    <w:rsid w:val="006578DC"/>
    <w:rsid w:val="0066064E"/>
    <w:rsid w:val="0066071D"/>
    <w:rsid w:val="0066142C"/>
    <w:rsid w:val="00661432"/>
    <w:rsid w:val="006630DB"/>
    <w:rsid w:val="00665558"/>
    <w:rsid w:val="00667148"/>
    <w:rsid w:val="00673E10"/>
    <w:rsid w:val="00675F24"/>
    <w:rsid w:val="00681903"/>
    <w:rsid w:val="00694BBE"/>
    <w:rsid w:val="00696070"/>
    <w:rsid w:val="006970A9"/>
    <w:rsid w:val="006A385C"/>
    <w:rsid w:val="006B3F1A"/>
    <w:rsid w:val="006B5CE0"/>
    <w:rsid w:val="006B5E50"/>
    <w:rsid w:val="006B784E"/>
    <w:rsid w:val="006C2EAE"/>
    <w:rsid w:val="006C54EB"/>
    <w:rsid w:val="006C5C8A"/>
    <w:rsid w:val="006D5402"/>
    <w:rsid w:val="006E21C7"/>
    <w:rsid w:val="006E4CC4"/>
    <w:rsid w:val="006E5716"/>
    <w:rsid w:val="006F22A8"/>
    <w:rsid w:val="006F5617"/>
    <w:rsid w:val="006F5FBB"/>
    <w:rsid w:val="006F6EC1"/>
    <w:rsid w:val="00703417"/>
    <w:rsid w:val="00704601"/>
    <w:rsid w:val="0070663D"/>
    <w:rsid w:val="00706991"/>
    <w:rsid w:val="00711EBD"/>
    <w:rsid w:val="00714CDC"/>
    <w:rsid w:val="007173EB"/>
    <w:rsid w:val="00724048"/>
    <w:rsid w:val="00724990"/>
    <w:rsid w:val="0073029C"/>
    <w:rsid w:val="007302B3"/>
    <w:rsid w:val="00730733"/>
    <w:rsid w:val="007308C5"/>
    <w:rsid w:val="007309A6"/>
    <w:rsid w:val="00730E3A"/>
    <w:rsid w:val="00732671"/>
    <w:rsid w:val="00733B48"/>
    <w:rsid w:val="00735CE8"/>
    <w:rsid w:val="007369DB"/>
    <w:rsid w:val="00736AAF"/>
    <w:rsid w:val="0074258A"/>
    <w:rsid w:val="00747A21"/>
    <w:rsid w:val="00750BD1"/>
    <w:rsid w:val="0076272C"/>
    <w:rsid w:val="00763920"/>
    <w:rsid w:val="00765B2A"/>
    <w:rsid w:val="00775879"/>
    <w:rsid w:val="00783A34"/>
    <w:rsid w:val="00784564"/>
    <w:rsid w:val="007928B8"/>
    <w:rsid w:val="00792C99"/>
    <w:rsid w:val="00793236"/>
    <w:rsid w:val="007968EB"/>
    <w:rsid w:val="007A1E62"/>
    <w:rsid w:val="007A64A7"/>
    <w:rsid w:val="007A75D4"/>
    <w:rsid w:val="007B112B"/>
    <w:rsid w:val="007B194B"/>
    <w:rsid w:val="007B2A1C"/>
    <w:rsid w:val="007B7B20"/>
    <w:rsid w:val="007C1DBE"/>
    <w:rsid w:val="007C65EA"/>
    <w:rsid w:val="007C6B52"/>
    <w:rsid w:val="007C6CEB"/>
    <w:rsid w:val="007C7894"/>
    <w:rsid w:val="007C7E42"/>
    <w:rsid w:val="007D16C5"/>
    <w:rsid w:val="007D23A1"/>
    <w:rsid w:val="007D7AA2"/>
    <w:rsid w:val="007E67E1"/>
    <w:rsid w:val="007E6B6F"/>
    <w:rsid w:val="007E6E05"/>
    <w:rsid w:val="007F22AC"/>
    <w:rsid w:val="007F43C0"/>
    <w:rsid w:val="007F7A28"/>
    <w:rsid w:val="00804108"/>
    <w:rsid w:val="00815BA1"/>
    <w:rsid w:val="00824EE6"/>
    <w:rsid w:val="00827AD5"/>
    <w:rsid w:val="008323D6"/>
    <w:rsid w:val="0083419F"/>
    <w:rsid w:val="00835F69"/>
    <w:rsid w:val="00836200"/>
    <w:rsid w:val="0084037C"/>
    <w:rsid w:val="00841A85"/>
    <w:rsid w:val="00845B9C"/>
    <w:rsid w:val="00860F59"/>
    <w:rsid w:val="00862FE4"/>
    <w:rsid w:val="0086389A"/>
    <w:rsid w:val="00865502"/>
    <w:rsid w:val="0087332B"/>
    <w:rsid w:val="00874149"/>
    <w:rsid w:val="0087537D"/>
    <w:rsid w:val="0087605E"/>
    <w:rsid w:val="00877B31"/>
    <w:rsid w:val="008851C6"/>
    <w:rsid w:val="00885ED5"/>
    <w:rsid w:val="008941AE"/>
    <w:rsid w:val="008A19D2"/>
    <w:rsid w:val="008A19D5"/>
    <w:rsid w:val="008A2D6D"/>
    <w:rsid w:val="008A3458"/>
    <w:rsid w:val="008A3A98"/>
    <w:rsid w:val="008A5BC8"/>
    <w:rsid w:val="008A7598"/>
    <w:rsid w:val="008B0FB8"/>
    <w:rsid w:val="008B1FEE"/>
    <w:rsid w:val="008B2E65"/>
    <w:rsid w:val="008B6FB6"/>
    <w:rsid w:val="008C0371"/>
    <w:rsid w:val="008D26DD"/>
    <w:rsid w:val="008D2821"/>
    <w:rsid w:val="008D55DA"/>
    <w:rsid w:val="008D56A9"/>
    <w:rsid w:val="008E7935"/>
    <w:rsid w:val="008F1B6D"/>
    <w:rsid w:val="008F457F"/>
    <w:rsid w:val="008F54B3"/>
    <w:rsid w:val="008F5B97"/>
    <w:rsid w:val="008F7D24"/>
    <w:rsid w:val="00901D7B"/>
    <w:rsid w:val="00901E66"/>
    <w:rsid w:val="00903B20"/>
    <w:rsid w:val="00903C32"/>
    <w:rsid w:val="00907D5D"/>
    <w:rsid w:val="00913BC2"/>
    <w:rsid w:val="00916B16"/>
    <w:rsid w:val="009173B9"/>
    <w:rsid w:val="009202F3"/>
    <w:rsid w:val="009210B9"/>
    <w:rsid w:val="00925263"/>
    <w:rsid w:val="0092535B"/>
    <w:rsid w:val="0092597D"/>
    <w:rsid w:val="00926CC7"/>
    <w:rsid w:val="00930ADF"/>
    <w:rsid w:val="0093335D"/>
    <w:rsid w:val="0093613E"/>
    <w:rsid w:val="00937301"/>
    <w:rsid w:val="00941CEB"/>
    <w:rsid w:val="00943026"/>
    <w:rsid w:val="0094427A"/>
    <w:rsid w:val="00946BF6"/>
    <w:rsid w:val="00952F94"/>
    <w:rsid w:val="00953CB1"/>
    <w:rsid w:val="00954312"/>
    <w:rsid w:val="00961634"/>
    <w:rsid w:val="00962487"/>
    <w:rsid w:val="00966B81"/>
    <w:rsid w:val="0097468C"/>
    <w:rsid w:val="00976A4A"/>
    <w:rsid w:val="00977F79"/>
    <w:rsid w:val="00981F75"/>
    <w:rsid w:val="00987E01"/>
    <w:rsid w:val="009963AD"/>
    <w:rsid w:val="00997A77"/>
    <w:rsid w:val="00997B23"/>
    <w:rsid w:val="009A29EC"/>
    <w:rsid w:val="009A2B4B"/>
    <w:rsid w:val="009B1D9D"/>
    <w:rsid w:val="009C1D39"/>
    <w:rsid w:val="009C2211"/>
    <w:rsid w:val="009C2791"/>
    <w:rsid w:val="009C7720"/>
    <w:rsid w:val="009C7AF7"/>
    <w:rsid w:val="009D02FB"/>
    <w:rsid w:val="009D0832"/>
    <w:rsid w:val="009D3677"/>
    <w:rsid w:val="009D4DDB"/>
    <w:rsid w:val="009E14C1"/>
    <w:rsid w:val="009E35BF"/>
    <w:rsid w:val="009E3CBB"/>
    <w:rsid w:val="009E456F"/>
    <w:rsid w:val="009E53B6"/>
    <w:rsid w:val="009E5B2D"/>
    <w:rsid w:val="00A009CB"/>
    <w:rsid w:val="00A019BE"/>
    <w:rsid w:val="00A05149"/>
    <w:rsid w:val="00A07F05"/>
    <w:rsid w:val="00A104A6"/>
    <w:rsid w:val="00A15292"/>
    <w:rsid w:val="00A23263"/>
    <w:rsid w:val="00A23AFA"/>
    <w:rsid w:val="00A259D6"/>
    <w:rsid w:val="00A2635D"/>
    <w:rsid w:val="00A271C5"/>
    <w:rsid w:val="00A30A0F"/>
    <w:rsid w:val="00A31B3E"/>
    <w:rsid w:val="00A352EE"/>
    <w:rsid w:val="00A37AE1"/>
    <w:rsid w:val="00A4165F"/>
    <w:rsid w:val="00A41D5F"/>
    <w:rsid w:val="00A42B9F"/>
    <w:rsid w:val="00A4471E"/>
    <w:rsid w:val="00A44FA7"/>
    <w:rsid w:val="00A453BF"/>
    <w:rsid w:val="00A500C2"/>
    <w:rsid w:val="00A532F3"/>
    <w:rsid w:val="00A7162B"/>
    <w:rsid w:val="00A76884"/>
    <w:rsid w:val="00A80050"/>
    <w:rsid w:val="00A80702"/>
    <w:rsid w:val="00A81BA1"/>
    <w:rsid w:val="00A82D97"/>
    <w:rsid w:val="00A8489E"/>
    <w:rsid w:val="00A85696"/>
    <w:rsid w:val="00A872B1"/>
    <w:rsid w:val="00A91B1A"/>
    <w:rsid w:val="00A9643A"/>
    <w:rsid w:val="00AA0588"/>
    <w:rsid w:val="00AA0786"/>
    <w:rsid w:val="00AA146D"/>
    <w:rsid w:val="00AA5721"/>
    <w:rsid w:val="00AB02A7"/>
    <w:rsid w:val="00AB5134"/>
    <w:rsid w:val="00AC1D41"/>
    <w:rsid w:val="00AC29F3"/>
    <w:rsid w:val="00AC5396"/>
    <w:rsid w:val="00AC5F80"/>
    <w:rsid w:val="00AC67FA"/>
    <w:rsid w:val="00AD1601"/>
    <w:rsid w:val="00AD3D42"/>
    <w:rsid w:val="00AD4AED"/>
    <w:rsid w:val="00AD52F2"/>
    <w:rsid w:val="00AE425E"/>
    <w:rsid w:val="00AF0688"/>
    <w:rsid w:val="00AF0844"/>
    <w:rsid w:val="00AF6A43"/>
    <w:rsid w:val="00B0055E"/>
    <w:rsid w:val="00B134EA"/>
    <w:rsid w:val="00B22FF4"/>
    <w:rsid w:val="00B231E5"/>
    <w:rsid w:val="00B24DE9"/>
    <w:rsid w:val="00B27024"/>
    <w:rsid w:val="00B36629"/>
    <w:rsid w:val="00B438E9"/>
    <w:rsid w:val="00B5150A"/>
    <w:rsid w:val="00B51614"/>
    <w:rsid w:val="00B52652"/>
    <w:rsid w:val="00B61D7D"/>
    <w:rsid w:val="00B728F2"/>
    <w:rsid w:val="00B72C2F"/>
    <w:rsid w:val="00B93F6B"/>
    <w:rsid w:val="00B949B8"/>
    <w:rsid w:val="00B950A8"/>
    <w:rsid w:val="00B9744A"/>
    <w:rsid w:val="00BA514F"/>
    <w:rsid w:val="00BA646F"/>
    <w:rsid w:val="00BA73DB"/>
    <w:rsid w:val="00BA7CCD"/>
    <w:rsid w:val="00BB1A06"/>
    <w:rsid w:val="00BB32ED"/>
    <w:rsid w:val="00BB620A"/>
    <w:rsid w:val="00BD1C86"/>
    <w:rsid w:val="00BD2FE5"/>
    <w:rsid w:val="00BD3A6E"/>
    <w:rsid w:val="00BE685D"/>
    <w:rsid w:val="00BF3B3C"/>
    <w:rsid w:val="00BF444B"/>
    <w:rsid w:val="00BF5830"/>
    <w:rsid w:val="00C004F5"/>
    <w:rsid w:val="00C02B87"/>
    <w:rsid w:val="00C02E2F"/>
    <w:rsid w:val="00C036D1"/>
    <w:rsid w:val="00C06A8D"/>
    <w:rsid w:val="00C07AA7"/>
    <w:rsid w:val="00C10145"/>
    <w:rsid w:val="00C16F4E"/>
    <w:rsid w:val="00C21072"/>
    <w:rsid w:val="00C233E5"/>
    <w:rsid w:val="00C24119"/>
    <w:rsid w:val="00C25E55"/>
    <w:rsid w:val="00C347D0"/>
    <w:rsid w:val="00C34C7F"/>
    <w:rsid w:val="00C4086D"/>
    <w:rsid w:val="00C417AE"/>
    <w:rsid w:val="00C43850"/>
    <w:rsid w:val="00C43F31"/>
    <w:rsid w:val="00C45A98"/>
    <w:rsid w:val="00C46F6C"/>
    <w:rsid w:val="00C55C1E"/>
    <w:rsid w:val="00C57176"/>
    <w:rsid w:val="00C610DD"/>
    <w:rsid w:val="00C64E27"/>
    <w:rsid w:val="00C65321"/>
    <w:rsid w:val="00C657AB"/>
    <w:rsid w:val="00C66271"/>
    <w:rsid w:val="00C67BB0"/>
    <w:rsid w:val="00C72A8D"/>
    <w:rsid w:val="00C74C77"/>
    <w:rsid w:val="00C82A00"/>
    <w:rsid w:val="00C8320F"/>
    <w:rsid w:val="00C84FF8"/>
    <w:rsid w:val="00C86A81"/>
    <w:rsid w:val="00C879E2"/>
    <w:rsid w:val="00C87EE6"/>
    <w:rsid w:val="00C87F9D"/>
    <w:rsid w:val="00C91F03"/>
    <w:rsid w:val="00C93C87"/>
    <w:rsid w:val="00CA1896"/>
    <w:rsid w:val="00CA5555"/>
    <w:rsid w:val="00CB2B2D"/>
    <w:rsid w:val="00CB5B28"/>
    <w:rsid w:val="00CB661F"/>
    <w:rsid w:val="00CC024F"/>
    <w:rsid w:val="00CC0B21"/>
    <w:rsid w:val="00CC1696"/>
    <w:rsid w:val="00CC2AEC"/>
    <w:rsid w:val="00CC4F29"/>
    <w:rsid w:val="00CC5BCC"/>
    <w:rsid w:val="00CC65E4"/>
    <w:rsid w:val="00CC67A2"/>
    <w:rsid w:val="00CD1086"/>
    <w:rsid w:val="00CD1949"/>
    <w:rsid w:val="00CD2B6C"/>
    <w:rsid w:val="00CE11E0"/>
    <w:rsid w:val="00CE2CEA"/>
    <w:rsid w:val="00CF0EA5"/>
    <w:rsid w:val="00CF2933"/>
    <w:rsid w:val="00CF5371"/>
    <w:rsid w:val="00CF7D44"/>
    <w:rsid w:val="00D0227A"/>
    <w:rsid w:val="00D0323A"/>
    <w:rsid w:val="00D0559F"/>
    <w:rsid w:val="00D05A0A"/>
    <w:rsid w:val="00D064B5"/>
    <w:rsid w:val="00D07397"/>
    <w:rsid w:val="00D077E9"/>
    <w:rsid w:val="00D115D6"/>
    <w:rsid w:val="00D12952"/>
    <w:rsid w:val="00D135D3"/>
    <w:rsid w:val="00D14743"/>
    <w:rsid w:val="00D14A4C"/>
    <w:rsid w:val="00D15FED"/>
    <w:rsid w:val="00D16A5B"/>
    <w:rsid w:val="00D16FC6"/>
    <w:rsid w:val="00D17979"/>
    <w:rsid w:val="00D2090D"/>
    <w:rsid w:val="00D2289F"/>
    <w:rsid w:val="00D26FF8"/>
    <w:rsid w:val="00D31200"/>
    <w:rsid w:val="00D32006"/>
    <w:rsid w:val="00D34962"/>
    <w:rsid w:val="00D34C3B"/>
    <w:rsid w:val="00D3715A"/>
    <w:rsid w:val="00D404F2"/>
    <w:rsid w:val="00D42CB7"/>
    <w:rsid w:val="00D53594"/>
    <w:rsid w:val="00D5413D"/>
    <w:rsid w:val="00D54F88"/>
    <w:rsid w:val="00D570A9"/>
    <w:rsid w:val="00D6572C"/>
    <w:rsid w:val="00D70D02"/>
    <w:rsid w:val="00D735A6"/>
    <w:rsid w:val="00D770C7"/>
    <w:rsid w:val="00D80400"/>
    <w:rsid w:val="00D84AA6"/>
    <w:rsid w:val="00D86945"/>
    <w:rsid w:val="00D90290"/>
    <w:rsid w:val="00D918F3"/>
    <w:rsid w:val="00D95C26"/>
    <w:rsid w:val="00D96E37"/>
    <w:rsid w:val="00DA3B14"/>
    <w:rsid w:val="00DB16ED"/>
    <w:rsid w:val="00DB27ED"/>
    <w:rsid w:val="00DB4E02"/>
    <w:rsid w:val="00DB7FB5"/>
    <w:rsid w:val="00DC07B2"/>
    <w:rsid w:val="00DC5F83"/>
    <w:rsid w:val="00DC60D2"/>
    <w:rsid w:val="00DC706A"/>
    <w:rsid w:val="00DD0D78"/>
    <w:rsid w:val="00DD152F"/>
    <w:rsid w:val="00DD1838"/>
    <w:rsid w:val="00DD1C91"/>
    <w:rsid w:val="00DD2911"/>
    <w:rsid w:val="00DE213F"/>
    <w:rsid w:val="00DE3B1E"/>
    <w:rsid w:val="00DE7524"/>
    <w:rsid w:val="00DF027C"/>
    <w:rsid w:val="00DF03CC"/>
    <w:rsid w:val="00DF22A8"/>
    <w:rsid w:val="00DF5C9F"/>
    <w:rsid w:val="00DF7332"/>
    <w:rsid w:val="00E00A32"/>
    <w:rsid w:val="00E06086"/>
    <w:rsid w:val="00E10180"/>
    <w:rsid w:val="00E103B5"/>
    <w:rsid w:val="00E14E0C"/>
    <w:rsid w:val="00E15155"/>
    <w:rsid w:val="00E209EF"/>
    <w:rsid w:val="00E21141"/>
    <w:rsid w:val="00E21E7F"/>
    <w:rsid w:val="00E22919"/>
    <w:rsid w:val="00E22ACD"/>
    <w:rsid w:val="00E343DF"/>
    <w:rsid w:val="00E35D5D"/>
    <w:rsid w:val="00E35DCF"/>
    <w:rsid w:val="00E37C91"/>
    <w:rsid w:val="00E4568F"/>
    <w:rsid w:val="00E4788B"/>
    <w:rsid w:val="00E53BC5"/>
    <w:rsid w:val="00E53DD1"/>
    <w:rsid w:val="00E60497"/>
    <w:rsid w:val="00E620B0"/>
    <w:rsid w:val="00E6238E"/>
    <w:rsid w:val="00E6337A"/>
    <w:rsid w:val="00E653CD"/>
    <w:rsid w:val="00E667A3"/>
    <w:rsid w:val="00E723F9"/>
    <w:rsid w:val="00E725F8"/>
    <w:rsid w:val="00E7287A"/>
    <w:rsid w:val="00E73FAE"/>
    <w:rsid w:val="00E74043"/>
    <w:rsid w:val="00E77061"/>
    <w:rsid w:val="00E77A4D"/>
    <w:rsid w:val="00E77DA5"/>
    <w:rsid w:val="00E80F91"/>
    <w:rsid w:val="00E81B40"/>
    <w:rsid w:val="00E82265"/>
    <w:rsid w:val="00E85C13"/>
    <w:rsid w:val="00E91755"/>
    <w:rsid w:val="00E96F8B"/>
    <w:rsid w:val="00EA17AA"/>
    <w:rsid w:val="00EA340C"/>
    <w:rsid w:val="00EA5379"/>
    <w:rsid w:val="00EA689B"/>
    <w:rsid w:val="00EB4AD3"/>
    <w:rsid w:val="00EC2772"/>
    <w:rsid w:val="00ED1C9F"/>
    <w:rsid w:val="00ED2544"/>
    <w:rsid w:val="00ED76D0"/>
    <w:rsid w:val="00EF1643"/>
    <w:rsid w:val="00EF1DC7"/>
    <w:rsid w:val="00EF476A"/>
    <w:rsid w:val="00EF4C7C"/>
    <w:rsid w:val="00EF555B"/>
    <w:rsid w:val="00EF5D17"/>
    <w:rsid w:val="00EF6811"/>
    <w:rsid w:val="00F01CFA"/>
    <w:rsid w:val="00F027BB"/>
    <w:rsid w:val="00F02DDB"/>
    <w:rsid w:val="00F070F7"/>
    <w:rsid w:val="00F10758"/>
    <w:rsid w:val="00F11DCF"/>
    <w:rsid w:val="00F120DF"/>
    <w:rsid w:val="00F1288B"/>
    <w:rsid w:val="00F13F1F"/>
    <w:rsid w:val="00F14B99"/>
    <w:rsid w:val="00F158E5"/>
    <w:rsid w:val="00F162EA"/>
    <w:rsid w:val="00F174B9"/>
    <w:rsid w:val="00F17C8C"/>
    <w:rsid w:val="00F26A22"/>
    <w:rsid w:val="00F26CAC"/>
    <w:rsid w:val="00F34458"/>
    <w:rsid w:val="00F35080"/>
    <w:rsid w:val="00F40F5A"/>
    <w:rsid w:val="00F42D99"/>
    <w:rsid w:val="00F45475"/>
    <w:rsid w:val="00F45C24"/>
    <w:rsid w:val="00F52D27"/>
    <w:rsid w:val="00F537C0"/>
    <w:rsid w:val="00F5643B"/>
    <w:rsid w:val="00F56ACE"/>
    <w:rsid w:val="00F57AA5"/>
    <w:rsid w:val="00F63A16"/>
    <w:rsid w:val="00F654A7"/>
    <w:rsid w:val="00F71A91"/>
    <w:rsid w:val="00F776E5"/>
    <w:rsid w:val="00F80D11"/>
    <w:rsid w:val="00F81A25"/>
    <w:rsid w:val="00F81DD1"/>
    <w:rsid w:val="00F82D10"/>
    <w:rsid w:val="00F83527"/>
    <w:rsid w:val="00F844FD"/>
    <w:rsid w:val="00F85284"/>
    <w:rsid w:val="00F93AB1"/>
    <w:rsid w:val="00F93D61"/>
    <w:rsid w:val="00F97D0B"/>
    <w:rsid w:val="00FA2635"/>
    <w:rsid w:val="00FA367A"/>
    <w:rsid w:val="00FA5943"/>
    <w:rsid w:val="00FA5C90"/>
    <w:rsid w:val="00FB2DA4"/>
    <w:rsid w:val="00FB6768"/>
    <w:rsid w:val="00FB6CBC"/>
    <w:rsid w:val="00FC6756"/>
    <w:rsid w:val="00FD3994"/>
    <w:rsid w:val="00FD583F"/>
    <w:rsid w:val="00FD58BB"/>
    <w:rsid w:val="00FD7488"/>
    <w:rsid w:val="00FE3D54"/>
    <w:rsid w:val="00FF16B4"/>
    <w:rsid w:val="00FF2247"/>
    <w:rsid w:val="00FF225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BD49B"/>
  <w15:docId w15:val="{76010836-9356-4B5A-812A-5E5F7FAA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FDB"/>
    <w:pPr>
      <w:spacing w:after="0"/>
      <w:jc w:val="both"/>
    </w:pPr>
    <w:rPr>
      <w:rFonts w:eastAsiaTheme="minorEastAsia"/>
    </w:rPr>
  </w:style>
  <w:style w:type="paragraph" w:styleId="Ttulo1">
    <w:name w:val="heading 1"/>
    <w:basedOn w:val="Normal"/>
    <w:link w:val="Ttulo1Car"/>
    <w:uiPriority w:val="1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CC5BC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7968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1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1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1720B0"/>
    <w:pPr>
      <w:keepLines/>
      <w:spacing w:after="0" w:line="259" w:lineRule="auto"/>
      <w:outlineLvl w:val="9"/>
    </w:pPr>
    <w:rPr>
      <w:b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D16FC6"/>
    <w:pPr>
      <w:tabs>
        <w:tab w:val="right" w:leader="dot" w:pos="10024"/>
      </w:tabs>
      <w:ind w:left="278"/>
    </w:pPr>
  </w:style>
  <w:style w:type="character" w:styleId="Hipervnculo">
    <w:name w:val="Hyperlink"/>
    <w:basedOn w:val="Fuentedeprrafopredeter"/>
    <w:uiPriority w:val="99"/>
    <w:unhideWhenUsed/>
    <w:rsid w:val="001720B0"/>
    <w:rPr>
      <w:color w:val="3592C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1"/>
    <w:rsid w:val="00CC5BCC"/>
    <w:rPr>
      <w:rFonts w:asciiTheme="majorHAnsi" w:eastAsiaTheme="majorEastAsia" w:hAnsiTheme="majorHAnsi" w:cstheme="majorBidi"/>
      <w:b/>
      <w:noProof/>
      <w:color w:val="012639" w:themeColor="accent1" w:themeShade="7F"/>
    </w:rPr>
  </w:style>
  <w:style w:type="paragraph" w:styleId="Prrafodelista">
    <w:name w:val="List Paragraph"/>
    <w:basedOn w:val="Normal"/>
    <w:uiPriority w:val="34"/>
    <w:unhideWhenUsed/>
    <w:qFormat/>
    <w:rsid w:val="00CC5BCC"/>
    <w:pPr>
      <w:ind w:left="720"/>
      <w:contextualSpacing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C536F"/>
    <w:pPr>
      <w:tabs>
        <w:tab w:val="right" w:leader="dot" w:pos="10024"/>
      </w:tabs>
      <w:ind w:left="482"/>
    </w:pPr>
  </w:style>
  <w:style w:type="paragraph" w:styleId="Descripcin">
    <w:name w:val="caption"/>
    <w:basedOn w:val="Normal"/>
    <w:next w:val="Normal"/>
    <w:uiPriority w:val="99"/>
    <w:unhideWhenUsed/>
    <w:rsid w:val="000606F9"/>
    <w:pPr>
      <w:spacing w:after="200" w:line="240" w:lineRule="auto"/>
    </w:pPr>
    <w:rPr>
      <w:i/>
      <w:iCs/>
      <w:color w:val="082A75" w:themeColor="text2"/>
      <w:sz w:val="18"/>
      <w:szCs w:val="18"/>
    </w:rPr>
  </w:style>
  <w:style w:type="table" w:styleId="Tablanormal5">
    <w:name w:val="Plain Table 5"/>
    <w:basedOn w:val="Tablanormal"/>
    <w:uiPriority w:val="45"/>
    <w:rsid w:val="00060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E77DA5"/>
  </w:style>
  <w:style w:type="table" w:customStyle="1" w:styleId="TableNormal">
    <w:name w:val="Table Normal"/>
    <w:uiPriority w:val="2"/>
    <w:semiHidden/>
    <w:unhideWhenUsed/>
    <w:qFormat/>
    <w:rsid w:val="00216983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16983"/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216983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sz w:val="22"/>
      <w:szCs w:val="22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23348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23348"/>
    <w:rPr>
      <w:rFonts w:eastAsiaTheme="minorEastAsia"/>
      <w:noProof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23348"/>
    <w:rPr>
      <w:vertAlign w:val="superscript"/>
    </w:rPr>
  </w:style>
  <w:style w:type="character" w:customStyle="1" w:styleId="hgkelc">
    <w:name w:val="hgkelc"/>
    <w:basedOn w:val="Fuentedeprrafopredeter"/>
    <w:rsid w:val="00253E8E"/>
  </w:style>
  <w:style w:type="character" w:customStyle="1" w:styleId="Ttulo4Car">
    <w:name w:val="Título 4 Car"/>
    <w:basedOn w:val="Fuentedeprrafopredeter"/>
    <w:link w:val="Ttulo4"/>
    <w:uiPriority w:val="1"/>
    <w:rsid w:val="007968EB"/>
    <w:rPr>
      <w:rFonts w:asciiTheme="majorHAnsi" w:eastAsiaTheme="majorEastAsia" w:hAnsiTheme="majorHAnsi" w:cstheme="majorBidi"/>
      <w:i/>
      <w:iCs/>
      <w:noProof/>
      <w:color w:val="013A57" w:themeColor="accent1" w:themeShade="BF"/>
    </w:rPr>
  </w:style>
  <w:style w:type="character" w:customStyle="1" w:styleId="st">
    <w:name w:val="st"/>
    <w:basedOn w:val="Fuentedeprrafopredeter"/>
    <w:rsid w:val="00551FFC"/>
  </w:style>
  <w:style w:type="paragraph" w:styleId="TDC4">
    <w:name w:val="toc 4"/>
    <w:basedOn w:val="Normal"/>
    <w:next w:val="Normal"/>
    <w:autoRedefine/>
    <w:uiPriority w:val="39"/>
    <w:unhideWhenUsed/>
    <w:rsid w:val="00E37C91"/>
    <w:pPr>
      <w:tabs>
        <w:tab w:val="right" w:leader="dot" w:pos="10024"/>
      </w:tabs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3C536F"/>
    <w:pPr>
      <w:spacing w:after="100" w:line="259" w:lineRule="auto"/>
      <w:ind w:left="880"/>
      <w:jc w:val="left"/>
    </w:pPr>
    <w:rPr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3C536F"/>
    <w:pPr>
      <w:spacing w:after="100" w:line="259" w:lineRule="auto"/>
      <w:ind w:left="1100"/>
      <w:jc w:val="left"/>
    </w:pPr>
    <w:rPr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3C536F"/>
    <w:pPr>
      <w:spacing w:after="100" w:line="259" w:lineRule="auto"/>
      <w:ind w:left="1320"/>
      <w:jc w:val="left"/>
    </w:pPr>
    <w:rPr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3C536F"/>
    <w:pPr>
      <w:spacing w:after="100" w:line="259" w:lineRule="auto"/>
      <w:ind w:left="1540"/>
      <w:jc w:val="left"/>
    </w:pPr>
    <w:rPr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3C536F"/>
    <w:pPr>
      <w:spacing w:after="100" w:line="259" w:lineRule="auto"/>
      <w:ind w:left="1760"/>
      <w:jc w:val="left"/>
    </w:pPr>
    <w:rPr>
      <w:sz w:val="22"/>
      <w:szCs w:val="22"/>
      <w:lang w:eastAsia="es-ES"/>
    </w:rPr>
  </w:style>
  <w:style w:type="table" w:styleId="Tabladelista1clara-nfasis5">
    <w:name w:val="List Table 1 Light Accent 5"/>
    <w:basedOn w:val="Tablanormal"/>
    <w:uiPriority w:val="46"/>
    <w:rsid w:val="00946B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Tabladelista4-nfasis2">
    <w:name w:val="List Table 4 Accent 2"/>
    <w:basedOn w:val="Tablanormal"/>
    <w:uiPriority w:val="49"/>
    <w:rsid w:val="00F42D99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42D99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2505B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1295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12952"/>
    <w:rPr>
      <w:rFonts w:ascii="Consolas" w:eastAsiaTheme="minorEastAsia" w:hAnsi="Consolas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86A8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C86A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43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2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29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11545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813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1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5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13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373643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4884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0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21534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035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47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54225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431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39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57913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80805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63074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3409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3548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2212112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45929030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5017738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476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6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94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688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68756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2484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39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91880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50108117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90359233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67127399">
          <w:blockQuote w:val="1"/>
          <w:marLeft w:val="0"/>
          <w:marRight w:val="0"/>
          <w:marTop w:val="384"/>
          <w:marBottom w:val="384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36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24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95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5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9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6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37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252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5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23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1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34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3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6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7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59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2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5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3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36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06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5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8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4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5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66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9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1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21555248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052548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90600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102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087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53891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68625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92576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81353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70450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1210994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851870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456681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27008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666203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8649016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994069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1743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08290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213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287541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520364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61595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685812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29145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9213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56731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89334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7856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8691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1450317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53346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97119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765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1853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29809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764519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283991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11085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3492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190151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32473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41989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06562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72362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74647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59653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104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5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9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31" w:color="E5E7EB"/>
            <w:right w:val="single" w:sz="2" w:space="0" w:color="E5E7EB"/>
          </w:divBdr>
          <w:divsChild>
            <w:div w:id="6505974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8025987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33973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846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8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1813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9519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478261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268271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  <w:divsChild>
                                                <w:div w:id="63067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5E7EB"/>
                                                    <w:left w:val="single" w:sz="2" w:space="0" w:color="E5E7EB"/>
                                                    <w:bottom w:val="single" w:sz="2" w:space="0" w:color="E5E7EB"/>
                                                    <w:right w:val="single" w:sz="2" w:space="0" w:color="E5E7EB"/>
                                                  </w:divBdr>
                                                  <w:divsChild>
                                                    <w:div w:id="653220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5E7EB"/>
                                                        <w:left w:val="single" w:sz="2" w:space="0" w:color="E5E7EB"/>
                                                        <w:bottom w:val="single" w:sz="2" w:space="0" w:color="E5E7EB"/>
                                                        <w:right w:val="single" w:sz="2" w:space="0" w:color="E5E7EB"/>
                                                      </w:divBdr>
                                                      <w:divsChild>
                                                        <w:div w:id="1616330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5E7EB"/>
                                                            <w:left w:val="single" w:sz="2" w:space="0" w:color="E5E7EB"/>
                                                            <w:bottom w:val="single" w:sz="2" w:space="0" w:color="E5E7EB"/>
                                                            <w:right w:val="single" w:sz="2" w:space="0" w:color="E5E7EB"/>
                                                          </w:divBdr>
                                                          <w:divsChild>
                                                            <w:div w:id="1009526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auto"/>
                                                                <w:left w:val="single" w:sz="2" w:space="0" w:color="auto"/>
                                                                <w:bottom w:val="single" w:sz="2" w:space="0" w:color="auto"/>
                                                                <w:right w:val="single" w:sz="2" w:space="0" w:color="auto"/>
                                                              </w:divBdr>
                                                              <w:divsChild>
                                                                <w:div w:id="994837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E5E7EB"/>
                                                                    <w:left w:val="single" w:sz="2" w:space="0" w:color="E5E7EB"/>
                                                                    <w:bottom w:val="single" w:sz="2" w:space="0" w:color="E5E7EB"/>
                                                                    <w:right w:val="single" w:sz="2" w:space="0" w:color="E5E7EB"/>
                                                                  </w:divBdr>
                                                                  <w:divsChild>
                                                                    <w:div w:id="1194885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41724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223874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70938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896259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3822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E5E7EB"/>
                                                                        <w:left w:val="single" w:sz="2" w:space="0" w:color="E5E7EB"/>
                                                                        <w:bottom w:val="single" w:sz="2" w:space="0" w:color="E5E7EB"/>
                                                                        <w:right w:val="single" w:sz="2" w:space="0" w:color="E5E7EB"/>
                                                                      </w:divBdr>
                                                                      <w:divsChild>
                                                                        <w:div w:id="171287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E5E7EB"/>
                                                                            <w:left w:val="single" w:sz="2" w:space="0" w:color="E5E7EB"/>
                                                                            <w:bottom w:val="single" w:sz="2" w:space="0" w:color="E5E7EB"/>
                                                                            <w:right w:val="single" w:sz="2" w:space="0" w:color="E5E7EB"/>
                                                                          </w:divBdr>
                                                                          <w:divsChild>
                                                                            <w:div w:id="17537733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7187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753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8603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97454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9517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88208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6332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79781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5E7EB"/>
                                                                <w:left w:val="single" w:sz="2" w:space="0" w:color="E5E7EB"/>
                                                                <w:bottom w:val="single" w:sz="2" w:space="0" w:color="E5E7EB"/>
                                                                <w:right w:val="single" w:sz="2" w:space="0" w:color="E5E7EB"/>
                                                              </w:divBdr>
                                                              <w:divsChild>
                                                                <w:div w:id="25066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auto"/>
                                                                    <w:left w:val="single" w:sz="2" w:space="0" w:color="auto"/>
                                                                    <w:bottom w:val="single" w:sz="2" w:space="0" w:color="auto"/>
                                                                    <w:right w:val="single" w:sz="2" w:space="0" w:color="auto"/>
                                                                  </w:divBdr>
                                                                  <w:divsChild>
                                                                    <w:div w:id="1274481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auto"/>
                                                                        <w:left w:val="single" w:sz="2" w:space="0" w:color="auto"/>
                                                                        <w:bottom w:val="single" w:sz="2" w:space="0" w:color="auto"/>
                                                                        <w:right w:val="single" w:sz="2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2874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1380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619743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26097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2" w:space="0" w:color="E5E7EB"/>
                                                                                        <w:left w:val="single" w:sz="2" w:space="0" w:color="E5E7EB"/>
                                                                                        <w:bottom w:val="single" w:sz="2" w:space="0" w:color="E5E7EB"/>
                                                                                        <w:right w:val="single" w:sz="2" w:space="0" w:color="E5E7EB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29737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E5E7EB"/>
                                                                                            <w:left w:val="single" w:sz="2" w:space="0" w:color="E5E7EB"/>
                                                                                            <w:bottom w:val="single" w:sz="2" w:space="0" w:color="E5E7EB"/>
                                                                                            <w:right w:val="single" w:sz="2" w:space="0" w:color="E5E7EB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137473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auto"/>
                                                                            <w:left w:val="single" w:sz="2" w:space="0" w:color="auto"/>
                                                                            <w:bottom w:val="single" w:sz="2" w:space="0" w:color="auto"/>
                                                                            <w:right w:val="single" w:sz="2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923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E5E7EB"/>
                                                                                <w:left w:val="single" w:sz="2" w:space="0" w:color="E5E7EB"/>
                                                                                <w:bottom w:val="single" w:sz="2" w:space="0" w:color="E5E7EB"/>
                                                                                <w:right w:val="single" w:sz="2" w:space="0" w:color="E5E7EB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9740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778278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66029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35642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8642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599238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17564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38035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4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4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73764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E5E7EB"/>
                                                                                    <w:left w:val="single" w:sz="2" w:space="0" w:color="E5E7EB"/>
                                                                                    <w:bottom w:val="single" w:sz="2" w:space="0" w:color="E5E7EB"/>
                                                                                    <w:right w:val="single" w:sz="2" w:space="0" w:color="E5E7EB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3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diagrams.ne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ireframe.cc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4287CBABE2E478298E0575FD92ADA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4CADF8-AAFF-4963-B056-F8C303664D49}"/>
      </w:docPartPr>
      <w:docPartBody>
        <w:p w:rsidR="00A71D6A" w:rsidRDefault="00963B15" w:rsidP="00963B15">
          <w:pPr>
            <w:pStyle w:val="14287CBABE2E478298E0575FD92ADA9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45E1B5457BB45CE87203C8964FA7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F95AE0-1190-4A58-969D-235C8E889A57}"/>
      </w:docPartPr>
      <w:docPartBody>
        <w:p w:rsidR="00A71D6A" w:rsidRDefault="00963B15" w:rsidP="00963B15">
          <w:pPr>
            <w:pStyle w:val="D45E1B5457BB45CE87203C8964FA790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noProof/>
              <w:lang w:bidi="es-ES"/>
            </w:rPr>
            <w:t>julio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1416B8091134912B76ED011CB759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81054-0074-4CBA-BFE6-0152D39A88D4}"/>
      </w:docPartPr>
      <w:docPartBody>
        <w:p w:rsidR="00A71D6A" w:rsidRDefault="00963B15" w:rsidP="00963B15">
          <w:pPr>
            <w:pStyle w:val="A1416B8091134912B76ED011CB759EB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A7819D05EC44BAE8DDC09CEBFA580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2749F-90DE-4FC3-8A4F-D725BBB00D18}"/>
      </w:docPartPr>
      <w:docPartBody>
        <w:p w:rsidR="00A71D6A" w:rsidRDefault="00963B15" w:rsidP="00963B15">
          <w:pPr>
            <w:pStyle w:val="8A7819D05EC44BAE8DDC09CEBFA58051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4AED537FCCF94216AB7DDB66051DFA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92224-02AC-45CD-97B2-5368A0423C0E}"/>
      </w:docPartPr>
      <w:docPartBody>
        <w:p w:rsidR="00A71D6A" w:rsidRDefault="00963B15" w:rsidP="00963B15">
          <w:pPr>
            <w:pStyle w:val="4AED537FCCF94216AB7DDB66051DFA5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953A32BAB0C4ECAB732CC68C0A56D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BC203-ABD0-4717-9E73-85F932D9ABBA}"/>
      </w:docPartPr>
      <w:docPartBody>
        <w:p w:rsidR="00A71D6A" w:rsidRDefault="00963B15" w:rsidP="00963B15">
          <w:pPr>
            <w:pStyle w:val="D953A32BAB0C4ECAB732CC68C0A56DC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50177917DBDB46A4AC656939EB51F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EBF6E-BF2F-4CD8-AEF1-C1E8D1CDBFAC}"/>
      </w:docPartPr>
      <w:docPartBody>
        <w:p w:rsidR="00A71D6A" w:rsidRDefault="00963B15" w:rsidP="00963B15">
          <w:pPr>
            <w:pStyle w:val="50177917DBDB46A4AC656939EB51F44B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1FC39B4680D46418E080AE783B65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7DB10C-8264-4621-9316-E68EDC1DBA64}"/>
      </w:docPartPr>
      <w:docPartBody>
        <w:p w:rsidR="009C5A38" w:rsidRDefault="002B16BA" w:rsidP="002B16BA">
          <w:pPr>
            <w:pStyle w:val="B1FC39B4680D46418E080AE783B654A1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B15"/>
    <w:rsid w:val="00015EDF"/>
    <w:rsid w:val="0001781A"/>
    <w:rsid w:val="0002148D"/>
    <w:rsid w:val="00050043"/>
    <w:rsid w:val="00081F3B"/>
    <w:rsid w:val="000B10BB"/>
    <w:rsid w:val="000B76EC"/>
    <w:rsid w:val="000C2B5E"/>
    <w:rsid w:val="00112C1E"/>
    <w:rsid w:val="001370FA"/>
    <w:rsid w:val="00166C3B"/>
    <w:rsid w:val="001B3262"/>
    <w:rsid w:val="001F695B"/>
    <w:rsid w:val="00216802"/>
    <w:rsid w:val="00236FE3"/>
    <w:rsid w:val="00237C1E"/>
    <w:rsid w:val="002416C9"/>
    <w:rsid w:val="00250258"/>
    <w:rsid w:val="002506DF"/>
    <w:rsid w:val="00252A6E"/>
    <w:rsid w:val="002771C9"/>
    <w:rsid w:val="00285AD8"/>
    <w:rsid w:val="00296438"/>
    <w:rsid w:val="002B16BA"/>
    <w:rsid w:val="002C23C8"/>
    <w:rsid w:val="002F0868"/>
    <w:rsid w:val="00302B91"/>
    <w:rsid w:val="00317777"/>
    <w:rsid w:val="003232F0"/>
    <w:rsid w:val="0038070E"/>
    <w:rsid w:val="003A719F"/>
    <w:rsid w:val="003C1035"/>
    <w:rsid w:val="003C3D64"/>
    <w:rsid w:val="003D7227"/>
    <w:rsid w:val="003F5CFC"/>
    <w:rsid w:val="003F71E4"/>
    <w:rsid w:val="004130A3"/>
    <w:rsid w:val="00444837"/>
    <w:rsid w:val="004B6A68"/>
    <w:rsid w:val="004B6B0E"/>
    <w:rsid w:val="004C383E"/>
    <w:rsid w:val="004D6D28"/>
    <w:rsid w:val="004E4AF3"/>
    <w:rsid w:val="00514C99"/>
    <w:rsid w:val="00541F0C"/>
    <w:rsid w:val="00546A46"/>
    <w:rsid w:val="00553BC2"/>
    <w:rsid w:val="00557CA5"/>
    <w:rsid w:val="005709E5"/>
    <w:rsid w:val="00582E56"/>
    <w:rsid w:val="005959B3"/>
    <w:rsid w:val="005C0E72"/>
    <w:rsid w:val="00605C0D"/>
    <w:rsid w:val="0063227A"/>
    <w:rsid w:val="0066166D"/>
    <w:rsid w:val="00681ED5"/>
    <w:rsid w:val="00684424"/>
    <w:rsid w:val="006A6D69"/>
    <w:rsid w:val="006B36DF"/>
    <w:rsid w:val="00734B22"/>
    <w:rsid w:val="00740E9E"/>
    <w:rsid w:val="00760466"/>
    <w:rsid w:val="0078114E"/>
    <w:rsid w:val="00783082"/>
    <w:rsid w:val="007B7B20"/>
    <w:rsid w:val="007D1778"/>
    <w:rsid w:val="007D7A65"/>
    <w:rsid w:val="007E0BE2"/>
    <w:rsid w:val="007E67E1"/>
    <w:rsid w:val="00807A4A"/>
    <w:rsid w:val="0081382F"/>
    <w:rsid w:val="00893BCB"/>
    <w:rsid w:val="008960CF"/>
    <w:rsid w:val="009051C9"/>
    <w:rsid w:val="00962633"/>
    <w:rsid w:val="00963B15"/>
    <w:rsid w:val="009645DB"/>
    <w:rsid w:val="009C318C"/>
    <w:rsid w:val="009C5A38"/>
    <w:rsid w:val="009D0F67"/>
    <w:rsid w:val="009F7343"/>
    <w:rsid w:val="00A015F9"/>
    <w:rsid w:val="00A71D6A"/>
    <w:rsid w:val="00A94268"/>
    <w:rsid w:val="00AC11EA"/>
    <w:rsid w:val="00AF437E"/>
    <w:rsid w:val="00B444FF"/>
    <w:rsid w:val="00BA03CE"/>
    <w:rsid w:val="00BB60B5"/>
    <w:rsid w:val="00BC415E"/>
    <w:rsid w:val="00BC427F"/>
    <w:rsid w:val="00BE79AE"/>
    <w:rsid w:val="00BF4800"/>
    <w:rsid w:val="00C04752"/>
    <w:rsid w:val="00C07AA7"/>
    <w:rsid w:val="00C278E8"/>
    <w:rsid w:val="00C620CD"/>
    <w:rsid w:val="00C627AA"/>
    <w:rsid w:val="00C84FF8"/>
    <w:rsid w:val="00C85D97"/>
    <w:rsid w:val="00C9431D"/>
    <w:rsid w:val="00CE3A99"/>
    <w:rsid w:val="00D31279"/>
    <w:rsid w:val="00D40097"/>
    <w:rsid w:val="00D613BA"/>
    <w:rsid w:val="00D95C26"/>
    <w:rsid w:val="00DB59E8"/>
    <w:rsid w:val="00DF30F2"/>
    <w:rsid w:val="00E03F4D"/>
    <w:rsid w:val="00E05F50"/>
    <w:rsid w:val="00E07C1C"/>
    <w:rsid w:val="00E1070B"/>
    <w:rsid w:val="00E209EF"/>
    <w:rsid w:val="00E32BA3"/>
    <w:rsid w:val="00E74BE5"/>
    <w:rsid w:val="00E80F91"/>
    <w:rsid w:val="00F14B99"/>
    <w:rsid w:val="00F43476"/>
    <w:rsid w:val="00F5150F"/>
    <w:rsid w:val="00F56ACE"/>
    <w:rsid w:val="00FA2BCD"/>
    <w:rsid w:val="00FA5C90"/>
    <w:rsid w:val="00FD51C7"/>
    <w:rsid w:val="00FD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rsid w:val="009F7343"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sid w:val="009F7343"/>
    <w:rPr>
      <w:caps/>
      <w:color w:val="0E2841" w:themeColor="text2"/>
      <w:spacing w:val="20"/>
      <w:sz w:val="32"/>
      <w:lang w:eastAsia="en-US"/>
    </w:rPr>
  </w:style>
  <w:style w:type="paragraph" w:customStyle="1" w:styleId="14287CBABE2E478298E0575FD92ADA91">
    <w:name w:val="14287CBABE2E478298E0575FD92ADA91"/>
    <w:rsid w:val="00963B15"/>
  </w:style>
  <w:style w:type="paragraph" w:customStyle="1" w:styleId="D45E1B5457BB45CE87203C8964FA7903">
    <w:name w:val="D45E1B5457BB45CE87203C8964FA7903"/>
    <w:rsid w:val="00963B15"/>
  </w:style>
  <w:style w:type="paragraph" w:customStyle="1" w:styleId="A1416B8091134912B76ED011CB759EB3">
    <w:name w:val="A1416B8091134912B76ED011CB759EB3"/>
    <w:rsid w:val="00963B15"/>
  </w:style>
  <w:style w:type="paragraph" w:customStyle="1" w:styleId="8A7819D05EC44BAE8DDC09CEBFA58051">
    <w:name w:val="8A7819D05EC44BAE8DDC09CEBFA58051"/>
    <w:rsid w:val="00963B15"/>
  </w:style>
  <w:style w:type="paragraph" w:customStyle="1" w:styleId="4AED537FCCF94216AB7DDB66051DFA59">
    <w:name w:val="4AED537FCCF94216AB7DDB66051DFA59"/>
    <w:rsid w:val="00963B15"/>
  </w:style>
  <w:style w:type="paragraph" w:customStyle="1" w:styleId="D953A32BAB0C4ECAB732CC68C0A56DC1">
    <w:name w:val="D953A32BAB0C4ECAB732CC68C0A56DC1"/>
    <w:rsid w:val="00963B15"/>
  </w:style>
  <w:style w:type="paragraph" w:customStyle="1" w:styleId="50177917DBDB46A4AC656939EB51F44B">
    <w:name w:val="50177917DBDB46A4AC656939EB51F44B"/>
    <w:rsid w:val="00963B15"/>
  </w:style>
  <w:style w:type="paragraph" w:customStyle="1" w:styleId="B1FC39B4680D46418E080AE783B654A1">
    <w:name w:val="B1FC39B4680D46418E080AE783B654A1"/>
    <w:rsid w:val="002B1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César San Juan Pastor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BD4515-05B9-47A4-8344-278CCA29EE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437</TotalTime>
  <Pages>1</Pages>
  <Words>12020</Words>
  <Characters>66111</Characters>
  <Application>Microsoft Office Word</Application>
  <DocSecurity>0</DocSecurity>
  <Lines>550</Lines>
  <Paragraphs>155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Cesar</dc:creator>
  <cp:keywords/>
  <cp:lastModifiedBy>David Martin Matesanz</cp:lastModifiedBy>
  <cp:revision>18</cp:revision>
  <cp:lastPrinted>2020-07-19T11:29:00Z</cp:lastPrinted>
  <dcterms:created xsi:type="dcterms:W3CDTF">2025-05-12T22:28:00Z</dcterms:created>
  <dcterms:modified xsi:type="dcterms:W3CDTF">2025-05-21T06:40:00Z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