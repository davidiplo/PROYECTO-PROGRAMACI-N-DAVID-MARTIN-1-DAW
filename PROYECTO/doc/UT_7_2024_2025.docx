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B36629" w:rsidRDefault="004E75F7" w:rsidP="00FF225E">
                                  <w:pPr>
                                    <w:pStyle w:val="Ttulo"/>
                                    <w:jc w:val="left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B36629" w:rsidRDefault="004E75F7" w:rsidP="00FF225E">
                            <w:pPr>
                              <w:pStyle w:val="Ttulo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B36629">
                              <w:rPr>
                                <w:color w:val="FFFFFF" w:themeColor="background1"/>
                                <w:lang w:bidi="es-ES"/>
                              </w:rPr>
                              <w:t xml:space="preserve">Aplicación para la </w:t>
                            </w:r>
                            <w:r w:rsidR="001E5C34" w:rsidRPr="00B36629">
                              <w:rPr>
                                <w:color w:val="FFFFFF" w:themeColor="background1"/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000000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4FC701DE" w14:textId="77777777" w:rsidR="00E77DA5" w:rsidRPr="00253E43" w:rsidRDefault="00AA146D" w:rsidP="00E77DA5">
      <w:pPr>
        <w:pStyle w:val="TtuloTDC"/>
        <w:rPr>
          <w:color w:val="auto"/>
        </w:rPr>
      </w:pPr>
      <w:r>
        <w:rPr>
          <w:color w:val="auto"/>
        </w:rPr>
        <w:lastRenderedPageBreak/>
        <w:t>Tablas</w:t>
      </w:r>
    </w:p>
    <w:p w14:paraId="48DC4C5A" w14:textId="01F3D02B" w:rsidR="005F363F" w:rsidRDefault="005F363F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"Tabla" </w:instrText>
      </w:r>
      <w:r>
        <w:rPr>
          <w:lang w:bidi="es-ES"/>
        </w:rPr>
        <w:fldChar w:fldCharType="separate"/>
      </w:r>
      <w:hyperlink w:anchor="_Toc198031499" w:history="1">
        <w:r w:rsidRPr="00AD4C9D">
          <w:rPr>
            <w:rStyle w:val="Hipervnculo"/>
            <w:noProof/>
          </w:rPr>
          <w:t>Tabla 1. Alumnos.csv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669FFF2" w14:textId="746653ED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0" w:history="1">
        <w:r w:rsidR="005F363F" w:rsidRPr="00AD4C9D">
          <w:rPr>
            <w:rStyle w:val="Hipervnculo"/>
            <w:noProof/>
          </w:rPr>
          <w:t>Tabla 2. Libros.csv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_Toc198031500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30</w:t>
        </w:r>
        <w:r w:rsidR="005F363F">
          <w:rPr>
            <w:noProof/>
            <w:webHidden/>
          </w:rPr>
          <w:fldChar w:fldCharType="end"/>
        </w:r>
      </w:hyperlink>
    </w:p>
    <w:p w14:paraId="6B8CCC4A" w14:textId="7A9DCB01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1" w:history="1">
        <w:r w:rsidR="005F363F" w:rsidRPr="00AD4C9D">
          <w:rPr>
            <w:rStyle w:val="Hipervnculo"/>
            <w:noProof/>
          </w:rPr>
          <w:t>Tabla 3. Materias.csv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_Toc198031501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31</w:t>
        </w:r>
        <w:r w:rsidR="005F363F">
          <w:rPr>
            <w:noProof/>
            <w:webHidden/>
          </w:rPr>
          <w:fldChar w:fldCharType="end"/>
        </w:r>
      </w:hyperlink>
    </w:p>
    <w:p w14:paraId="138629DF" w14:textId="58A5EE1F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2" w:history="1">
        <w:r w:rsidR="005F363F" w:rsidRPr="00AD4C9D">
          <w:rPr>
            <w:rStyle w:val="Hipervnculo"/>
            <w:noProof/>
          </w:rPr>
          <w:t>Tabla 4. Cursos.csv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_Toc198031502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31</w:t>
        </w:r>
        <w:r w:rsidR="005F363F">
          <w:rPr>
            <w:noProof/>
            <w:webHidden/>
          </w:rPr>
          <w:fldChar w:fldCharType="end"/>
        </w:r>
      </w:hyperlink>
    </w:p>
    <w:p w14:paraId="1D011493" w14:textId="4ECB2712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3" w:history="1">
        <w:r w:rsidR="005F363F" w:rsidRPr="00AD4C9D">
          <w:rPr>
            <w:rStyle w:val="Hipervnculo"/>
            <w:noProof/>
          </w:rPr>
          <w:t>Tabla 5. Prestamos.csv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_Toc198031503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31</w:t>
        </w:r>
        <w:r w:rsidR="005F363F">
          <w:rPr>
            <w:noProof/>
            <w:webHidden/>
          </w:rPr>
          <w:fldChar w:fldCharType="end"/>
        </w:r>
      </w:hyperlink>
    </w:p>
    <w:p w14:paraId="4D7F0698" w14:textId="066B38C7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4" w:history="1">
        <w:r w:rsidR="005F363F" w:rsidRPr="00AD4C9D">
          <w:rPr>
            <w:rStyle w:val="Hipervnculo"/>
            <w:noProof/>
          </w:rPr>
          <w:t>Tabla 6. Pruebas Login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_Toc198031504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45</w:t>
        </w:r>
        <w:r w:rsidR="005F363F">
          <w:rPr>
            <w:noProof/>
            <w:webHidden/>
          </w:rPr>
          <w:fldChar w:fldCharType="end"/>
        </w:r>
      </w:hyperlink>
    </w:p>
    <w:p w14:paraId="1D2CE218" w14:textId="20029B2F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5" w:history="1">
        <w:r w:rsidR="005F363F" w:rsidRPr="00AD4C9D">
          <w:rPr>
            <w:rStyle w:val="Hipervnculo"/>
            <w:noProof/>
          </w:rPr>
          <w:t>Tabla 7. Pruebas Menú Principal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_Toc198031505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45</w:t>
        </w:r>
        <w:r w:rsidR="005F363F">
          <w:rPr>
            <w:noProof/>
            <w:webHidden/>
          </w:rPr>
          <w:fldChar w:fldCharType="end"/>
        </w:r>
      </w:hyperlink>
    </w:p>
    <w:p w14:paraId="5DEA6345" w14:textId="07F0D8AB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6" w:history="1">
        <w:r w:rsidR="005F363F" w:rsidRPr="00AD4C9D">
          <w:rPr>
            <w:rStyle w:val="Hipervnculo"/>
            <w:noProof/>
          </w:rPr>
          <w:t>Tabla 8. Pruebas Gestión Alumnos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_Toc198031506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46</w:t>
        </w:r>
        <w:r w:rsidR="005F363F">
          <w:rPr>
            <w:noProof/>
            <w:webHidden/>
          </w:rPr>
          <w:fldChar w:fldCharType="end"/>
        </w:r>
      </w:hyperlink>
    </w:p>
    <w:p w14:paraId="03EF42E2" w14:textId="71B5435A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7" w:history="1">
        <w:r w:rsidR="005F363F" w:rsidRPr="00AD4C9D">
          <w:rPr>
            <w:rStyle w:val="Hipervnculo"/>
            <w:noProof/>
          </w:rPr>
          <w:t>Tabla 9. Pruebas gestión Libros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_Toc198031507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47</w:t>
        </w:r>
        <w:r w:rsidR="005F363F">
          <w:rPr>
            <w:noProof/>
            <w:webHidden/>
          </w:rPr>
          <w:fldChar w:fldCharType="end"/>
        </w:r>
      </w:hyperlink>
    </w:p>
    <w:p w14:paraId="0CE59266" w14:textId="7D5C4CDD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8" w:history="1">
        <w:r w:rsidR="005F363F" w:rsidRPr="00AD4C9D">
          <w:rPr>
            <w:rStyle w:val="Hipervnculo"/>
            <w:noProof/>
          </w:rPr>
          <w:t>Tabla 10. Prueba Gestión de Prestamos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_Toc198031508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47</w:t>
        </w:r>
        <w:r w:rsidR="005F363F">
          <w:rPr>
            <w:noProof/>
            <w:webHidden/>
          </w:rPr>
          <w:fldChar w:fldCharType="end"/>
        </w:r>
      </w:hyperlink>
    </w:p>
    <w:p w14:paraId="5E2E12AB" w14:textId="59640601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09" w:history="1">
        <w:r w:rsidR="005F363F" w:rsidRPr="00AD4C9D">
          <w:rPr>
            <w:rStyle w:val="Hipervnculo"/>
            <w:noProof/>
          </w:rPr>
          <w:t>Tabla 11. Pruebas Interfaz General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_Toc198031509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48</w:t>
        </w:r>
        <w:r w:rsidR="005F363F">
          <w:rPr>
            <w:noProof/>
            <w:webHidden/>
          </w:rPr>
          <w:fldChar w:fldCharType="end"/>
        </w:r>
      </w:hyperlink>
    </w:p>
    <w:p w14:paraId="288F0C21" w14:textId="104C2750" w:rsidR="005F363F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1510" w:history="1">
        <w:r w:rsidR="005F363F" w:rsidRPr="00AD4C9D">
          <w:rPr>
            <w:rStyle w:val="Hipervnculo"/>
            <w:noProof/>
          </w:rPr>
          <w:t>Tabla 12. Pruebas de Insistencia</w:t>
        </w:r>
        <w:r w:rsidR="005F363F">
          <w:rPr>
            <w:noProof/>
            <w:webHidden/>
          </w:rPr>
          <w:tab/>
        </w:r>
        <w:r w:rsidR="005F363F">
          <w:rPr>
            <w:noProof/>
            <w:webHidden/>
          </w:rPr>
          <w:fldChar w:fldCharType="begin"/>
        </w:r>
        <w:r w:rsidR="005F363F">
          <w:rPr>
            <w:noProof/>
            <w:webHidden/>
          </w:rPr>
          <w:instrText xml:space="preserve"> PAGEREF _Toc198031510 \h </w:instrText>
        </w:r>
        <w:r w:rsidR="005F363F">
          <w:rPr>
            <w:noProof/>
            <w:webHidden/>
          </w:rPr>
        </w:r>
        <w:r w:rsidR="005F363F">
          <w:rPr>
            <w:noProof/>
            <w:webHidden/>
          </w:rPr>
          <w:fldChar w:fldCharType="separate"/>
        </w:r>
        <w:r w:rsidR="005F363F">
          <w:rPr>
            <w:noProof/>
            <w:webHidden/>
          </w:rPr>
          <w:t>48</w:t>
        </w:r>
        <w:r w:rsidR="005F363F">
          <w:rPr>
            <w:noProof/>
            <w:webHidden/>
          </w:rPr>
          <w:fldChar w:fldCharType="end"/>
        </w:r>
      </w:hyperlink>
    </w:p>
    <w:p w14:paraId="24A415CE" w14:textId="12D117F2" w:rsidR="0037151F" w:rsidRDefault="005F363F" w:rsidP="0037151F">
      <w:pPr>
        <w:rPr>
          <w:lang w:bidi="es-ES"/>
        </w:rPr>
      </w:pPr>
      <w:r>
        <w:rPr>
          <w:lang w:bidi="es-ES"/>
        </w:rPr>
        <w:fldChar w:fldCharType="end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t>Ilustraciones</w:t>
      </w:r>
    </w:p>
    <w:p w14:paraId="7A1A2BD5" w14:textId="3AB9C2A5" w:rsidR="00A019BE" w:rsidRDefault="00A019BE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"Ilustración" </w:instrText>
      </w:r>
      <w:r>
        <w:rPr>
          <w:lang w:bidi="es-ES"/>
        </w:rPr>
        <w:fldChar w:fldCharType="separate"/>
      </w:r>
      <w:hyperlink w:anchor="_Toc198030601" w:history="1">
        <w:r w:rsidRPr="00D27369">
          <w:rPr>
            <w:rStyle w:val="Hipervnculo"/>
            <w:noProof/>
          </w:rPr>
          <w:t>Ilustración 1.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_Toc198030601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91081AA" w14:textId="33A7E649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2" w:history="1">
        <w:r w:rsidR="00A019BE" w:rsidRPr="00D27369">
          <w:rPr>
            <w:rStyle w:val="Hipervnculo"/>
            <w:noProof/>
          </w:rPr>
          <w:t>Ilustración 2. Diagrama de Ventanas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_Toc198030602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33</w:t>
        </w:r>
        <w:r w:rsidR="00A019BE">
          <w:rPr>
            <w:noProof/>
            <w:webHidden/>
          </w:rPr>
          <w:fldChar w:fldCharType="end"/>
        </w:r>
      </w:hyperlink>
    </w:p>
    <w:p w14:paraId="694B3730" w14:textId="421850F1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3" w:history="1">
        <w:r w:rsidR="00A019BE" w:rsidRPr="00D27369">
          <w:rPr>
            <w:rStyle w:val="Hipervnculo"/>
            <w:noProof/>
          </w:rPr>
          <w:t>Ilustración 3. Pantalla Login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_Toc198030603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33</w:t>
        </w:r>
        <w:r w:rsidR="00A019BE">
          <w:rPr>
            <w:noProof/>
            <w:webHidden/>
          </w:rPr>
          <w:fldChar w:fldCharType="end"/>
        </w:r>
      </w:hyperlink>
    </w:p>
    <w:p w14:paraId="059123E1" w14:textId="12F1A07B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4" w:history="1">
        <w:r w:rsidR="00A019BE" w:rsidRPr="00D27369">
          <w:rPr>
            <w:rStyle w:val="Hipervnculo"/>
            <w:noProof/>
          </w:rPr>
          <w:t>Ilustración 4. Login, Usuario y Contraseña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_Toc198030604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34</w:t>
        </w:r>
        <w:r w:rsidR="00A019BE">
          <w:rPr>
            <w:noProof/>
            <w:webHidden/>
          </w:rPr>
          <w:fldChar w:fldCharType="end"/>
        </w:r>
      </w:hyperlink>
    </w:p>
    <w:p w14:paraId="2C1A1062" w14:textId="2E05717C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5" w:history="1">
        <w:r w:rsidR="00A019BE" w:rsidRPr="00D27369">
          <w:rPr>
            <w:rStyle w:val="Hipervnculo"/>
            <w:noProof/>
          </w:rPr>
          <w:t>Ilustración 5. Menú Principal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_Toc198030605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34</w:t>
        </w:r>
        <w:r w:rsidR="00A019BE">
          <w:rPr>
            <w:noProof/>
            <w:webHidden/>
          </w:rPr>
          <w:fldChar w:fldCharType="end"/>
        </w:r>
      </w:hyperlink>
    </w:p>
    <w:p w14:paraId="7EF3486E" w14:textId="62687727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6" w:history="1">
        <w:r w:rsidR="00A019BE" w:rsidRPr="00D27369">
          <w:rPr>
            <w:rStyle w:val="Hipervnculo"/>
            <w:noProof/>
          </w:rPr>
          <w:t>Ilustración 6. Pantalla de Gestión de Alumnos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_Toc198030606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35</w:t>
        </w:r>
        <w:r w:rsidR="00A019BE">
          <w:rPr>
            <w:noProof/>
            <w:webHidden/>
          </w:rPr>
          <w:fldChar w:fldCharType="end"/>
        </w:r>
      </w:hyperlink>
    </w:p>
    <w:p w14:paraId="562E9314" w14:textId="448366B7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7" w:history="1">
        <w:r w:rsidR="00A019BE" w:rsidRPr="00D27369">
          <w:rPr>
            <w:rStyle w:val="Hipervnculo"/>
            <w:noProof/>
          </w:rPr>
          <w:t>Ilustración 7. Pantalla de Gestión de Libros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_Toc198030607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36</w:t>
        </w:r>
        <w:r w:rsidR="00A019BE">
          <w:rPr>
            <w:noProof/>
            <w:webHidden/>
          </w:rPr>
          <w:fldChar w:fldCharType="end"/>
        </w:r>
      </w:hyperlink>
    </w:p>
    <w:p w14:paraId="53CD4E7D" w14:textId="3CC1D48B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8" w:history="1">
        <w:r w:rsidR="00A019BE" w:rsidRPr="00D27369">
          <w:rPr>
            <w:rStyle w:val="Hipervnculo"/>
            <w:noProof/>
          </w:rPr>
          <w:t>Ilustración 8. Pantalla de Gestión de Materias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_Toc198030608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36</w:t>
        </w:r>
        <w:r w:rsidR="00A019BE">
          <w:rPr>
            <w:noProof/>
            <w:webHidden/>
          </w:rPr>
          <w:fldChar w:fldCharType="end"/>
        </w:r>
      </w:hyperlink>
    </w:p>
    <w:p w14:paraId="064904A7" w14:textId="41EF21ED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09" w:history="1">
        <w:r w:rsidR="00A019BE" w:rsidRPr="00D27369">
          <w:rPr>
            <w:rStyle w:val="Hipervnculo"/>
            <w:noProof/>
          </w:rPr>
          <w:t>Ilustración 9. Pantalla de Gestión de Materias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_Toc198030609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37</w:t>
        </w:r>
        <w:r w:rsidR="00A019BE">
          <w:rPr>
            <w:noProof/>
            <w:webHidden/>
          </w:rPr>
          <w:fldChar w:fldCharType="end"/>
        </w:r>
      </w:hyperlink>
    </w:p>
    <w:p w14:paraId="3A443C15" w14:textId="76C53F3F" w:rsidR="00A019BE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030610" w:history="1">
        <w:r w:rsidR="00A019BE" w:rsidRPr="00D27369">
          <w:rPr>
            <w:rStyle w:val="Hipervnculo"/>
            <w:noProof/>
          </w:rPr>
          <w:t>Ilustración 10. Pantalla de Gestión de Prestamos</w:t>
        </w:r>
        <w:r w:rsidR="00A019BE">
          <w:rPr>
            <w:noProof/>
            <w:webHidden/>
          </w:rPr>
          <w:tab/>
        </w:r>
        <w:r w:rsidR="00A019BE">
          <w:rPr>
            <w:noProof/>
            <w:webHidden/>
          </w:rPr>
          <w:fldChar w:fldCharType="begin"/>
        </w:r>
        <w:r w:rsidR="00A019BE">
          <w:rPr>
            <w:noProof/>
            <w:webHidden/>
          </w:rPr>
          <w:instrText xml:space="preserve"> PAGEREF _Toc198030610 \h </w:instrText>
        </w:r>
        <w:r w:rsidR="00A019BE">
          <w:rPr>
            <w:noProof/>
            <w:webHidden/>
          </w:rPr>
        </w:r>
        <w:r w:rsidR="00A019BE">
          <w:rPr>
            <w:noProof/>
            <w:webHidden/>
          </w:rPr>
          <w:fldChar w:fldCharType="separate"/>
        </w:r>
        <w:r w:rsidR="00A019BE">
          <w:rPr>
            <w:noProof/>
            <w:webHidden/>
          </w:rPr>
          <w:t>37</w:t>
        </w:r>
        <w:r w:rsidR="00A019BE">
          <w:rPr>
            <w:noProof/>
            <w:webHidden/>
          </w:rPr>
          <w:fldChar w:fldCharType="end"/>
        </w:r>
      </w:hyperlink>
    </w:p>
    <w:p w14:paraId="76519918" w14:textId="66C1BB0E" w:rsidR="00A4165F" w:rsidRDefault="00A019BE" w:rsidP="00A4165F">
      <w:pPr>
        <w:rPr>
          <w:lang w:bidi="es-ES"/>
        </w:rPr>
      </w:pPr>
      <w:r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 w:rsidR="00000000"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 xml:space="preserve">Dado el problema del aumento de préstamos en concesión de beca del instituto y la creciente gestión </w:t>
      </w:r>
      <w:proofErr w:type="gramStart"/>
      <w:r>
        <w:t>del mismo</w:t>
      </w:r>
      <w:proofErr w:type="gramEnd"/>
      <w:r>
        <w:t xml:space="preserve">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631" w:displacedByCustomXml="next"/>
    <w:bookmarkStart w:id="7" w:name="_Toc49341785" w:displacedByCustomXml="next"/>
    <w:bookmarkStart w:id="8" w:name="_Toc170148316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</w:t>
      </w:r>
      <w:proofErr w:type="gramStart"/>
      <w:r w:rsidR="001E5C34">
        <w:t>la misma</w:t>
      </w:r>
      <w:proofErr w:type="gramEnd"/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</w:t>
      </w:r>
      <w:proofErr w:type="gramStart"/>
      <w:r w:rsidRPr="00253E43">
        <w:t>las mismas</w:t>
      </w:r>
      <w:proofErr w:type="gramEnd"/>
      <w:r w:rsidRPr="00253E43">
        <w:t xml:space="preserve">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B45882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13F56143"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4C02F4CF"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73E38BC1"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proofErr w:type="gramStart"/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proofErr w:type="gramEnd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r>
                  <w:t xml:space="preserve">Bootstrap </w:t>
                </w:r>
                <w:proofErr w:type="gramStart"/>
                <w:r w:rsidR="004C6A49">
                  <w:t xml:space="preserve">5.3 </w:t>
                </w:r>
                <w:r>
                  <w:t xml:space="preserve"> jQuery</w:t>
                </w:r>
                <w:proofErr w:type="gramEnd"/>
                <w:r>
                  <w:t xml:space="preserve">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</w:t>
                </w:r>
                <w:proofErr w:type="gramStart"/>
                <w:r w:rsidRPr="004C6A49">
                  <w:t>link</w:t>
                </w:r>
                <w:proofErr w:type="gramEnd"/>
                <w:r w:rsidRPr="004C6A49">
                  <w:t xml:space="preserve">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proofErr w:type="gram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  <w:proofErr w:type="gramEnd"/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proofErr w:type="gramStart"/>
          <w:r w:rsidRPr="00253E43">
            <w:t>En caso que</w:t>
          </w:r>
          <w:proofErr w:type="gramEnd"/>
          <w:r w:rsidRPr="00253E43">
            <w:t xml:space="preserve">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3D7A68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6pt;height:205.2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3D7A68" w:rsidP="000D51A0">
          <w:pPr>
            <w:jc w:val="center"/>
          </w:pPr>
          <w:r>
            <w:pict w14:anchorId="5636CC0F">
              <v:shape id="_x0000_i1026" type="#_x0000_t75" style="width:383.4pt;height:241.8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FC1B59">
        <w:tc>
          <w:tcPr>
            <w:tcW w:w="1418" w:type="dxa"/>
          </w:tcPr>
          <w:p w14:paraId="6795292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FC1B59">
        <w:tc>
          <w:tcPr>
            <w:tcW w:w="1418" w:type="dxa"/>
          </w:tcPr>
          <w:p w14:paraId="135AD6E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592616A0" w14:textId="77777777" w:rsidTr="00FC1B59">
        <w:tc>
          <w:tcPr>
            <w:tcW w:w="1418" w:type="dxa"/>
          </w:tcPr>
          <w:p w14:paraId="6477D42B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4BCE6D6" w14:textId="77777777" w:rsidTr="00FC1B59">
        <w:tc>
          <w:tcPr>
            <w:tcW w:w="1418" w:type="dxa"/>
          </w:tcPr>
          <w:p w14:paraId="253EE107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65C6F342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FC1B59">
        <w:tc>
          <w:tcPr>
            <w:tcW w:w="1418" w:type="dxa"/>
          </w:tcPr>
          <w:p w14:paraId="1C6F16A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FC1B59">
        <w:tc>
          <w:tcPr>
            <w:tcW w:w="1418" w:type="dxa"/>
          </w:tcPr>
          <w:p w14:paraId="75512C03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FC1B59">
        <w:tc>
          <w:tcPr>
            <w:tcW w:w="1418" w:type="dxa"/>
          </w:tcPr>
          <w:p w14:paraId="23C6055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FC1B59">
        <w:tc>
          <w:tcPr>
            <w:tcW w:w="1418" w:type="dxa"/>
          </w:tcPr>
          <w:p w14:paraId="34994EC5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73E20580" w14:textId="77777777" w:rsidTr="00FC1B59">
        <w:tc>
          <w:tcPr>
            <w:tcW w:w="1418" w:type="dxa"/>
          </w:tcPr>
          <w:p w14:paraId="5BDE5C7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FC1B59">
        <w:tc>
          <w:tcPr>
            <w:tcW w:w="1418" w:type="dxa"/>
          </w:tcPr>
          <w:p w14:paraId="40F9F06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FC1B59">
        <w:tc>
          <w:tcPr>
            <w:tcW w:w="1418" w:type="dxa"/>
          </w:tcPr>
          <w:p w14:paraId="69A65AA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FC1B59">
        <w:tc>
          <w:tcPr>
            <w:tcW w:w="1418" w:type="dxa"/>
          </w:tcPr>
          <w:p w14:paraId="20606439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5B4DAA15" w14:textId="77777777" w:rsidTr="00FC1B5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FC1B59">
        <w:tc>
          <w:tcPr>
            <w:tcW w:w="1418" w:type="dxa"/>
          </w:tcPr>
          <w:p w14:paraId="4D82CEB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FC1B59">
        <w:tc>
          <w:tcPr>
            <w:tcW w:w="1418" w:type="dxa"/>
          </w:tcPr>
          <w:p w14:paraId="5E8C36D5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FC1B59">
        <w:tc>
          <w:tcPr>
            <w:tcW w:w="1418" w:type="dxa"/>
          </w:tcPr>
          <w:p w14:paraId="377A484E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FC1B59">
        <w:tc>
          <w:tcPr>
            <w:tcW w:w="1418" w:type="dxa"/>
          </w:tcPr>
          <w:p w14:paraId="4646AADA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FC1B59">
        <w:tc>
          <w:tcPr>
            <w:tcW w:w="1418" w:type="dxa"/>
          </w:tcPr>
          <w:p w14:paraId="27DDA304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2C089766" w14:textId="77777777" w:rsidTr="00FC1B59">
        <w:tc>
          <w:tcPr>
            <w:tcW w:w="1418" w:type="dxa"/>
          </w:tcPr>
          <w:p w14:paraId="492FA31A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251DF464" w14:textId="77777777" w:rsidTr="00FC1B59">
        <w:tc>
          <w:tcPr>
            <w:tcW w:w="1418" w:type="dxa"/>
          </w:tcPr>
          <w:p w14:paraId="60A4F1C1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FC1B5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FC1B59">
        <w:tc>
          <w:tcPr>
            <w:tcW w:w="1418" w:type="dxa"/>
          </w:tcPr>
          <w:p w14:paraId="330F90E5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FC1B59">
        <w:tc>
          <w:tcPr>
            <w:tcW w:w="1418" w:type="dxa"/>
          </w:tcPr>
          <w:p w14:paraId="62ABBDFC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FC1B59">
            <w:r w:rsidRPr="004B0F39">
              <w:t>Administrador</w:t>
            </w:r>
          </w:p>
        </w:tc>
      </w:tr>
      <w:tr w:rsidR="003A29E9" w:rsidRPr="00253E43" w14:paraId="0FC43F6D" w14:textId="77777777" w:rsidTr="00FC1B59">
        <w:tc>
          <w:tcPr>
            <w:tcW w:w="1418" w:type="dxa"/>
          </w:tcPr>
          <w:p w14:paraId="0EAA734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3A29E9" w:rsidRPr="00253E43" w14:paraId="38D34181" w14:textId="77777777" w:rsidTr="00FC1B59">
        <w:tc>
          <w:tcPr>
            <w:tcW w:w="1418" w:type="dxa"/>
          </w:tcPr>
          <w:p w14:paraId="76C1E627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FC1B59">
            <w:r w:rsidRPr="004B0F39">
              <w:t>RF - Todos</w:t>
            </w:r>
          </w:p>
        </w:tc>
      </w:tr>
      <w:tr w:rsidR="003A29E9" w:rsidRPr="00253E43" w14:paraId="5125A2F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FC1B5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FC1B59">
        <w:tc>
          <w:tcPr>
            <w:tcW w:w="1418" w:type="dxa"/>
          </w:tcPr>
          <w:p w14:paraId="2BE92131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FC1B59">
        <w:tc>
          <w:tcPr>
            <w:tcW w:w="1418" w:type="dxa"/>
          </w:tcPr>
          <w:p w14:paraId="13351A81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FC1B59">
        <w:tc>
          <w:tcPr>
            <w:tcW w:w="1418" w:type="dxa"/>
          </w:tcPr>
          <w:p w14:paraId="21F81F96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FC1B59">
        <w:tc>
          <w:tcPr>
            <w:tcW w:w="1418" w:type="dxa"/>
          </w:tcPr>
          <w:p w14:paraId="5A1DE904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752D9870" w14:textId="77777777" w:rsidTr="00FC1B5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FC1B5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FC1B5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FC1B5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568B4A5" w14:textId="77777777" w:rsidTr="00FC1B59">
        <w:tc>
          <w:tcPr>
            <w:tcW w:w="1418" w:type="dxa"/>
          </w:tcPr>
          <w:p w14:paraId="056BEA96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FC1B59">
        <w:tc>
          <w:tcPr>
            <w:tcW w:w="1418" w:type="dxa"/>
          </w:tcPr>
          <w:p w14:paraId="0CE6DC83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FC1B59">
        <w:tc>
          <w:tcPr>
            <w:tcW w:w="1418" w:type="dxa"/>
          </w:tcPr>
          <w:p w14:paraId="719A48B2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FC1B59">
        <w:tc>
          <w:tcPr>
            <w:tcW w:w="1418" w:type="dxa"/>
          </w:tcPr>
          <w:p w14:paraId="311D626D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6A9E592" w14:textId="77777777" w:rsidTr="00FC1B59">
        <w:tc>
          <w:tcPr>
            <w:tcW w:w="1418" w:type="dxa"/>
          </w:tcPr>
          <w:p w14:paraId="402F18A9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FC1B59">
        <w:tc>
          <w:tcPr>
            <w:tcW w:w="1418" w:type="dxa"/>
          </w:tcPr>
          <w:p w14:paraId="2ED8DE3E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FC1B59">
        <w:tc>
          <w:tcPr>
            <w:tcW w:w="1418" w:type="dxa"/>
          </w:tcPr>
          <w:p w14:paraId="56E39A1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FC1B59">
        <w:tc>
          <w:tcPr>
            <w:tcW w:w="1418" w:type="dxa"/>
          </w:tcPr>
          <w:p w14:paraId="55CD451B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FC1B5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FC1B5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FC1B5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FC1B5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FC1B59">
        <w:tc>
          <w:tcPr>
            <w:tcW w:w="1418" w:type="dxa"/>
          </w:tcPr>
          <w:p w14:paraId="5F99E1FF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FC1B59">
        <w:tc>
          <w:tcPr>
            <w:tcW w:w="1418" w:type="dxa"/>
          </w:tcPr>
          <w:p w14:paraId="0D649552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7E6CEF09" w14:textId="77777777" w:rsidTr="00FC1B59">
        <w:tc>
          <w:tcPr>
            <w:tcW w:w="1418" w:type="dxa"/>
          </w:tcPr>
          <w:p w14:paraId="55E5376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14943" w:rsidRPr="00253E43" w14:paraId="0D8CAB25" w14:textId="77777777" w:rsidTr="00FC1B59">
        <w:tc>
          <w:tcPr>
            <w:tcW w:w="1418" w:type="dxa"/>
          </w:tcPr>
          <w:p w14:paraId="341B298D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3A877D1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FC1B59">
        <w:tc>
          <w:tcPr>
            <w:tcW w:w="1418" w:type="dxa"/>
          </w:tcPr>
          <w:p w14:paraId="7AD6CBA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FC1B59">
        <w:tc>
          <w:tcPr>
            <w:tcW w:w="1418" w:type="dxa"/>
          </w:tcPr>
          <w:p w14:paraId="07979227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FC1B59">
        <w:tc>
          <w:tcPr>
            <w:tcW w:w="1418" w:type="dxa"/>
          </w:tcPr>
          <w:p w14:paraId="6290373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FC1B59">
        <w:tc>
          <w:tcPr>
            <w:tcW w:w="1418" w:type="dxa"/>
          </w:tcPr>
          <w:p w14:paraId="7F29E072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0D231BB3" w14:textId="77777777" w:rsidTr="00FC1B59">
        <w:tc>
          <w:tcPr>
            <w:tcW w:w="1418" w:type="dxa"/>
          </w:tcPr>
          <w:p w14:paraId="1F026922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FC1B59">
        <w:tc>
          <w:tcPr>
            <w:tcW w:w="1418" w:type="dxa"/>
          </w:tcPr>
          <w:p w14:paraId="16EA5009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FC1B59">
        <w:tc>
          <w:tcPr>
            <w:tcW w:w="1418" w:type="dxa"/>
          </w:tcPr>
          <w:p w14:paraId="701DD051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FC1B5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FC1B59">
        <w:tc>
          <w:tcPr>
            <w:tcW w:w="1418" w:type="dxa"/>
          </w:tcPr>
          <w:p w14:paraId="5D0E0A73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FC1B59">
        <w:tc>
          <w:tcPr>
            <w:tcW w:w="1418" w:type="dxa"/>
          </w:tcPr>
          <w:p w14:paraId="44E68C88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4D6933F5" w14:textId="77777777" w:rsidTr="00FC1B59">
        <w:tc>
          <w:tcPr>
            <w:tcW w:w="1418" w:type="dxa"/>
          </w:tcPr>
          <w:p w14:paraId="0E5CEB22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44667E92" w14:textId="77777777" w:rsidTr="00FC1B59">
        <w:tc>
          <w:tcPr>
            <w:tcW w:w="1418" w:type="dxa"/>
          </w:tcPr>
          <w:p w14:paraId="57FB2A46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FC1B5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FC1B59">
        <w:tc>
          <w:tcPr>
            <w:tcW w:w="1418" w:type="dxa"/>
          </w:tcPr>
          <w:p w14:paraId="19DF15A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FC1B59">
        <w:tc>
          <w:tcPr>
            <w:tcW w:w="1418" w:type="dxa"/>
          </w:tcPr>
          <w:p w14:paraId="7BCC458A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12481581" w14:textId="77777777" w:rsidTr="00FC1B59">
        <w:tc>
          <w:tcPr>
            <w:tcW w:w="1418" w:type="dxa"/>
          </w:tcPr>
          <w:p w14:paraId="75C12E94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FC1B59">
            <w:r w:rsidRPr="004B0F39">
              <w:t xml:space="preserve">Da acceso al sistema para poder realizar el resto de </w:t>
            </w:r>
            <w:proofErr w:type="gramStart"/>
            <w:r w:rsidRPr="004B0F39">
              <w:t>acciones</w:t>
            </w:r>
            <w:proofErr w:type="gramEnd"/>
            <w:r w:rsidRPr="004B0F39">
              <w:t>.</w:t>
            </w:r>
          </w:p>
        </w:tc>
      </w:tr>
      <w:tr w:rsidR="001528C8" w:rsidRPr="00253E43" w14:paraId="23160D8E" w14:textId="77777777" w:rsidTr="00FC1B59">
        <w:tc>
          <w:tcPr>
            <w:tcW w:w="1418" w:type="dxa"/>
          </w:tcPr>
          <w:p w14:paraId="726DA7C3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FC1B59">
            <w:r w:rsidRPr="004B0F39">
              <w:t>RF - Todos</w:t>
            </w:r>
          </w:p>
        </w:tc>
      </w:tr>
      <w:tr w:rsidR="001528C8" w:rsidRPr="00253E43" w14:paraId="0C752EB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FC1B59">
        <w:tc>
          <w:tcPr>
            <w:tcW w:w="1418" w:type="dxa"/>
          </w:tcPr>
          <w:p w14:paraId="068EDB9C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FC1B5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FC1B59">
        <w:tc>
          <w:tcPr>
            <w:tcW w:w="1418" w:type="dxa"/>
          </w:tcPr>
          <w:p w14:paraId="17FED573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FC1B59">
        <w:tc>
          <w:tcPr>
            <w:tcW w:w="1418" w:type="dxa"/>
          </w:tcPr>
          <w:p w14:paraId="58DA1889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FC1B5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FC1B59">
        <w:tc>
          <w:tcPr>
            <w:tcW w:w="1418" w:type="dxa"/>
          </w:tcPr>
          <w:p w14:paraId="70E1716F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FC1B59">
            <w:pPr>
              <w:rPr>
                <w:bCs/>
              </w:rPr>
            </w:pPr>
          </w:p>
        </w:tc>
      </w:tr>
      <w:tr w:rsidR="001528C8" w:rsidRPr="00253E43" w14:paraId="2E58AA26" w14:textId="77777777" w:rsidTr="00FC1B59">
        <w:tc>
          <w:tcPr>
            <w:tcW w:w="1418" w:type="dxa"/>
          </w:tcPr>
          <w:p w14:paraId="1D4320F3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FC1B59">
        <w:tc>
          <w:tcPr>
            <w:tcW w:w="1418" w:type="dxa"/>
          </w:tcPr>
          <w:p w14:paraId="1A844541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FC1B59">
        <w:tc>
          <w:tcPr>
            <w:tcW w:w="1418" w:type="dxa"/>
          </w:tcPr>
          <w:p w14:paraId="0107911E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FC1B59">
        <w:tc>
          <w:tcPr>
            <w:tcW w:w="1418" w:type="dxa"/>
          </w:tcPr>
          <w:p w14:paraId="3B79A790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1444EA82" w14:textId="77777777" w:rsidTr="00FC1B59">
        <w:tc>
          <w:tcPr>
            <w:tcW w:w="1418" w:type="dxa"/>
          </w:tcPr>
          <w:p w14:paraId="0E9B00AC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proofErr w:type="gramStart"/>
            <w:r>
              <w:rPr>
                <w:b/>
              </w:rPr>
              <w:t xml:space="preserve">datos  </w:t>
            </w:r>
            <w:proofErr w:type="spellStart"/>
            <w:r>
              <w:rPr>
                <w:b/>
              </w:rPr>
              <w:t>subcaso</w:t>
            </w:r>
            <w:proofErr w:type="spellEnd"/>
            <w:proofErr w:type="gram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FC1B59">
        <w:tc>
          <w:tcPr>
            <w:tcW w:w="1418" w:type="dxa"/>
          </w:tcPr>
          <w:p w14:paraId="32E53E7D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FC1B59">
        <w:tc>
          <w:tcPr>
            <w:tcW w:w="1418" w:type="dxa"/>
          </w:tcPr>
          <w:p w14:paraId="55E9746C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FC1B59">
        <w:tc>
          <w:tcPr>
            <w:tcW w:w="1418" w:type="dxa"/>
          </w:tcPr>
          <w:p w14:paraId="10352666" w14:textId="77777777" w:rsidR="009E53B6" w:rsidRPr="00253E43" w:rsidRDefault="009E53B6" w:rsidP="00FC1B5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0385B913" w14:textId="77777777" w:rsidTr="00FC1B59">
        <w:tc>
          <w:tcPr>
            <w:tcW w:w="1418" w:type="dxa"/>
          </w:tcPr>
          <w:p w14:paraId="37BA1B27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FC1B59">
        <w:tc>
          <w:tcPr>
            <w:tcW w:w="1418" w:type="dxa"/>
          </w:tcPr>
          <w:p w14:paraId="3C19C37A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FC1B59">
        <w:tc>
          <w:tcPr>
            <w:tcW w:w="1418" w:type="dxa"/>
          </w:tcPr>
          <w:p w14:paraId="6D0D902B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FC1B59">
        <w:tc>
          <w:tcPr>
            <w:tcW w:w="1418" w:type="dxa"/>
          </w:tcPr>
          <w:p w14:paraId="31229EEA" w14:textId="77777777" w:rsidR="009E53B6" w:rsidRPr="00253E43" w:rsidRDefault="009E53B6" w:rsidP="00FC1B5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FC1B59">
        <w:tc>
          <w:tcPr>
            <w:tcW w:w="1418" w:type="dxa"/>
          </w:tcPr>
          <w:p w14:paraId="22F85DB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FC1B59">
        <w:tc>
          <w:tcPr>
            <w:tcW w:w="1418" w:type="dxa"/>
          </w:tcPr>
          <w:p w14:paraId="70E990B8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7089AD7D" w14:textId="77777777" w:rsidTr="00FC1B59">
        <w:tc>
          <w:tcPr>
            <w:tcW w:w="1418" w:type="dxa"/>
          </w:tcPr>
          <w:p w14:paraId="1200D4A5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FC1B59">
            <w:r w:rsidRPr="004B0F39">
              <w:t>Salida del sistema.</w:t>
            </w:r>
          </w:p>
        </w:tc>
      </w:tr>
      <w:tr w:rsidR="001528C8" w:rsidRPr="00253E43" w14:paraId="71592106" w14:textId="77777777" w:rsidTr="00FC1B59">
        <w:tc>
          <w:tcPr>
            <w:tcW w:w="1418" w:type="dxa"/>
          </w:tcPr>
          <w:p w14:paraId="6CD191EA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FC1B5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F0A6695" w:rsidR="00F070F7" w:rsidRDefault="003D7A68" w:rsidP="00BA514F">
      <w:pPr>
        <w:jc w:val="center"/>
      </w:pPr>
      <w:r>
        <w:pict w14:anchorId="119133E6">
          <v:shape id="_x0000_i1027" type="#_x0000_t75" style="width:252.6pt;height:469.2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3D7A68" w:rsidP="00F02DDB">
      <w:r>
        <w:pict w14:anchorId="3BC76BB7">
          <v:shape id="_x0000_i1028" type="#_x0000_t75" style="width:2in;height:523.2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6pt;height:430.2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>cuenta hasta la forma de Boyce-</w:t>
      </w:r>
      <w:proofErr w:type="spellStart"/>
      <w:r w:rsidR="00667148" w:rsidRPr="00253E43">
        <w:t>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eso….</w:t>
            </w:r>
            <w:proofErr w:type="gramEnd"/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0, I,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II  (</w:t>
            </w:r>
            <w:proofErr w:type="gramEnd"/>
            <w:r>
              <w:rPr>
                <w:rFonts w:cstheme="minorHAnsi"/>
                <w:b/>
                <w:sz w:val="16"/>
                <w:szCs w:val="16"/>
              </w:rPr>
              <w:t>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P: Prestado,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D:Devuelto</w:t>
            </w:r>
            <w:proofErr w:type="gramEnd"/>
          </w:p>
        </w:tc>
      </w:tr>
    </w:tbl>
    <w:p w14:paraId="24206724" w14:textId="77777777" w:rsidR="00F158E5" w:rsidRPr="00253E43" w:rsidRDefault="00F158E5" w:rsidP="006E4CC4"/>
    <w:p w14:paraId="7E836F9F" w14:textId="741F7152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t>Estructura de almacenamiento</w:t>
      </w:r>
      <w:bookmarkEnd w:id="117"/>
      <w:bookmarkEnd w:id="118"/>
      <w:bookmarkEnd w:id="119"/>
    </w:p>
    <w:p w14:paraId="6E58A1CC" w14:textId="77777777" w:rsidR="00BD1C86" w:rsidRDefault="00BD1C86" w:rsidP="00BD1C86">
      <w:r w:rsidRPr="00AA1B50">
        <w:t xml:space="preserve">En este proyecto no se utiliza una base de datos. En su lugar, toda la información se almacena en </w:t>
      </w:r>
      <w:r w:rsidRPr="00AA1B50">
        <w:rPr>
          <w:b/>
          <w:bCs/>
        </w:rPr>
        <w:t>archivos CSV (</w:t>
      </w:r>
      <w:proofErr w:type="spellStart"/>
      <w:r w:rsidRPr="00AA1B50">
        <w:rPr>
          <w:b/>
          <w:bCs/>
        </w:rPr>
        <w:t>Comma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Separated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Values</w:t>
      </w:r>
      <w:proofErr w:type="spellEnd"/>
      <w:r w:rsidRPr="00AA1B50">
        <w:rPr>
          <w:b/>
          <w:bCs/>
        </w:rPr>
        <w:t>)</w:t>
      </w:r>
      <w:r w:rsidRPr="00AA1B50">
        <w:t>. Cada entidad principal del sistema (alumnos, libros, materias, cursos y préstamos) tiene su propio archivo CSV, con el siguiente detalle:</w:t>
      </w:r>
    </w:p>
    <w:p w14:paraId="4BA74D0B" w14:textId="77777777" w:rsidR="00D12952" w:rsidRPr="00AA1B50" w:rsidRDefault="00D12952" w:rsidP="00BD1C86"/>
    <w:p w14:paraId="5944098A" w14:textId="1979EB9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alumnos.csv: nie, nombre, apellidos, tramo, bilingüe.</w:t>
      </w:r>
    </w:p>
    <w:p w14:paraId="222EEBD8" w14:textId="754ED2B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 xml:space="preserve">libros.csv: </w:t>
      </w:r>
      <w:proofErr w:type="spellStart"/>
      <w:r w:rsidRPr="00AA1B50">
        <w:t>isbn</w:t>
      </w:r>
      <w:proofErr w:type="spellEnd"/>
      <w:r w:rsidRPr="00AA1B50">
        <w:t>, t</w:t>
      </w:r>
      <w:r>
        <w:t>i</w:t>
      </w:r>
      <w:r w:rsidRPr="00AA1B50">
        <w:t xml:space="preserve">tulo, autor, </w:t>
      </w:r>
      <w:proofErr w:type="spellStart"/>
      <w:r w:rsidRPr="00AA1B50">
        <w:t>n</w:t>
      </w:r>
      <w:r>
        <w:t>u</w:t>
      </w:r>
      <w:r w:rsidRPr="00AA1B50">
        <w:t>mero_ejemplares</w:t>
      </w:r>
      <w:proofErr w:type="spellEnd"/>
      <w:r w:rsidRPr="00AA1B50">
        <w:t xml:space="preserve">, </w:t>
      </w:r>
      <w:proofErr w:type="spellStart"/>
      <w:r w:rsidRPr="00AA1B50">
        <w:t>id_materia</w:t>
      </w:r>
      <w:proofErr w:type="spellEnd"/>
      <w:r w:rsidRPr="00AA1B50">
        <w:t xml:space="preserve">, </w:t>
      </w:r>
      <w:proofErr w:type="spellStart"/>
      <w:r w:rsidRPr="00AA1B50">
        <w:t>id_curso</w:t>
      </w:r>
      <w:proofErr w:type="spellEnd"/>
      <w:r w:rsidRPr="00AA1B50">
        <w:t>.</w:t>
      </w:r>
    </w:p>
    <w:p w14:paraId="7D1A88D8" w14:textId="6BF5D944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materias.csv: id, nombre, departamento.</w:t>
      </w:r>
    </w:p>
    <w:p w14:paraId="7E00BC54" w14:textId="519D0767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cursos.csv: curso, nivel.</w:t>
      </w:r>
    </w:p>
    <w:p w14:paraId="7D45D813" w14:textId="1031E472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prestamos.csv (</w:t>
      </w:r>
      <w:proofErr w:type="spellStart"/>
      <w:r w:rsidRPr="00AA1B50">
        <w:t>alumnos_cursos_libros</w:t>
      </w:r>
      <w:proofErr w:type="spellEnd"/>
      <w:r w:rsidRPr="00AA1B50">
        <w:t xml:space="preserve">): nie, curso, </w:t>
      </w:r>
      <w:proofErr w:type="spellStart"/>
      <w:r w:rsidRPr="00AA1B50">
        <w:t>isbn</w:t>
      </w:r>
      <w:proofErr w:type="spellEnd"/>
      <w:r w:rsidRPr="00AA1B50">
        <w:t xml:space="preserve">, </w:t>
      </w:r>
      <w:proofErr w:type="spellStart"/>
      <w:r w:rsidRPr="00AA1B50">
        <w:t>fecha_entrega</w:t>
      </w:r>
      <w:proofErr w:type="spellEnd"/>
      <w:r w:rsidRPr="00AA1B50">
        <w:t xml:space="preserve">, </w:t>
      </w:r>
      <w:proofErr w:type="spellStart"/>
      <w:r w:rsidRPr="00AA1B50">
        <w:t>fecha_devolución</w:t>
      </w:r>
      <w:proofErr w:type="spellEnd"/>
      <w:r w:rsidRPr="00AA1B50">
        <w:t>, estado.</w:t>
      </w:r>
    </w:p>
    <w:p w14:paraId="7B7F50F4" w14:textId="77777777" w:rsidR="00BD1C86" w:rsidRDefault="00BD1C86" w:rsidP="0066064E">
      <w:r w:rsidRPr="00AA1B50">
        <w:lastRenderedPageBreak/>
        <w:t xml:space="preserve">Cada archivo tiene como primera línea los nombres de los campos, y las siguientes líneas contienen los datos. La gestión de lectura y escritura se realiza mediante la biblioteca estándar </w:t>
      </w:r>
      <w:proofErr w:type="spellStart"/>
      <w:r w:rsidRPr="00AA1B50">
        <w:t>csv</w:t>
      </w:r>
      <w:proofErr w:type="spellEnd"/>
      <w:r w:rsidRPr="00AA1B50">
        <w:t xml:space="preserve"> de Python.</w:t>
      </w:r>
    </w:p>
    <w:p w14:paraId="02313032" w14:textId="77777777" w:rsidR="00D12952" w:rsidRPr="00AA1B50" w:rsidRDefault="00D12952" w:rsidP="00BD1C86">
      <w:pPr>
        <w:ind w:left="708"/>
      </w:pPr>
    </w:p>
    <w:p w14:paraId="5E518AD0" w14:textId="77777777" w:rsidR="00BD1C86" w:rsidRDefault="00BD1C86" w:rsidP="0066064E">
      <w:r w:rsidRPr="00AA1B50">
        <w:t>Esta estructura permite mantener la persistencia de los datos de manera sencilla, sin necesidad de un sistema gestor de bases de datos, facilitando así el desarrollo, la portabilidad y el mantenimiento de la aplicación.</w:t>
      </w:r>
    </w:p>
    <w:p w14:paraId="4F9F239E" w14:textId="77777777" w:rsidR="00D12952" w:rsidRDefault="00D12952" w:rsidP="00BD1C86">
      <w:pPr>
        <w:ind w:left="708"/>
      </w:pPr>
    </w:p>
    <w:p w14:paraId="09504715" w14:textId="2C4AC9F6" w:rsidR="00BD1C86" w:rsidRDefault="00BD1C86" w:rsidP="0066064E">
      <w:r>
        <w:t xml:space="preserve">Además, al no tener que conectarnos a una base de datos, no tenemos la necesidad de tener una conexión activa a internet, con lo que evitaremos problemas si hay cortes de luz, de internet o acontecimientos imprevisibles similares. Aunque, por otra parte, tiene el inconveniente de que, por defecto los datos de los archivos </w:t>
      </w:r>
      <w:proofErr w:type="spellStart"/>
      <w:r>
        <w:t>csv</w:t>
      </w:r>
      <w:proofErr w:type="spellEnd"/>
      <w:r>
        <w:t xml:space="preserve"> se guardan en local, y tendríamos que </w:t>
      </w:r>
      <w:r w:rsidR="00D12952">
        <w:t>mantener cuidadosamente un sistema de copias de seguridad, para evitar que se pierdan nuestros datos en el momento en el que tengamos algún problema con nuestro dispositivo local.</w:t>
      </w:r>
    </w:p>
    <w:p w14:paraId="754B447B" w14:textId="77777777" w:rsidR="003305C7" w:rsidRPr="003305C7" w:rsidRDefault="003305C7" w:rsidP="003305C7"/>
    <w:p w14:paraId="430D6627" w14:textId="77777777" w:rsidR="00937301" w:rsidRPr="00253E43" w:rsidRDefault="00937301" w:rsidP="00312CEF">
      <w:pPr>
        <w:pStyle w:val="Ttulo2"/>
      </w:pPr>
      <w:bookmarkStart w:id="120" w:name="_Toc49341832"/>
      <w:bookmarkStart w:id="121" w:name="_Toc170148359"/>
      <w:bookmarkStart w:id="122" w:name="_Toc170148674"/>
      <w:r w:rsidRPr="00253E43">
        <w:t>Diseño de procedimientos especiales</w:t>
      </w:r>
      <w:bookmarkEnd w:id="120"/>
      <w:bookmarkEnd w:id="121"/>
      <w:bookmarkEnd w:id="122"/>
    </w:p>
    <w:p w14:paraId="7414CBD8" w14:textId="69010B6B" w:rsidR="0021469D" w:rsidRDefault="0021469D" w:rsidP="0021469D">
      <w:pPr>
        <w:pStyle w:val="Ttulo3"/>
      </w:pPr>
      <w:bookmarkStart w:id="123" w:name="_Toc49341833"/>
      <w:bookmarkStart w:id="124" w:name="_Toc170148360"/>
      <w:bookmarkStart w:id="125" w:name="_Toc170148675"/>
      <w:r w:rsidRPr="00253E43">
        <w:t>Configuración de la aplicación.</w:t>
      </w:r>
      <w:bookmarkEnd w:id="123"/>
      <w:bookmarkEnd w:id="124"/>
      <w:bookmarkEnd w:id="125"/>
    </w:p>
    <w:p w14:paraId="17049C85" w14:textId="77777777" w:rsidR="00865502" w:rsidRPr="00865502" w:rsidRDefault="00865502" w:rsidP="00865502"/>
    <w:p w14:paraId="3C7311B8" w14:textId="4FCF4022" w:rsidR="00865502" w:rsidRPr="00865502" w:rsidRDefault="00865502" w:rsidP="00865502">
      <w:pPr>
        <w:jc w:val="left"/>
      </w:pPr>
      <w:r w:rsidRPr="00865502">
        <w:rPr>
          <w:b/>
          <w:bCs/>
        </w:rPr>
        <w:t>Estructura de carpetas</w:t>
      </w:r>
      <w:r w:rsidRPr="00865502">
        <w:t>:</w:t>
      </w:r>
      <w:r w:rsidRPr="00865502">
        <w:br/>
        <w:t>La aplicación está organizada en varias carpetas principales:</w:t>
      </w:r>
    </w:p>
    <w:p w14:paraId="257B97A9" w14:textId="77777777" w:rsidR="00865502" w:rsidRPr="00865502" w:rsidRDefault="00865502">
      <w:pPr>
        <w:numPr>
          <w:ilvl w:val="0"/>
          <w:numId w:val="5"/>
        </w:numPr>
        <w:jc w:val="left"/>
      </w:pPr>
      <w:proofErr w:type="spellStart"/>
      <w:r w:rsidRPr="00865502">
        <w:t>ui</w:t>
      </w:r>
      <w:proofErr w:type="spellEnd"/>
      <w:r w:rsidRPr="00865502">
        <w:t>/: contiene los módulos relacionados con la interfaz de usuario.</w:t>
      </w:r>
    </w:p>
    <w:p w14:paraId="117603BE" w14:textId="77777777" w:rsidR="00865502" w:rsidRDefault="00865502">
      <w:pPr>
        <w:numPr>
          <w:ilvl w:val="0"/>
          <w:numId w:val="5"/>
        </w:numPr>
        <w:jc w:val="left"/>
      </w:pPr>
      <w:r w:rsidRPr="00865502">
        <w:t xml:space="preserve">test/: contiene los scripts de prueba, desarrollados con </w:t>
      </w:r>
      <w:proofErr w:type="spellStart"/>
      <w:r w:rsidRPr="00865502">
        <w:t>unittest</w:t>
      </w:r>
      <w:proofErr w:type="spellEnd"/>
      <w:r w:rsidRPr="00865502">
        <w:t>.</w:t>
      </w:r>
    </w:p>
    <w:p w14:paraId="1087BC9D" w14:textId="6CE2B1E3" w:rsidR="00865502" w:rsidRDefault="00865502">
      <w:pPr>
        <w:numPr>
          <w:ilvl w:val="0"/>
          <w:numId w:val="5"/>
        </w:numPr>
        <w:jc w:val="left"/>
      </w:pPr>
      <w:proofErr w:type="spellStart"/>
      <w:r>
        <w:t>lib</w:t>
      </w:r>
      <w:proofErr w:type="spellEnd"/>
      <w:r>
        <w:t>/: contiene los archivos.py necesarios para el funcionamiento de la aplicación.</w:t>
      </w:r>
    </w:p>
    <w:p w14:paraId="08220098" w14:textId="230BF90C" w:rsidR="00865502" w:rsidRDefault="00865502">
      <w:pPr>
        <w:numPr>
          <w:ilvl w:val="0"/>
          <w:numId w:val="5"/>
        </w:numPr>
        <w:jc w:val="left"/>
      </w:pPr>
      <w:proofErr w:type="spellStart"/>
      <w:r>
        <w:t>doc</w:t>
      </w:r>
      <w:proofErr w:type="spellEnd"/>
      <w:r>
        <w:t>/: contiene toda la documentación de la aplicación.</w:t>
      </w:r>
    </w:p>
    <w:p w14:paraId="3ED92331" w14:textId="05CCD777" w:rsidR="00DC60D2" w:rsidRDefault="00DC60D2">
      <w:pPr>
        <w:numPr>
          <w:ilvl w:val="0"/>
          <w:numId w:val="5"/>
        </w:numPr>
        <w:jc w:val="left"/>
      </w:pPr>
      <w:proofErr w:type="spellStart"/>
      <w:r>
        <w:t>config</w:t>
      </w:r>
      <w:proofErr w:type="spellEnd"/>
      <w:r>
        <w:t>/: contiene las configuraciones necesarias para el funcionamiento de la aplicación.</w:t>
      </w:r>
    </w:p>
    <w:p w14:paraId="6B1E9CCF" w14:textId="77777777" w:rsidR="00865502" w:rsidRDefault="00865502" w:rsidP="00865502">
      <w:pPr>
        <w:ind w:left="360"/>
        <w:jc w:val="left"/>
      </w:pPr>
    </w:p>
    <w:p w14:paraId="389206E6" w14:textId="15BE0E38" w:rsidR="00865502" w:rsidRPr="00865502" w:rsidRDefault="00865502" w:rsidP="00865502">
      <w:pPr>
        <w:jc w:val="left"/>
      </w:pPr>
      <w:r>
        <w:t xml:space="preserve">Todas ellas incluidas dentro de una carpeta principal de origen, llamada PROYECTO. </w:t>
      </w:r>
    </w:p>
    <w:p w14:paraId="4771C799" w14:textId="77777777" w:rsidR="00865502" w:rsidRPr="00865502" w:rsidRDefault="00865502" w:rsidP="00865502">
      <w:pPr>
        <w:jc w:val="left"/>
      </w:pPr>
    </w:p>
    <w:p w14:paraId="2B4961DA" w14:textId="77777777" w:rsidR="00D12952" w:rsidRPr="00D12952" w:rsidRDefault="00D12952" w:rsidP="00D12952"/>
    <w:p w14:paraId="50370EE7" w14:textId="77777777" w:rsidR="00D12952" w:rsidRPr="00D12952" w:rsidRDefault="00D12952" w:rsidP="00D12952">
      <w:pPr>
        <w:jc w:val="left"/>
      </w:pPr>
      <w:r w:rsidRPr="00D12952">
        <w:rPr>
          <w:b/>
          <w:bCs/>
        </w:rPr>
        <w:t>Autenticación de acceso</w:t>
      </w:r>
      <w:r w:rsidRPr="00D12952">
        <w:t>:</w:t>
      </w:r>
      <w:r w:rsidRPr="00D12952">
        <w:br/>
        <w:t>Para acceder a la aplicación es necesario iniciar sesión con un usuario y contraseña previamente definidos. Este mecanismo asegura que solo personal autorizado pueda gestionar los préstamos de libros.</w:t>
      </w:r>
    </w:p>
    <w:p w14:paraId="6B439266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Al iniciar la aplicación, se mostrará una pantalla de </w:t>
      </w:r>
      <w:proofErr w:type="spellStart"/>
      <w:r w:rsidRPr="00D12952">
        <w:t>login</w:t>
      </w:r>
      <w:proofErr w:type="spellEnd"/>
      <w:r w:rsidRPr="00D12952">
        <w:t>.</w:t>
      </w:r>
    </w:p>
    <w:p w14:paraId="1A545522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>El sistema validará las credenciales antes de permitir el acceso.</w:t>
      </w:r>
    </w:p>
    <w:p w14:paraId="3052B96B" w14:textId="5CC76F45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Las credenciales por defecto se configuran en el archivo </w:t>
      </w:r>
      <w:proofErr w:type="spellStart"/>
      <w:r>
        <w:t>ui</w:t>
      </w:r>
      <w:proofErr w:type="spellEnd"/>
      <w:r>
        <w:t xml:space="preserve">/menu.py, en el método: </w:t>
      </w:r>
      <w:proofErr w:type="spellStart"/>
      <w:r w:rsidRPr="00D12952">
        <w:t>iniciar_</w:t>
      </w:r>
      <w:proofErr w:type="gramStart"/>
      <w:r w:rsidRPr="00D12952">
        <w:t>sesion</w:t>
      </w:r>
      <w:proofErr w:type="spellEnd"/>
      <w:r w:rsidRPr="00D12952">
        <w:t>(</w:t>
      </w:r>
      <w:proofErr w:type="gramEnd"/>
      <w:r w:rsidRPr="00D12952">
        <w:t>)</w:t>
      </w:r>
      <w:r>
        <w:t>.</w:t>
      </w:r>
    </w:p>
    <w:p w14:paraId="709FFCF5" w14:textId="77777777" w:rsidR="00D12952" w:rsidRDefault="00D12952">
      <w:pPr>
        <w:numPr>
          <w:ilvl w:val="0"/>
          <w:numId w:val="4"/>
        </w:numPr>
        <w:jc w:val="left"/>
      </w:pPr>
      <w:r w:rsidRPr="00D12952">
        <w:t>Se recomienda cambiar las credenciales por defecto tras la primera ejecución.</w:t>
      </w:r>
    </w:p>
    <w:p w14:paraId="2EE3B1D2" w14:textId="77777777" w:rsidR="00865502" w:rsidRDefault="00865502" w:rsidP="00865502">
      <w:pPr>
        <w:jc w:val="left"/>
      </w:pPr>
    </w:p>
    <w:p w14:paraId="056C01F4" w14:textId="76FC2DE6" w:rsidR="00865502" w:rsidRDefault="00865502" w:rsidP="00865502">
      <w:pPr>
        <w:jc w:val="left"/>
      </w:pPr>
      <w:r w:rsidRPr="00865502">
        <w:rPr>
          <w:b/>
          <w:bCs/>
        </w:rPr>
        <w:t>Instalación de dependencias</w:t>
      </w:r>
      <w:r w:rsidRPr="00865502">
        <w:t>:</w:t>
      </w:r>
    </w:p>
    <w:p w14:paraId="55A6D642" w14:textId="54172520" w:rsidR="00865502" w:rsidRDefault="00865502" w:rsidP="00865502">
      <w:pPr>
        <w:jc w:val="left"/>
      </w:pPr>
      <w:r>
        <w:t>El proyecto que se realiza necesita las siguientes importaciones de librerías para funcionar:</w:t>
      </w:r>
    </w:p>
    <w:p w14:paraId="7F1A6C36" w14:textId="77777777" w:rsidR="00865502" w:rsidRDefault="00865502" w:rsidP="00865502">
      <w:pPr>
        <w:jc w:val="left"/>
      </w:pPr>
    </w:p>
    <w:p w14:paraId="1A2B9EFE" w14:textId="5BB1FE90" w:rsidR="00865502" w:rsidRDefault="00865502" w:rsidP="00865502">
      <w:pPr>
        <w:jc w:val="left"/>
      </w:pPr>
      <w:r>
        <w:t>En el fichero app.py:</w:t>
      </w:r>
    </w:p>
    <w:p w14:paraId="3BF1E95D" w14:textId="77777777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lastRenderedPageBreak/>
        <w:t>import</w:t>
      </w:r>
      <w:proofErr w:type="spellEnd"/>
      <w:r w:rsidRPr="00865502">
        <w:t xml:space="preserve"> </w:t>
      </w:r>
      <w:proofErr w:type="spellStart"/>
      <w:r w:rsidRPr="00865502">
        <w:t>csv</w:t>
      </w:r>
      <w:proofErr w:type="spellEnd"/>
    </w:p>
    <w:p w14:paraId="6DBF0C66" w14:textId="35854658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re</w:t>
      </w:r>
    </w:p>
    <w:p w14:paraId="3F3851F0" w14:textId="5CC313F3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os</w:t>
      </w:r>
    </w:p>
    <w:p w14:paraId="06243758" w14:textId="1BCFAF5A" w:rsidR="00865502" w:rsidRDefault="00865502" w:rsidP="00865502">
      <w:pPr>
        <w:jc w:val="left"/>
      </w:pPr>
      <w:r>
        <w:t>En el fichero test.py:</w:t>
      </w:r>
    </w:p>
    <w:p w14:paraId="1CAD18ED" w14:textId="77777777" w:rsidR="00865502" w:rsidRDefault="00865502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unittest</w:t>
      </w:r>
      <w:proofErr w:type="spellEnd"/>
    </w:p>
    <w:p w14:paraId="5347B5EC" w14:textId="77777777" w:rsidR="00CC0B21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tempfile</w:t>
      </w:r>
      <w:proofErr w:type="spellEnd"/>
    </w:p>
    <w:p w14:paraId="0C68E538" w14:textId="011AF235" w:rsidR="00865502" w:rsidRDefault="00CC0B21">
      <w:pPr>
        <w:pStyle w:val="Prrafodelista"/>
        <w:numPr>
          <w:ilvl w:val="0"/>
          <w:numId w:val="13"/>
        </w:numPr>
        <w:jc w:val="left"/>
      </w:pP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unittest.mock</w:t>
      </w:r>
      <w:proofErr w:type="spellEnd"/>
      <w:proofErr w:type="gram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patch</w:t>
      </w:r>
      <w:proofErr w:type="spellEnd"/>
    </w:p>
    <w:p w14:paraId="087472B0" w14:textId="77777777" w:rsidR="00CC0B21" w:rsidRDefault="00CC0B21" w:rsidP="00CC0B21">
      <w:pPr>
        <w:ind w:left="360"/>
        <w:jc w:val="left"/>
      </w:pPr>
    </w:p>
    <w:p w14:paraId="1E61AA0B" w14:textId="7E74C050" w:rsidR="00865502" w:rsidRDefault="00865502" w:rsidP="00865502">
      <w:pPr>
        <w:jc w:val="left"/>
      </w:pPr>
      <w:r w:rsidRPr="00865502">
        <w:rPr>
          <w:b/>
          <w:bCs/>
        </w:rPr>
        <w:t>Ejecución de la aplicación</w:t>
      </w:r>
      <w:r w:rsidRPr="00865502">
        <w:t>:</w:t>
      </w:r>
      <w:r w:rsidRPr="00865502">
        <w:br/>
        <w:t>Para iniciar la aplicación, se ejecuta el archivo principal desde la raíz del proyecto:</w:t>
      </w:r>
    </w:p>
    <w:p w14:paraId="3DF1B95C" w14:textId="77777777" w:rsidR="00EA17AA" w:rsidRDefault="00EA17AA" w:rsidP="00865502">
      <w:pPr>
        <w:jc w:val="left"/>
      </w:pPr>
    </w:p>
    <w:p w14:paraId="623261E5" w14:textId="7DF77B31" w:rsidR="00865502" w:rsidRDefault="00EA17AA" w:rsidP="00865502">
      <w:pPr>
        <w:jc w:val="left"/>
      </w:pPr>
      <w:proofErr w:type="spellStart"/>
      <w:r w:rsidRPr="00EA17AA">
        <w:t>python</w:t>
      </w:r>
      <w:proofErr w:type="spellEnd"/>
      <w:r w:rsidRPr="00EA17AA">
        <w:t xml:space="preserve"> </w:t>
      </w:r>
      <w:r w:rsidR="00C8320F">
        <w:t>main</w:t>
      </w:r>
      <w:r w:rsidRPr="00EA17AA">
        <w:t>.py</w:t>
      </w:r>
    </w:p>
    <w:p w14:paraId="76CF70E1" w14:textId="77777777" w:rsidR="00BE685D" w:rsidRDefault="00BE685D" w:rsidP="00865502">
      <w:pPr>
        <w:jc w:val="left"/>
      </w:pPr>
    </w:p>
    <w:p w14:paraId="3B99FDA3" w14:textId="77777777" w:rsidR="00CC0B21" w:rsidRDefault="00CC0B21" w:rsidP="00CC0B21">
      <w:pPr>
        <w:jc w:val="left"/>
        <w:rPr>
          <w:b/>
          <w:bCs/>
        </w:rPr>
      </w:pPr>
      <w:r w:rsidRPr="00CC0B21">
        <w:rPr>
          <w:b/>
          <w:bCs/>
        </w:rPr>
        <w:t>Parámetros de configuración:</w:t>
      </w:r>
    </w:p>
    <w:p w14:paraId="4CC700D7" w14:textId="77777777" w:rsidR="00CC0B21" w:rsidRDefault="00CC0B21" w:rsidP="00CC0B21">
      <w:pPr>
        <w:jc w:val="left"/>
      </w:pPr>
      <w:r w:rsidRPr="00CC0B21">
        <w:br/>
        <w:t>La aplicación requiere de un fichero de configuración externo llamado config.py, en el que se almacenan todos los parámetros esenciales para su funcionamiento. En este archivo se definen las rutas a los archivos CSV que gestionan las distintas entidades del sistema</w:t>
      </w:r>
    </w:p>
    <w:p w14:paraId="274F77C3" w14:textId="77777777" w:rsidR="00CC0B21" w:rsidRDefault="00CC0B21" w:rsidP="00CC0B21">
      <w:pPr>
        <w:jc w:val="left"/>
      </w:pPr>
      <w:r w:rsidRPr="00CC0B21">
        <w:t>(como alumnos.csv, libros.csv, prestamos.csv, etc.), así como la estructura de campos para cada tipo de registro.</w:t>
      </w:r>
    </w:p>
    <w:p w14:paraId="1126824D" w14:textId="77777777" w:rsidR="00CC0B21" w:rsidRDefault="00CC0B21" w:rsidP="00CC0B21">
      <w:pPr>
        <w:jc w:val="left"/>
      </w:pPr>
    </w:p>
    <w:p w14:paraId="05026FF0" w14:textId="77777777" w:rsidR="00CC0B21" w:rsidRDefault="00CC0B21" w:rsidP="00CC0B21">
      <w:pPr>
        <w:jc w:val="left"/>
      </w:pPr>
      <w:r w:rsidRPr="00CC0B21">
        <w:t xml:space="preserve">Además, en config.py se guardan las credenciales necesarias para iniciar sesión, diferenciando así los permisos de acceso y asegurando que solo usuarios autorizados puedan operar la aplicación. Esta centralización de la configuración permite que la aplicación determine de manera flexible y controlada qué módulos deben gestionarse (alumnos, libros, materias, cursos, préstamos, etc.), facilitando la adaptación a diferentes necesidades sin modificar el código principal. </w:t>
      </w:r>
    </w:p>
    <w:p w14:paraId="3E657187" w14:textId="77777777" w:rsidR="00CC0B21" w:rsidRDefault="00CC0B21" w:rsidP="00CC0B21">
      <w:pPr>
        <w:jc w:val="left"/>
      </w:pPr>
    </w:p>
    <w:p w14:paraId="5F283577" w14:textId="498CECCE" w:rsidR="00CC0B21" w:rsidRPr="00CC0B21" w:rsidRDefault="00CC0B21" w:rsidP="00CC0B21">
      <w:pPr>
        <w:jc w:val="left"/>
      </w:pPr>
      <w:r w:rsidRPr="00CC0B21">
        <w:t>Este enfoque simplifica tanto el despliegue como el mantenimiento, resultando especialmente útil en entornos educativos o institucionales donde los parámetros de operación suelen ser estables y no requieren cambios frecuentes.</w:t>
      </w:r>
    </w:p>
    <w:p w14:paraId="681FF869" w14:textId="77777777" w:rsidR="003305C7" w:rsidRPr="003305C7" w:rsidRDefault="003305C7" w:rsidP="00CC0B21">
      <w:pPr>
        <w:jc w:val="left"/>
      </w:pPr>
    </w:p>
    <w:p w14:paraId="33560BAD" w14:textId="77777777" w:rsidR="00B72C2F" w:rsidRDefault="00B72C2F" w:rsidP="00B72C2F">
      <w:pPr>
        <w:pStyle w:val="Ttulo3"/>
      </w:pPr>
      <w:bookmarkStart w:id="126" w:name="_Toc49341834"/>
      <w:bookmarkStart w:id="127" w:name="_Toc170148361"/>
      <w:bookmarkStart w:id="128" w:name="_Toc170148676"/>
      <w:r>
        <w:t>Estructura del fichero de datos</w:t>
      </w:r>
      <w:bookmarkEnd w:id="126"/>
      <w:bookmarkEnd w:id="127"/>
      <w:bookmarkEnd w:id="128"/>
    </w:p>
    <w:p w14:paraId="212F6A89" w14:textId="77777777" w:rsidR="00C86A81" w:rsidRPr="00C86A81" w:rsidRDefault="00C86A81" w:rsidP="00C86A81"/>
    <w:p w14:paraId="18843F04" w14:textId="77777777" w:rsidR="00C86A81" w:rsidRDefault="00C86A81" w:rsidP="00C86A81">
      <w:r w:rsidRPr="00C86A81">
        <w:t xml:space="preserve">La aplicación utiliza ficheros en formato </w:t>
      </w:r>
      <w:r w:rsidRPr="00C86A81">
        <w:rPr>
          <w:b/>
          <w:bCs/>
        </w:rPr>
        <w:t>CSV (</w:t>
      </w:r>
      <w:proofErr w:type="spellStart"/>
      <w:r w:rsidRPr="00C86A81">
        <w:rPr>
          <w:b/>
          <w:bCs/>
        </w:rPr>
        <w:t>Comma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Separated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Values</w:t>
      </w:r>
      <w:proofErr w:type="spellEnd"/>
      <w:r w:rsidRPr="00C86A81">
        <w:rPr>
          <w:b/>
          <w:bCs/>
        </w:rPr>
        <w:t>)</w:t>
      </w:r>
      <w:r w:rsidRPr="00C86A81">
        <w:t xml:space="preserve"> como sistema de almacenamiento persistente. Cada entidad principal del sistema (alumnos, libros, materias, cursos y préstamos) se gestiona mediante su propio fichero independiente. Todos los archivos se codifican en </w:t>
      </w:r>
      <w:r w:rsidRPr="00C86A81">
        <w:rPr>
          <w:b/>
          <w:bCs/>
        </w:rPr>
        <w:t>UTF-8</w:t>
      </w:r>
      <w:r w:rsidRPr="00C86A81">
        <w:t xml:space="preserve"> y están situados en el mismo directorio que la aplicación.</w:t>
      </w:r>
    </w:p>
    <w:p w14:paraId="1A018503" w14:textId="77777777" w:rsidR="00C86A81" w:rsidRPr="00C86A81" w:rsidRDefault="00C86A81" w:rsidP="00C86A81"/>
    <w:p w14:paraId="24722883" w14:textId="77777777" w:rsidR="00C86A81" w:rsidRDefault="00C86A81" w:rsidP="00C86A81">
      <w:pPr>
        <w:rPr>
          <w:b/>
          <w:bCs/>
        </w:rPr>
      </w:pPr>
      <w:r w:rsidRPr="00C86A81">
        <w:rPr>
          <w:b/>
          <w:bCs/>
        </w:rPr>
        <w:t>1. alumnos.csv</w:t>
      </w:r>
    </w:p>
    <w:p w14:paraId="296296AB" w14:textId="77777777" w:rsidR="00C86A81" w:rsidRPr="00C86A81" w:rsidRDefault="00C86A81" w:rsidP="00C86A81">
      <w:pPr>
        <w:rPr>
          <w:b/>
          <w:bCs/>
        </w:rPr>
      </w:pPr>
    </w:p>
    <w:p w14:paraId="4A88FBF0" w14:textId="77777777" w:rsidR="00C86A81" w:rsidRPr="00C86A81" w:rsidRDefault="00C86A81" w:rsidP="00C86A81">
      <w:r w:rsidRPr="00C86A81">
        <w:t>Contiene los datos del alumnado. Cada línea representa un alumno.</w:t>
      </w:r>
    </w:p>
    <w:p w14:paraId="0435F19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2481172D" w14:textId="77777777" w:rsidR="00C86A81" w:rsidRPr="00C86A81" w:rsidRDefault="00C86A81">
      <w:pPr>
        <w:numPr>
          <w:ilvl w:val="0"/>
          <w:numId w:val="7"/>
        </w:numPr>
      </w:pPr>
      <w:r w:rsidRPr="00C86A81">
        <w:t>nie: Identificador del alumno (clave primaria)</w:t>
      </w:r>
    </w:p>
    <w:p w14:paraId="0762E87A" w14:textId="77777777" w:rsidR="00C86A81" w:rsidRPr="00C86A81" w:rsidRDefault="00C86A81">
      <w:pPr>
        <w:numPr>
          <w:ilvl w:val="0"/>
          <w:numId w:val="7"/>
        </w:numPr>
      </w:pPr>
      <w:r w:rsidRPr="00C86A81">
        <w:lastRenderedPageBreak/>
        <w:t>nombre: Nombre del alumno</w:t>
      </w:r>
    </w:p>
    <w:p w14:paraId="787D3C9A" w14:textId="77777777" w:rsidR="00C86A81" w:rsidRPr="00C86A81" w:rsidRDefault="00C86A81">
      <w:pPr>
        <w:numPr>
          <w:ilvl w:val="0"/>
          <w:numId w:val="7"/>
        </w:numPr>
      </w:pPr>
      <w:r w:rsidRPr="00C86A81">
        <w:t>apellidos: Apellidos del alumno</w:t>
      </w:r>
    </w:p>
    <w:p w14:paraId="778AC732" w14:textId="77777777" w:rsidR="00C86A81" w:rsidRPr="00C86A81" w:rsidRDefault="00C86A81">
      <w:pPr>
        <w:numPr>
          <w:ilvl w:val="0"/>
          <w:numId w:val="7"/>
        </w:numPr>
      </w:pPr>
      <w:r w:rsidRPr="00C86A81">
        <w:t>tramo: Tramo de beca (0, I o II)</w:t>
      </w:r>
    </w:p>
    <w:p w14:paraId="2208AEB2" w14:textId="77777777" w:rsidR="00C86A81" w:rsidRDefault="00C86A81">
      <w:pPr>
        <w:numPr>
          <w:ilvl w:val="0"/>
          <w:numId w:val="7"/>
        </w:numPr>
      </w:pPr>
      <w:proofErr w:type="spellStart"/>
      <w:r w:rsidRPr="00C86A81">
        <w:t>bilingue</w:t>
      </w:r>
      <w:proofErr w:type="spellEnd"/>
      <w:r w:rsidRPr="00C86A81">
        <w:t>: Si está en programa bilingüe (S/N)</w:t>
      </w:r>
    </w:p>
    <w:p w14:paraId="578AA6D5" w14:textId="77777777" w:rsidR="00C86A81" w:rsidRDefault="00C86A81" w:rsidP="00C86A81"/>
    <w:p w14:paraId="1611AE34" w14:textId="77777777" w:rsidR="00C86A81" w:rsidRDefault="00C86A81" w:rsidP="00C86A81"/>
    <w:p w14:paraId="302DC519" w14:textId="77777777" w:rsidR="00C86A81" w:rsidRDefault="00C86A81" w:rsidP="00C86A81"/>
    <w:p w14:paraId="7CB87BFA" w14:textId="77777777" w:rsidR="00C86A81" w:rsidRDefault="00C86A81" w:rsidP="00C86A81"/>
    <w:p w14:paraId="5DE58F3D" w14:textId="77777777" w:rsidR="00C86A81" w:rsidRDefault="00C86A81" w:rsidP="00C86A81"/>
    <w:p w14:paraId="107BEB59" w14:textId="317E6DD4" w:rsidR="00A019BE" w:rsidRDefault="00A019BE" w:rsidP="00A019BE">
      <w:pPr>
        <w:pStyle w:val="Descripcin"/>
        <w:keepNext/>
      </w:pPr>
      <w:bookmarkStart w:id="129" w:name="_Toc198031499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</w:t>
      </w:r>
      <w:r>
        <w:fldChar w:fldCharType="end"/>
      </w:r>
      <w:r>
        <w:t>. Alumnos.csv</w:t>
      </w:r>
      <w:bookmarkEnd w:id="1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C86A81" w14:paraId="0785D5D8" w14:textId="77777777" w:rsidTr="00C86A81">
        <w:tc>
          <w:tcPr>
            <w:tcW w:w="2506" w:type="dxa"/>
          </w:tcPr>
          <w:p w14:paraId="282FD774" w14:textId="65E2CC3B" w:rsidR="00C86A81" w:rsidRPr="00C86A81" w:rsidRDefault="00C86A81" w:rsidP="00C86A81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E6944FF" w14:textId="29CB8186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788CBE5" w14:textId="3363A6F3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602E131" w14:textId="4D337F7C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C86A81" w14:paraId="6AD9D0CC" w14:textId="77777777" w:rsidTr="00C86A81">
        <w:tc>
          <w:tcPr>
            <w:tcW w:w="2506" w:type="dxa"/>
          </w:tcPr>
          <w:p w14:paraId="3469660F" w14:textId="05EED096" w:rsidR="00C86A81" w:rsidRDefault="00C86A81" w:rsidP="00C86A81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A7D15D4" w14:textId="1B294813" w:rsidR="00C86A81" w:rsidRDefault="00C86A81" w:rsidP="00C86A81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BBB51B0" w14:textId="1AA8483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C39A774" w14:textId="272BA87C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8AC638C" w14:textId="77777777" w:rsidTr="00C86A81">
        <w:tc>
          <w:tcPr>
            <w:tcW w:w="2506" w:type="dxa"/>
          </w:tcPr>
          <w:p w14:paraId="412C2323" w14:textId="6310308A" w:rsidR="00C86A81" w:rsidRDefault="00C86A81" w:rsidP="00C86A81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554CC776" w14:textId="0B61DC94" w:rsidR="00C86A81" w:rsidRDefault="00C86A81" w:rsidP="00C86A81">
            <w:pPr>
              <w:jc w:val="center"/>
            </w:pPr>
            <w:r w:rsidRPr="00C86A81">
              <w:t>Nombre del alumno</w:t>
            </w:r>
          </w:p>
        </w:tc>
        <w:tc>
          <w:tcPr>
            <w:tcW w:w="2506" w:type="dxa"/>
          </w:tcPr>
          <w:p w14:paraId="7D8CDA39" w14:textId="5DF2E2A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F9CAD2D" w14:textId="017BC8F2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3E0C6D8C" w14:textId="77777777" w:rsidTr="00C86A81">
        <w:tc>
          <w:tcPr>
            <w:tcW w:w="2506" w:type="dxa"/>
          </w:tcPr>
          <w:p w14:paraId="6873E7A5" w14:textId="534B83FD" w:rsidR="00C86A81" w:rsidRDefault="00C86A81" w:rsidP="00C86A81">
            <w:pPr>
              <w:jc w:val="center"/>
            </w:pPr>
            <w:r>
              <w:t>apellidos</w:t>
            </w:r>
          </w:p>
        </w:tc>
        <w:tc>
          <w:tcPr>
            <w:tcW w:w="2506" w:type="dxa"/>
          </w:tcPr>
          <w:p w14:paraId="418A9376" w14:textId="7F5DE26D" w:rsidR="00C86A81" w:rsidRDefault="00C86A81" w:rsidP="00C86A81">
            <w:pPr>
              <w:jc w:val="center"/>
            </w:pPr>
            <w:r w:rsidRPr="00C86A81">
              <w:t>Apellidos del alumno</w:t>
            </w:r>
          </w:p>
        </w:tc>
        <w:tc>
          <w:tcPr>
            <w:tcW w:w="2506" w:type="dxa"/>
          </w:tcPr>
          <w:p w14:paraId="7C47ECA1" w14:textId="49EF35BB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E4DE9BA" w14:textId="04D8A6E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FD41AD4" w14:textId="77777777" w:rsidTr="00C86A81">
        <w:tc>
          <w:tcPr>
            <w:tcW w:w="2506" w:type="dxa"/>
          </w:tcPr>
          <w:p w14:paraId="7DD359C4" w14:textId="11CEE290" w:rsidR="00C86A81" w:rsidRDefault="00C86A81" w:rsidP="00C86A81">
            <w:pPr>
              <w:jc w:val="center"/>
            </w:pPr>
            <w:r>
              <w:t>tramo</w:t>
            </w:r>
          </w:p>
        </w:tc>
        <w:tc>
          <w:tcPr>
            <w:tcW w:w="2506" w:type="dxa"/>
          </w:tcPr>
          <w:p w14:paraId="3027A01A" w14:textId="5F8F48D1" w:rsidR="00C86A81" w:rsidRDefault="00C86A81" w:rsidP="00C86A81">
            <w:pPr>
              <w:jc w:val="center"/>
            </w:pPr>
            <w:r w:rsidRPr="00C86A81">
              <w:t>Tramo de beca (0, I, II)</w:t>
            </w:r>
          </w:p>
        </w:tc>
        <w:tc>
          <w:tcPr>
            <w:tcW w:w="2506" w:type="dxa"/>
          </w:tcPr>
          <w:p w14:paraId="7B35CE7F" w14:textId="78ED1ED2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A3FE229" w14:textId="0687041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4DD83C82" w14:textId="77777777" w:rsidTr="00C86A81">
        <w:tc>
          <w:tcPr>
            <w:tcW w:w="2506" w:type="dxa"/>
          </w:tcPr>
          <w:p w14:paraId="67163258" w14:textId="4444ABC0" w:rsidR="00C86A81" w:rsidRDefault="00C86A81" w:rsidP="00C86A81">
            <w:pPr>
              <w:jc w:val="center"/>
            </w:pPr>
            <w:r>
              <w:t>bilingüe</w:t>
            </w:r>
          </w:p>
        </w:tc>
        <w:tc>
          <w:tcPr>
            <w:tcW w:w="2506" w:type="dxa"/>
          </w:tcPr>
          <w:p w14:paraId="5996596C" w14:textId="15AE9BBE" w:rsidR="00C86A81" w:rsidRDefault="00C86A81" w:rsidP="00C86A81">
            <w:pPr>
              <w:jc w:val="center"/>
            </w:pPr>
            <w:r w:rsidRPr="00C86A81">
              <w:t>Participación en programa bilingüe (S/N)</w:t>
            </w:r>
          </w:p>
        </w:tc>
        <w:tc>
          <w:tcPr>
            <w:tcW w:w="2506" w:type="dxa"/>
          </w:tcPr>
          <w:p w14:paraId="77F15CF2" w14:textId="3BC460F7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0187B285" w14:textId="04B3EEF5" w:rsidR="00C86A81" w:rsidRDefault="00C86A81" w:rsidP="00C86A81">
            <w:pPr>
              <w:jc w:val="center"/>
            </w:pPr>
            <w:r>
              <w:t>Sí</w:t>
            </w:r>
          </w:p>
        </w:tc>
      </w:tr>
    </w:tbl>
    <w:p w14:paraId="64A550CE" w14:textId="77777777" w:rsidR="00C86A81" w:rsidRPr="00C86A81" w:rsidRDefault="00C86A81" w:rsidP="00C86A81"/>
    <w:p w14:paraId="42229AEF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2. libros.csv</w:t>
      </w:r>
    </w:p>
    <w:p w14:paraId="449EAC79" w14:textId="77777777" w:rsidR="00C86A81" w:rsidRPr="00C86A81" w:rsidRDefault="00C86A81" w:rsidP="00C86A81">
      <w:r w:rsidRPr="00C86A81">
        <w:t>Contiene la información de los libros disponibles.</w:t>
      </w:r>
    </w:p>
    <w:p w14:paraId="164B7C25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68E65747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isbn</w:t>
      </w:r>
      <w:proofErr w:type="spellEnd"/>
      <w:r w:rsidRPr="00C86A81">
        <w:t>: Identificador del libro (clave primaria)</w:t>
      </w:r>
    </w:p>
    <w:p w14:paraId="67AF35B4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titulo</w:t>
      </w:r>
      <w:proofErr w:type="spellEnd"/>
      <w:r w:rsidRPr="00C86A81">
        <w:t>: Título del libro</w:t>
      </w:r>
    </w:p>
    <w:p w14:paraId="47AC1E58" w14:textId="77777777" w:rsidR="00C86A81" w:rsidRPr="00C86A81" w:rsidRDefault="00C86A81">
      <w:pPr>
        <w:numPr>
          <w:ilvl w:val="0"/>
          <w:numId w:val="8"/>
        </w:numPr>
      </w:pPr>
      <w:r w:rsidRPr="00C86A81">
        <w:t>autor: Autor del libro</w:t>
      </w:r>
    </w:p>
    <w:p w14:paraId="3114FBA6" w14:textId="1D488153" w:rsidR="00C86A81" w:rsidRDefault="00B950A8">
      <w:pPr>
        <w:numPr>
          <w:ilvl w:val="0"/>
          <w:numId w:val="8"/>
        </w:numPr>
      </w:pPr>
      <w:proofErr w:type="spellStart"/>
      <w:r>
        <w:t>numero_ejemplares</w:t>
      </w:r>
      <w:proofErr w:type="spellEnd"/>
      <w:r>
        <w:t xml:space="preserve">: </w:t>
      </w:r>
      <w:proofErr w:type="spellStart"/>
      <w:r>
        <w:t>numero</w:t>
      </w:r>
      <w:proofErr w:type="spellEnd"/>
      <w:r>
        <w:t xml:space="preserve"> de ejemplares disponibles para préstamo.</w:t>
      </w:r>
    </w:p>
    <w:p w14:paraId="75C20E34" w14:textId="5C611DE2" w:rsidR="00B950A8" w:rsidRDefault="00B950A8">
      <w:pPr>
        <w:numPr>
          <w:ilvl w:val="0"/>
          <w:numId w:val="8"/>
        </w:numPr>
      </w:pPr>
      <w:proofErr w:type="spellStart"/>
      <w:r>
        <w:t>Id_materia</w:t>
      </w:r>
      <w:proofErr w:type="spellEnd"/>
      <w:r>
        <w:t>: identificador de materia</w:t>
      </w:r>
    </w:p>
    <w:p w14:paraId="48F87E35" w14:textId="5813D521" w:rsidR="003065A2" w:rsidRDefault="00B950A8">
      <w:pPr>
        <w:pStyle w:val="Prrafodelista"/>
        <w:numPr>
          <w:ilvl w:val="0"/>
          <w:numId w:val="8"/>
        </w:numPr>
      </w:pPr>
      <w:proofErr w:type="spellStart"/>
      <w:r>
        <w:t>Id_curso</w:t>
      </w:r>
      <w:proofErr w:type="spellEnd"/>
      <w:r>
        <w:t>: identificador del curso</w:t>
      </w:r>
    </w:p>
    <w:p w14:paraId="4E39346D" w14:textId="77777777" w:rsidR="00B950A8" w:rsidRDefault="00B950A8" w:rsidP="00B950A8"/>
    <w:p w14:paraId="352E9187" w14:textId="01DD76F4" w:rsidR="00A019BE" w:rsidRDefault="00A019BE" w:rsidP="00A019BE">
      <w:pPr>
        <w:pStyle w:val="Descripcin"/>
        <w:keepNext/>
      </w:pPr>
      <w:bookmarkStart w:id="130" w:name="_Toc19803150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2</w:t>
      </w:r>
      <w:r>
        <w:fldChar w:fldCharType="end"/>
      </w:r>
      <w:r>
        <w:t>. Libros.csv</w:t>
      </w:r>
      <w:bookmarkEnd w:id="1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78C2FCF3" w14:textId="77777777" w:rsidTr="00634893">
        <w:tc>
          <w:tcPr>
            <w:tcW w:w="2506" w:type="dxa"/>
          </w:tcPr>
          <w:p w14:paraId="000E886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893A664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63633566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7004872F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7AC4F3D1" w14:textId="77777777" w:rsidTr="00634893">
        <w:tc>
          <w:tcPr>
            <w:tcW w:w="2506" w:type="dxa"/>
          </w:tcPr>
          <w:p w14:paraId="6B6EDF40" w14:textId="0C33FB5E" w:rsidR="003065A2" w:rsidRDefault="003065A2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7778686" w14:textId="27C24C56" w:rsidR="003065A2" w:rsidRDefault="003065A2" w:rsidP="00634893">
            <w:pPr>
              <w:jc w:val="center"/>
            </w:pPr>
            <w:r w:rsidRPr="00C86A81">
              <w:t xml:space="preserve">Número de Identificación </w:t>
            </w:r>
            <w:r>
              <w:t>del libro</w:t>
            </w:r>
          </w:p>
        </w:tc>
        <w:tc>
          <w:tcPr>
            <w:tcW w:w="2506" w:type="dxa"/>
          </w:tcPr>
          <w:p w14:paraId="5F708849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B294EE7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BA53F8A" w14:textId="77777777" w:rsidTr="00634893">
        <w:tc>
          <w:tcPr>
            <w:tcW w:w="2506" w:type="dxa"/>
          </w:tcPr>
          <w:p w14:paraId="70CA9B86" w14:textId="2A36999A" w:rsidR="003065A2" w:rsidRDefault="003065A2" w:rsidP="00634893">
            <w:pPr>
              <w:jc w:val="center"/>
            </w:pPr>
            <w:r>
              <w:t>titulo</w:t>
            </w:r>
          </w:p>
        </w:tc>
        <w:tc>
          <w:tcPr>
            <w:tcW w:w="2506" w:type="dxa"/>
          </w:tcPr>
          <w:p w14:paraId="27BD5499" w14:textId="3932C0D5" w:rsidR="003065A2" w:rsidRDefault="003065A2" w:rsidP="00634893">
            <w:pPr>
              <w:jc w:val="center"/>
            </w:pPr>
            <w:proofErr w:type="spellStart"/>
            <w:r>
              <w:t>Titulo</w:t>
            </w:r>
            <w:proofErr w:type="spellEnd"/>
            <w:r>
              <w:t xml:space="preserve"> del libro</w:t>
            </w:r>
          </w:p>
        </w:tc>
        <w:tc>
          <w:tcPr>
            <w:tcW w:w="2506" w:type="dxa"/>
          </w:tcPr>
          <w:p w14:paraId="2563413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BCA517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7A8AB18" w14:textId="77777777" w:rsidTr="00634893">
        <w:tc>
          <w:tcPr>
            <w:tcW w:w="2506" w:type="dxa"/>
          </w:tcPr>
          <w:p w14:paraId="1D837936" w14:textId="587B050C" w:rsidR="003065A2" w:rsidRDefault="003065A2" w:rsidP="00634893">
            <w:pPr>
              <w:jc w:val="center"/>
            </w:pPr>
            <w:r>
              <w:t>autor</w:t>
            </w:r>
          </w:p>
        </w:tc>
        <w:tc>
          <w:tcPr>
            <w:tcW w:w="2506" w:type="dxa"/>
          </w:tcPr>
          <w:p w14:paraId="57CDCB8E" w14:textId="20238F7D" w:rsidR="003065A2" w:rsidRDefault="003065A2" w:rsidP="00634893">
            <w:pPr>
              <w:jc w:val="center"/>
            </w:pPr>
            <w:r>
              <w:t>Autor del libro</w:t>
            </w:r>
          </w:p>
        </w:tc>
        <w:tc>
          <w:tcPr>
            <w:tcW w:w="2506" w:type="dxa"/>
          </w:tcPr>
          <w:p w14:paraId="0D06F69B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F2F60FD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0622A97" w14:textId="77777777" w:rsidTr="00634893">
        <w:tc>
          <w:tcPr>
            <w:tcW w:w="2506" w:type="dxa"/>
          </w:tcPr>
          <w:p w14:paraId="5CB881BF" w14:textId="3F298ED6" w:rsidR="003065A2" w:rsidRDefault="003065A2" w:rsidP="00634893">
            <w:pPr>
              <w:jc w:val="center"/>
            </w:pPr>
            <w:proofErr w:type="spellStart"/>
            <w:r>
              <w:t>numero_ejemplares</w:t>
            </w:r>
            <w:proofErr w:type="spellEnd"/>
          </w:p>
        </w:tc>
        <w:tc>
          <w:tcPr>
            <w:tcW w:w="2506" w:type="dxa"/>
          </w:tcPr>
          <w:p w14:paraId="2D5667E9" w14:textId="4B7B586B" w:rsidR="003065A2" w:rsidRDefault="003065A2" w:rsidP="00634893">
            <w:pPr>
              <w:jc w:val="center"/>
            </w:pPr>
            <w:proofErr w:type="spellStart"/>
            <w:r>
              <w:t>Numero</w:t>
            </w:r>
            <w:proofErr w:type="spellEnd"/>
            <w:r>
              <w:t xml:space="preserve"> de ejemplares disponibles para </w:t>
            </w:r>
            <w:proofErr w:type="spellStart"/>
            <w:r>
              <w:t>prestamo</w:t>
            </w:r>
            <w:proofErr w:type="spellEnd"/>
          </w:p>
        </w:tc>
        <w:tc>
          <w:tcPr>
            <w:tcW w:w="2506" w:type="dxa"/>
          </w:tcPr>
          <w:p w14:paraId="66DD2238" w14:textId="095F64B6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4C76B09C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74B53231" w14:textId="77777777" w:rsidTr="00634893">
        <w:tc>
          <w:tcPr>
            <w:tcW w:w="2506" w:type="dxa"/>
          </w:tcPr>
          <w:p w14:paraId="51089522" w14:textId="411E2742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514E0E9F" w14:textId="70256923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3A93C6C0" w14:textId="5A397873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23C772F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19CAE246" w14:textId="77777777" w:rsidTr="00634893">
        <w:tc>
          <w:tcPr>
            <w:tcW w:w="2506" w:type="dxa"/>
          </w:tcPr>
          <w:p w14:paraId="1CD1A90D" w14:textId="49E4BF43" w:rsidR="003065A2" w:rsidRDefault="003065A2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24F07C1" w14:textId="139A1CA6" w:rsidR="003065A2" w:rsidRPr="00C86A81" w:rsidRDefault="003065A2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CE93B27" w14:textId="2A4D93A2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3A8EF7F2" w14:textId="68BDE4FC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59E1DD6D" w14:textId="77777777" w:rsidR="003065A2" w:rsidRPr="00C86A81" w:rsidRDefault="003065A2" w:rsidP="003065A2"/>
    <w:p w14:paraId="0D06D571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3. materias.csv</w:t>
      </w:r>
    </w:p>
    <w:p w14:paraId="5A370420" w14:textId="77777777" w:rsidR="00C86A81" w:rsidRPr="00C86A81" w:rsidRDefault="00C86A81" w:rsidP="00C86A81">
      <w:r w:rsidRPr="00C86A81">
        <w:t>Define las materias disponibles en el centro.</w:t>
      </w:r>
    </w:p>
    <w:p w14:paraId="0BA622AF" w14:textId="77777777" w:rsidR="00C86A81" w:rsidRPr="00C86A81" w:rsidRDefault="00C86A81" w:rsidP="00C86A81">
      <w:r w:rsidRPr="00C86A81">
        <w:rPr>
          <w:b/>
          <w:bCs/>
        </w:rPr>
        <w:lastRenderedPageBreak/>
        <w:t>Campos:</w:t>
      </w:r>
    </w:p>
    <w:p w14:paraId="7F8D4BFE" w14:textId="77777777" w:rsidR="00C86A81" w:rsidRPr="00C86A81" w:rsidRDefault="00C86A81">
      <w:pPr>
        <w:numPr>
          <w:ilvl w:val="0"/>
          <w:numId w:val="9"/>
        </w:numPr>
      </w:pPr>
      <w:proofErr w:type="spellStart"/>
      <w:r w:rsidRPr="00C86A81">
        <w:t>id_materia</w:t>
      </w:r>
      <w:proofErr w:type="spellEnd"/>
      <w:r w:rsidRPr="00C86A81">
        <w:t>: Identificador numérico de la materia</w:t>
      </w:r>
    </w:p>
    <w:p w14:paraId="6AA946DB" w14:textId="77777777" w:rsidR="00C86A81" w:rsidRPr="00C86A81" w:rsidRDefault="00C86A81">
      <w:pPr>
        <w:numPr>
          <w:ilvl w:val="0"/>
          <w:numId w:val="9"/>
        </w:numPr>
      </w:pPr>
      <w:r w:rsidRPr="00C86A81">
        <w:t>nombre: Nombre de la materia</w:t>
      </w:r>
    </w:p>
    <w:p w14:paraId="7B103BDD" w14:textId="77777777" w:rsidR="00C86A81" w:rsidRDefault="00C86A81">
      <w:pPr>
        <w:numPr>
          <w:ilvl w:val="0"/>
          <w:numId w:val="9"/>
        </w:numPr>
      </w:pPr>
      <w:proofErr w:type="spellStart"/>
      <w:r w:rsidRPr="00C86A81">
        <w:t>id_curso</w:t>
      </w:r>
      <w:proofErr w:type="spellEnd"/>
      <w:r w:rsidRPr="00C86A81">
        <w:t>: Código del curso al que pertenece la materia</w:t>
      </w:r>
    </w:p>
    <w:p w14:paraId="181F7FB6" w14:textId="0288B75A" w:rsidR="00A019BE" w:rsidRDefault="00A019BE" w:rsidP="00A019BE">
      <w:pPr>
        <w:pStyle w:val="Descripcin"/>
        <w:keepNext/>
      </w:pPr>
    </w:p>
    <w:p w14:paraId="664FAAAC" w14:textId="5588866D" w:rsidR="00A019BE" w:rsidRDefault="00A019BE" w:rsidP="00A019BE">
      <w:pPr>
        <w:pStyle w:val="Descripcin"/>
        <w:keepNext/>
      </w:pPr>
      <w:bookmarkStart w:id="131" w:name="_Toc19803150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3</w:t>
      </w:r>
      <w:r>
        <w:fldChar w:fldCharType="end"/>
      </w:r>
      <w:r>
        <w:t>. Materias.csv</w:t>
      </w:r>
      <w:bookmarkEnd w:id="1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6C6A0A2B" w14:textId="77777777" w:rsidTr="00634893">
        <w:tc>
          <w:tcPr>
            <w:tcW w:w="2506" w:type="dxa"/>
          </w:tcPr>
          <w:p w14:paraId="6ED320E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34A2488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50C58B1B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457674C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6D51DAB" w14:textId="77777777" w:rsidTr="00634893">
        <w:tc>
          <w:tcPr>
            <w:tcW w:w="2506" w:type="dxa"/>
          </w:tcPr>
          <w:p w14:paraId="3B150FB4" w14:textId="1D44B9D7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32083E70" w14:textId="39871D69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0150248F" w14:textId="0A3615D0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A973B91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707EB62" w14:textId="77777777" w:rsidTr="00634893">
        <w:tc>
          <w:tcPr>
            <w:tcW w:w="2506" w:type="dxa"/>
          </w:tcPr>
          <w:p w14:paraId="08DFEF08" w14:textId="77777777" w:rsidR="003065A2" w:rsidRDefault="003065A2" w:rsidP="00634893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11E1CB71" w14:textId="49948C45" w:rsidR="003065A2" w:rsidRDefault="003065A2" w:rsidP="00634893">
            <w:pPr>
              <w:jc w:val="center"/>
            </w:pPr>
            <w:r w:rsidRPr="00C86A81">
              <w:t>Nombre de</w:t>
            </w:r>
            <w:r>
              <w:t xml:space="preserve"> la materia</w:t>
            </w:r>
          </w:p>
        </w:tc>
        <w:tc>
          <w:tcPr>
            <w:tcW w:w="2506" w:type="dxa"/>
          </w:tcPr>
          <w:p w14:paraId="1E4677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054247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61F16055" w14:textId="77777777" w:rsidTr="00634893">
        <w:tc>
          <w:tcPr>
            <w:tcW w:w="2506" w:type="dxa"/>
          </w:tcPr>
          <w:p w14:paraId="55DDD5A2" w14:textId="6E5ABF12" w:rsidR="003065A2" w:rsidRDefault="003065A2" w:rsidP="003065A2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A59892F" w14:textId="1E6C73DE" w:rsidR="003065A2" w:rsidRDefault="003065A2" w:rsidP="003065A2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7F0A80B" w14:textId="3D38B4D8" w:rsidR="003065A2" w:rsidRDefault="003065A2" w:rsidP="003065A2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066B6AEB" w14:textId="77777777" w:rsidR="003065A2" w:rsidRDefault="003065A2" w:rsidP="003065A2">
            <w:pPr>
              <w:jc w:val="center"/>
            </w:pPr>
            <w:r>
              <w:t>Sí</w:t>
            </w:r>
          </w:p>
        </w:tc>
      </w:tr>
    </w:tbl>
    <w:p w14:paraId="43EFCD91" w14:textId="77777777" w:rsidR="003065A2" w:rsidRPr="00C86A81" w:rsidRDefault="003065A2" w:rsidP="003065A2"/>
    <w:p w14:paraId="38D5743D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4. cursos.csv</w:t>
      </w:r>
    </w:p>
    <w:p w14:paraId="6FD911D0" w14:textId="77777777" w:rsidR="00C86A81" w:rsidRPr="00C86A81" w:rsidRDefault="00C86A81" w:rsidP="00C86A81">
      <w:r w:rsidRPr="00C86A81">
        <w:t>Contiene los diferentes cursos escolares.</w:t>
      </w:r>
    </w:p>
    <w:p w14:paraId="758D479A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800E6A4" w14:textId="77777777" w:rsidR="00C86A81" w:rsidRPr="00C86A81" w:rsidRDefault="00C86A81">
      <w:pPr>
        <w:numPr>
          <w:ilvl w:val="0"/>
          <w:numId w:val="10"/>
        </w:numPr>
      </w:pPr>
      <w:proofErr w:type="spellStart"/>
      <w:r w:rsidRPr="00C86A81">
        <w:t>id_curso</w:t>
      </w:r>
      <w:proofErr w:type="spellEnd"/>
      <w:r w:rsidRPr="00C86A81">
        <w:t>: Código del curso (clave primaria)</w:t>
      </w:r>
    </w:p>
    <w:p w14:paraId="659CF99E" w14:textId="77777777" w:rsidR="00C86A81" w:rsidRDefault="00C86A81">
      <w:pPr>
        <w:numPr>
          <w:ilvl w:val="0"/>
          <w:numId w:val="10"/>
        </w:numPr>
      </w:pPr>
      <w:r w:rsidRPr="00C86A81">
        <w:t>nivel: Descripción del nivel (ej. 1º ESO, 2º ESO...)</w:t>
      </w:r>
    </w:p>
    <w:p w14:paraId="1020FD9E" w14:textId="77777777" w:rsidR="003065A2" w:rsidRDefault="003065A2" w:rsidP="00B950A8"/>
    <w:p w14:paraId="2974DC61" w14:textId="498F49BD" w:rsidR="00A019BE" w:rsidRDefault="00A019BE" w:rsidP="00A019BE">
      <w:pPr>
        <w:pStyle w:val="Descripcin"/>
        <w:keepNext/>
      </w:pPr>
      <w:bookmarkStart w:id="132" w:name="_Toc19803150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4</w:t>
      </w:r>
      <w:r>
        <w:fldChar w:fldCharType="end"/>
      </w:r>
      <w:r>
        <w:t>. Cursos.csv</w:t>
      </w:r>
      <w:bookmarkEnd w:id="13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4C8CE6B6" w14:textId="77777777" w:rsidTr="00634893">
        <w:tc>
          <w:tcPr>
            <w:tcW w:w="2506" w:type="dxa"/>
          </w:tcPr>
          <w:p w14:paraId="5CAE405B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23E7D87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106865A3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00FE33A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5AAF6AD" w14:textId="77777777" w:rsidTr="00634893">
        <w:tc>
          <w:tcPr>
            <w:tcW w:w="2506" w:type="dxa"/>
          </w:tcPr>
          <w:p w14:paraId="547BA843" w14:textId="7B2E50E7" w:rsidR="003065A2" w:rsidRDefault="00B950A8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26F2EB82" w14:textId="0415CA2C" w:rsidR="003065A2" w:rsidRDefault="00B950A8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5041938C" w14:textId="1B863CEC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EC639F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D75C06A" w14:textId="77777777" w:rsidTr="00634893">
        <w:tc>
          <w:tcPr>
            <w:tcW w:w="2506" w:type="dxa"/>
          </w:tcPr>
          <w:p w14:paraId="5AC61001" w14:textId="5FBAE5B7" w:rsidR="003065A2" w:rsidRDefault="00B950A8" w:rsidP="00634893">
            <w:pPr>
              <w:jc w:val="center"/>
            </w:pPr>
            <w:r>
              <w:t>nivel</w:t>
            </w:r>
          </w:p>
        </w:tc>
        <w:tc>
          <w:tcPr>
            <w:tcW w:w="2506" w:type="dxa"/>
          </w:tcPr>
          <w:p w14:paraId="7B60E94D" w14:textId="33768A82" w:rsidR="003065A2" w:rsidRDefault="00B950A8" w:rsidP="00634893">
            <w:pPr>
              <w:jc w:val="center"/>
            </w:pPr>
            <w:r>
              <w:t>Nivel del curso</w:t>
            </w:r>
          </w:p>
        </w:tc>
        <w:tc>
          <w:tcPr>
            <w:tcW w:w="2506" w:type="dxa"/>
          </w:tcPr>
          <w:p w14:paraId="4FE3213D" w14:textId="0CF3BD4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77EFB26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193B39B1" w14:textId="77777777" w:rsidR="003065A2" w:rsidRPr="00C86A81" w:rsidRDefault="003065A2" w:rsidP="003065A2"/>
    <w:p w14:paraId="52210CA5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5. prestamos.csv</w:t>
      </w:r>
    </w:p>
    <w:p w14:paraId="58EF0582" w14:textId="77777777" w:rsidR="00C86A81" w:rsidRPr="00C86A81" w:rsidRDefault="00C86A81" w:rsidP="00C86A81">
      <w:r w:rsidRPr="00C86A81">
        <w:t>Registra todos los préstamos realizados.</w:t>
      </w:r>
    </w:p>
    <w:p w14:paraId="64B337D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A716D32" w14:textId="77777777" w:rsidR="00C86A81" w:rsidRPr="00C86A81" w:rsidRDefault="00C86A81">
      <w:pPr>
        <w:numPr>
          <w:ilvl w:val="0"/>
          <w:numId w:val="11"/>
        </w:numPr>
      </w:pPr>
      <w:r w:rsidRPr="00C86A81">
        <w:t>nie: NIE del alumno que recibe el préstamo</w:t>
      </w:r>
    </w:p>
    <w:p w14:paraId="7C77054E" w14:textId="77777777" w:rsidR="00C86A81" w:rsidRPr="00C86A81" w:rsidRDefault="00C86A81">
      <w:pPr>
        <w:numPr>
          <w:ilvl w:val="0"/>
          <w:numId w:val="11"/>
        </w:numPr>
      </w:pPr>
      <w:proofErr w:type="spellStart"/>
      <w:r w:rsidRPr="00C86A81">
        <w:t>isbn</w:t>
      </w:r>
      <w:proofErr w:type="spellEnd"/>
      <w:r w:rsidRPr="00C86A81">
        <w:t>: ISBN del libro prestado</w:t>
      </w:r>
    </w:p>
    <w:p w14:paraId="7D1381FC" w14:textId="77777777" w:rsidR="00C86A81" w:rsidRDefault="00C86A81">
      <w:pPr>
        <w:numPr>
          <w:ilvl w:val="0"/>
          <w:numId w:val="11"/>
        </w:numPr>
      </w:pPr>
      <w:r w:rsidRPr="00C86A81">
        <w:t>estado: Estado del préstamo (pendiente, devuelto)</w:t>
      </w:r>
    </w:p>
    <w:p w14:paraId="05EB50A4" w14:textId="08B6A465" w:rsidR="0066064E" w:rsidRDefault="0066064E">
      <w:pPr>
        <w:numPr>
          <w:ilvl w:val="0"/>
          <w:numId w:val="11"/>
        </w:numPr>
      </w:pPr>
      <w:proofErr w:type="spellStart"/>
      <w:r>
        <w:t>fecha_devolución</w:t>
      </w:r>
      <w:proofErr w:type="spellEnd"/>
      <w:r>
        <w:t>: fecha de devolución del libro</w:t>
      </w:r>
    </w:p>
    <w:p w14:paraId="3052D8AF" w14:textId="0AC1BA82" w:rsidR="0066064E" w:rsidRDefault="0066064E">
      <w:pPr>
        <w:numPr>
          <w:ilvl w:val="0"/>
          <w:numId w:val="11"/>
        </w:numPr>
      </w:pPr>
      <w:proofErr w:type="spellStart"/>
      <w:r>
        <w:t>fecha_entrega</w:t>
      </w:r>
      <w:proofErr w:type="spellEnd"/>
      <w:r>
        <w:t>: fecha de entrega</w:t>
      </w:r>
    </w:p>
    <w:p w14:paraId="28FE466F" w14:textId="77777777" w:rsidR="003065A2" w:rsidRDefault="003065A2" w:rsidP="00B950A8"/>
    <w:p w14:paraId="2F596E69" w14:textId="7D92AAF3" w:rsidR="00A019BE" w:rsidRDefault="00A019BE" w:rsidP="00A019BE">
      <w:pPr>
        <w:pStyle w:val="Descripcin"/>
        <w:keepNext/>
      </w:pPr>
      <w:bookmarkStart w:id="133" w:name="_Toc19803150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5</w:t>
      </w:r>
      <w:r>
        <w:fldChar w:fldCharType="end"/>
      </w:r>
      <w:r>
        <w:t>. Prestamos.csv</w:t>
      </w:r>
      <w:bookmarkEnd w:id="1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2B24D72B" w14:textId="77777777" w:rsidTr="00634893">
        <w:tc>
          <w:tcPr>
            <w:tcW w:w="2506" w:type="dxa"/>
          </w:tcPr>
          <w:p w14:paraId="3DE0E96A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7867603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0E346F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A257C7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0DC65E96" w14:textId="77777777" w:rsidTr="00634893">
        <w:tc>
          <w:tcPr>
            <w:tcW w:w="2506" w:type="dxa"/>
          </w:tcPr>
          <w:p w14:paraId="3F5F62B7" w14:textId="77777777" w:rsidR="003065A2" w:rsidRDefault="003065A2" w:rsidP="00634893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95AD501" w14:textId="77777777" w:rsidR="003065A2" w:rsidRDefault="003065A2" w:rsidP="00634893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CAA6EFD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170C1C4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FCE53E4" w14:textId="77777777" w:rsidTr="00634893">
        <w:tc>
          <w:tcPr>
            <w:tcW w:w="2506" w:type="dxa"/>
          </w:tcPr>
          <w:p w14:paraId="0E276701" w14:textId="2E471FE3" w:rsidR="003065A2" w:rsidRDefault="00B950A8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8A741EB" w14:textId="0152F11A" w:rsidR="003065A2" w:rsidRDefault="00B950A8" w:rsidP="00634893">
            <w:pPr>
              <w:jc w:val="center"/>
            </w:pPr>
            <w:r>
              <w:t>Identificador del libro</w:t>
            </w:r>
          </w:p>
        </w:tc>
        <w:tc>
          <w:tcPr>
            <w:tcW w:w="2506" w:type="dxa"/>
          </w:tcPr>
          <w:p w14:paraId="6398A2D2" w14:textId="66AED07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1AB32F2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598B4CE4" w14:textId="77777777" w:rsidTr="00634893">
        <w:tc>
          <w:tcPr>
            <w:tcW w:w="2506" w:type="dxa"/>
          </w:tcPr>
          <w:p w14:paraId="397533E9" w14:textId="57B7273D" w:rsidR="003065A2" w:rsidRDefault="00B950A8" w:rsidP="00634893">
            <w:pPr>
              <w:jc w:val="center"/>
            </w:pPr>
            <w:r>
              <w:t>estado</w:t>
            </w:r>
          </w:p>
        </w:tc>
        <w:tc>
          <w:tcPr>
            <w:tcW w:w="2506" w:type="dxa"/>
          </w:tcPr>
          <w:p w14:paraId="5CFBFCF3" w14:textId="5B21DE80" w:rsidR="00B950A8" w:rsidRDefault="00B950A8" w:rsidP="00634893">
            <w:pPr>
              <w:jc w:val="center"/>
            </w:pPr>
            <w:r>
              <w:t>Estado del préstamo</w:t>
            </w:r>
          </w:p>
          <w:p w14:paraId="60554291" w14:textId="26426A7D" w:rsidR="003065A2" w:rsidRDefault="00B950A8" w:rsidP="00634893">
            <w:pPr>
              <w:jc w:val="center"/>
            </w:pPr>
            <w:r w:rsidRPr="00C86A81">
              <w:t>(pendiente, devuelto)</w:t>
            </w:r>
          </w:p>
        </w:tc>
        <w:tc>
          <w:tcPr>
            <w:tcW w:w="2506" w:type="dxa"/>
          </w:tcPr>
          <w:p w14:paraId="41E795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C50243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66064E" w14:paraId="40C1FF39" w14:textId="77777777" w:rsidTr="00634893">
        <w:tc>
          <w:tcPr>
            <w:tcW w:w="2506" w:type="dxa"/>
          </w:tcPr>
          <w:p w14:paraId="0239E270" w14:textId="66D3FB68" w:rsidR="0066064E" w:rsidRDefault="0066064E" w:rsidP="00634893">
            <w:pPr>
              <w:jc w:val="center"/>
            </w:pPr>
            <w:proofErr w:type="spellStart"/>
            <w:r>
              <w:t>Fecha_devolucion</w:t>
            </w:r>
            <w:proofErr w:type="spellEnd"/>
          </w:p>
        </w:tc>
        <w:tc>
          <w:tcPr>
            <w:tcW w:w="2506" w:type="dxa"/>
          </w:tcPr>
          <w:p w14:paraId="01B09FE8" w14:textId="61CD5CD4" w:rsidR="0066064E" w:rsidRDefault="0066064E" w:rsidP="00634893">
            <w:pPr>
              <w:jc w:val="center"/>
            </w:pPr>
            <w:r>
              <w:t>fecha de devolución del libro</w:t>
            </w:r>
          </w:p>
        </w:tc>
        <w:tc>
          <w:tcPr>
            <w:tcW w:w="2506" w:type="dxa"/>
          </w:tcPr>
          <w:p w14:paraId="6FF34A1E" w14:textId="4E726642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36F52A2" w14:textId="7A8897FD" w:rsidR="0066064E" w:rsidRDefault="0066064E" w:rsidP="00634893">
            <w:pPr>
              <w:jc w:val="center"/>
            </w:pPr>
            <w:r>
              <w:t>Sí</w:t>
            </w:r>
          </w:p>
        </w:tc>
      </w:tr>
      <w:tr w:rsidR="0066064E" w14:paraId="5F720876" w14:textId="77777777" w:rsidTr="00634893">
        <w:tc>
          <w:tcPr>
            <w:tcW w:w="2506" w:type="dxa"/>
          </w:tcPr>
          <w:p w14:paraId="1A033FE1" w14:textId="02234EB3" w:rsidR="0066064E" w:rsidRDefault="0066064E" w:rsidP="00634893">
            <w:pPr>
              <w:jc w:val="center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2506" w:type="dxa"/>
          </w:tcPr>
          <w:p w14:paraId="09B65350" w14:textId="74832258" w:rsidR="0066064E" w:rsidRDefault="0066064E" w:rsidP="00634893">
            <w:pPr>
              <w:jc w:val="center"/>
            </w:pPr>
            <w:r>
              <w:t>fecha de entrega</w:t>
            </w:r>
          </w:p>
        </w:tc>
        <w:tc>
          <w:tcPr>
            <w:tcW w:w="2506" w:type="dxa"/>
          </w:tcPr>
          <w:p w14:paraId="32A6DCDC" w14:textId="5D200DC7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4673B19F" w14:textId="420E2F62" w:rsidR="0066064E" w:rsidRDefault="0066064E" w:rsidP="00634893">
            <w:pPr>
              <w:jc w:val="center"/>
            </w:pPr>
            <w:r>
              <w:t>Sí</w:t>
            </w:r>
          </w:p>
        </w:tc>
      </w:tr>
    </w:tbl>
    <w:p w14:paraId="159C51E4" w14:textId="77777777" w:rsidR="003065A2" w:rsidRPr="00C86A81" w:rsidRDefault="003065A2" w:rsidP="003065A2"/>
    <w:p w14:paraId="706E9C1A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6. Formato general de los ficheros</w:t>
      </w:r>
    </w:p>
    <w:p w14:paraId="5E677F83" w14:textId="77777777" w:rsidR="00C86A81" w:rsidRPr="00C86A81" w:rsidRDefault="00C86A81">
      <w:pPr>
        <w:numPr>
          <w:ilvl w:val="0"/>
          <w:numId w:val="12"/>
        </w:numPr>
      </w:pPr>
      <w:r w:rsidRPr="00C86A81">
        <w:lastRenderedPageBreak/>
        <w:t>Separador</w:t>
      </w:r>
      <w:proofErr w:type="gramStart"/>
      <w:r w:rsidRPr="00C86A81">
        <w:t>: ,</w:t>
      </w:r>
      <w:proofErr w:type="gramEnd"/>
      <w:r w:rsidRPr="00C86A81">
        <w:t xml:space="preserve"> (coma)</w:t>
      </w:r>
    </w:p>
    <w:p w14:paraId="4393BE59" w14:textId="77777777" w:rsidR="00C86A81" w:rsidRPr="00C86A81" w:rsidRDefault="00C86A81">
      <w:pPr>
        <w:numPr>
          <w:ilvl w:val="0"/>
          <w:numId w:val="12"/>
        </w:numPr>
      </w:pPr>
      <w:r w:rsidRPr="00C86A81">
        <w:t>Codificación: UTF-8</w:t>
      </w:r>
    </w:p>
    <w:p w14:paraId="15FA3C8B" w14:textId="77777777" w:rsidR="00C86A81" w:rsidRPr="00C86A81" w:rsidRDefault="00C86A81">
      <w:pPr>
        <w:numPr>
          <w:ilvl w:val="0"/>
          <w:numId w:val="12"/>
        </w:numPr>
      </w:pPr>
      <w:r w:rsidRPr="00C86A81">
        <w:t>Fila 1: contiene los nombres de los campos</w:t>
      </w:r>
    </w:p>
    <w:p w14:paraId="3BF15CAA" w14:textId="77777777" w:rsidR="00C86A81" w:rsidRDefault="00C86A81">
      <w:pPr>
        <w:numPr>
          <w:ilvl w:val="0"/>
          <w:numId w:val="12"/>
        </w:numPr>
      </w:pPr>
      <w:r w:rsidRPr="00C86A81">
        <w:t>Cada línea posterior representa un registro</w:t>
      </w:r>
    </w:p>
    <w:p w14:paraId="6D47EF46" w14:textId="77777777" w:rsidR="00C86A81" w:rsidRPr="00C86A81" w:rsidRDefault="00C86A8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C86A81">
        <w:rPr>
          <w:rFonts w:ascii="Times New Roman" w:eastAsia="Times New Roman" w:hAnsi="Times New Roman" w:cs="Times New Roman"/>
          <w:b/>
          <w:bCs/>
          <w:lang w:eastAsia="es-ES"/>
        </w:rPr>
        <w:t>Ejemplo</w:t>
      </w:r>
      <w:r w:rsidRPr="00C86A81">
        <w:rPr>
          <w:rFonts w:ascii="Times New Roman" w:eastAsia="Times New Roman" w:hAnsi="Times New Roman" w:cs="Times New Roman"/>
          <w:lang w:eastAsia="es-ES"/>
        </w:rPr>
        <w:t>:</w:t>
      </w:r>
    </w:p>
    <w:p w14:paraId="7BB33E0C" w14:textId="353CA775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</w:p>
    <w:p w14:paraId="266048AC" w14:textId="0CEF4A64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nie,nombre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,apellidos,tramo,bilingue</w:t>
      </w:r>
      <w:proofErr w:type="spellEnd"/>
    </w:p>
    <w:p w14:paraId="56D0C121" w14:textId="5305951A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X1234567</w:t>
      </w:r>
      <w:proofErr w:type="gram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A,Laura</w:t>
      </w:r>
      <w:proofErr w:type="gramEnd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,Gómez,II,S</w:t>
      </w:r>
    </w:p>
    <w:p w14:paraId="0BAE9CD2" w14:textId="77777777" w:rsidR="00C86A81" w:rsidRPr="00C86A81" w:rsidRDefault="00C86A81" w:rsidP="00C86A81"/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4" w:name="_Toc49341838"/>
      <w:bookmarkStart w:id="135" w:name="_Toc170148362"/>
      <w:bookmarkStart w:id="136" w:name="_Toc170148677"/>
      <w:r w:rsidRPr="00253E43">
        <w:t>Diseño de la estructura de clases y librerías (diagrama de clases)</w:t>
      </w:r>
      <w:bookmarkEnd w:id="134"/>
      <w:bookmarkEnd w:id="135"/>
      <w:bookmarkEnd w:id="136"/>
    </w:p>
    <w:p w14:paraId="55B414F9" w14:textId="77777777" w:rsidR="004E373F" w:rsidRDefault="00C8320F" w:rsidP="004E373F">
      <w:pPr>
        <w:keepNext/>
      </w:pPr>
      <w:r>
        <w:rPr>
          <w:noProof/>
        </w:rPr>
        <w:drawing>
          <wp:inline distT="0" distB="0" distL="0" distR="0" wp14:anchorId="3968A704" wp14:editId="1A3E04D5">
            <wp:extent cx="6371590" cy="65519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C325" w14:textId="41FEC4B3" w:rsidR="003305C7" w:rsidRPr="003305C7" w:rsidRDefault="004E373F" w:rsidP="004E373F">
      <w:pPr>
        <w:pStyle w:val="Descripcin"/>
      </w:pPr>
      <w:bookmarkStart w:id="137" w:name="_Toc19803060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1</w:t>
      </w:r>
      <w:r>
        <w:fldChar w:fldCharType="end"/>
      </w:r>
      <w:r>
        <w:t>. Diagrama de Clases</w:t>
      </w:r>
      <w:bookmarkEnd w:id="137"/>
    </w:p>
    <w:p w14:paraId="7E244DDE" w14:textId="77777777" w:rsidR="00937301" w:rsidRPr="00253E43" w:rsidRDefault="00937301" w:rsidP="00312CEF">
      <w:pPr>
        <w:pStyle w:val="Ttulo2"/>
      </w:pPr>
      <w:bookmarkStart w:id="138" w:name="_Toc49341839"/>
      <w:bookmarkStart w:id="139" w:name="_Toc170148363"/>
      <w:bookmarkStart w:id="140" w:name="_Toc170148678"/>
      <w:r w:rsidRPr="00253E43">
        <w:lastRenderedPageBreak/>
        <w:t>Diseño de la interfaz gráfica</w:t>
      </w:r>
      <w:bookmarkEnd w:id="138"/>
      <w:bookmarkEnd w:id="139"/>
      <w:bookmarkEnd w:id="140"/>
    </w:p>
    <w:p w14:paraId="51CC3CCD" w14:textId="77777777" w:rsidR="007B2A1C" w:rsidRDefault="00300607" w:rsidP="00300607">
      <w:pPr>
        <w:pStyle w:val="Ttulo3"/>
      </w:pPr>
      <w:bookmarkStart w:id="141" w:name="_Toc49341840"/>
      <w:bookmarkStart w:id="142" w:name="_Toc170148364"/>
      <w:bookmarkStart w:id="143" w:name="_Toc170148679"/>
      <w:r w:rsidRPr="00253E43">
        <w:t>Diseño de movimiento de ventanas</w:t>
      </w:r>
      <w:bookmarkEnd w:id="141"/>
      <w:bookmarkEnd w:id="142"/>
      <w:bookmarkEnd w:id="143"/>
    </w:p>
    <w:p w14:paraId="234567C1" w14:textId="278AF798" w:rsidR="00CD2B6C" w:rsidRDefault="00CD2B6C" w:rsidP="00CD2B6C">
      <w:r>
        <w:tab/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3804E2DA" w14:textId="77777777" w:rsidR="004E373F" w:rsidRDefault="001B78AE" w:rsidP="004E373F">
      <w:pPr>
        <w:keepNext/>
      </w:pPr>
      <w:r>
        <w:rPr>
          <w:noProof/>
        </w:rPr>
        <w:drawing>
          <wp:inline distT="0" distB="0" distL="0" distR="0" wp14:anchorId="1326D48D" wp14:editId="4CC74F62">
            <wp:extent cx="6371590" cy="2963333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4" cy="296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C7E8" w14:textId="59E66362" w:rsidR="00952F94" w:rsidRDefault="004E373F" w:rsidP="004E373F">
      <w:pPr>
        <w:pStyle w:val="Descripcin"/>
      </w:pPr>
      <w:bookmarkStart w:id="144" w:name="_Toc1980306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2</w:t>
      </w:r>
      <w:r>
        <w:fldChar w:fldCharType="end"/>
      </w:r>
      <w:r>
        <w:t>. Diagrama de Ventanas</w:t>
      </w:r>
      <w:bookmarkEnd w:id="144"/>
    </w:p>
    <w:p w14:paraId="170B56B1" w14:textId="77777777" w:rsidR="00300607" w:rsidRPr="00253E43" w:rsidRDefault="00300607" w:rsidP="00300607">
      <w:pPr>
        <w:pStyle w:val="Ttulo3"/>
      </w:pPr>
      <w:bookmarkStart w:id="145" w:name="_Toc49341841"/>
      <w:bookmarkStart w:id="146" w:name="_Toc170148365"/>
      <w:bookmarkStart w:id="147" w:name="_Toc170148680"/>
      <w:r w:rsidRPr="00253E43">
        <w:t>Diseño de las ventanas</w:t>
      </w:r>
      <w:bookmarkEnd w:id="145"/>
      <w:bookmarkEnd w:id="146"/>
      <w:bookmarkEnd w:id="147"/>
    </w:p>
    <w:p w14:paraId="05124CA3" w14:textId="408D0EC8" w:rsidR="00732671" w:rsidRPr="00732671" w:rsidRDefault="00CB2B2D" w:rsidP="00732671">
      <w:pPr>
        <w:pStyle w:val="Ttulo4"/>
      </w:pPr>
      <w:bookmarkStart w:id="148" w:name="_Toc49341843"/>
      <w:bookmarkStart w:id="149" w:name="_Toc170148366"/>
      <w:r>
        <w:t xml:space="preserve">Ventana </w:t>
      </w:r>
      <w:bookmarkEnd w:id="148"/>
      <w:bookmarkEnd w:id="149"/>
      <w:r w:rsidR="00732671">
        <w:t>1: Inicio de sesión</w:t>
      </w:r>
    </w:p>
    <w:p w14:paraId="2DEE8C2E" w14:textId="77777777" w:rsidR="00732671" w:rsidRDefault="00732671" w:rsidP="003C0648">
      <w:pPr>
        <w:rPr>
          <w:color w:val="FF0000"/>
        </w:rPr>
      </w:pPr>
    </w:p>
    <w:p w14:paraId="56332D22" w14:textId="77777777" w:rsidR="004E373F" w:rsidRDefault="00732671" w:rsidP="004E373F">
      <w:pPr>
        <w:keepNext/>
      </w:pPr>
      <w:r w:rsidRPr="00732671">
        <w:rPr>
          <w:noProof/>
          <w:color w:val="FF0000"/>
        </w:rPr>
        <w:drawing>
          <wp:inline distT="0" distB="0" distL="0" distR="0" wp14:anchorId="6CD4EE78" wp14:editId="0C996A2A">
            <wp:extent cx="6371590" cy="2230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0C07" w14:textId="41C0B228" w:rsidR="00732671" w:rsidRDefault="004E373F" w:rsidP="004E373F">
      <w:pPr>
        <w:pStyle w:val="Descripcin"/>
        <w:rPr>
          <w:color w:val="FF0000"/>
        </w:rPr>
      </w:pPr>
      <w:bookmarkStart w:id="150" w:name="_Toc19803060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3</w:t>
      </w:r>
      <w:r>
        <w:fldChar w:fldCharType="end"/>
      </w:r>
      <w:r>
        <w:t xml:space="preserve">. Pantalla </w:t>
      </w:r>
      <w:proofErr w:type="spellStart"/>
      <w:r>
        <w:t>Login</w:t>
      </w:r>
      <w:bookmarkEnd w:id="150"/>
      <w:proofErr w:type="spellEnd"/>
    </w:p>
    <w:p w14:paraId="74641DEE" w14:textId="77777777" w:rsidR="00732671" w:rsidRDefault="00732671" w:rsidP="003C0648">
      <w:pPr>
        <w:rPr>
          <w:color w:val="FF0000"/>
        </w:rPr>
      </w:pPr>
    </w:p>
    <w:p w14:paraId="24ACE5EA" w14:textId="77777777" w:rsidR="004E373F" w:rsidRDefault="00732671" w:rsidP="004E373F">
      <w:pPr>
        <w:keepNext/>
      </w:pPr>
      <w:r w:rsidRPr="00732671">
        <w:rPr>
          <w:noProof/>
          <w:color w:val="FF0000"/>
        </w:rPr>
        <w:lastRenderedPageBreak/>
        <w:drawing>
          <wp:inline distT="0" distB="0" distL="0" distR="0" wp14:anchorId="77209F45" wp14:editId="0D34C458">
            <wp:extent cx="6358466" cy="272415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3518" cy="27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665A" w14:textId="4ECDB6A5" w:rsidR="00732671" w:rsidRDefault="004E373F" w:rsidP="004E373F">
      <w:pPr>
        <w:pStyle w:val="Descripcin"/>
        <w:rPr>
          <w:color w:val="FF0000"/>
        </w:rPr>
      </w:pPr>
      <w:bookmarkStart w:id="151" w:name="_Toc19803060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F5B97">
        <w:rPr>
          <w:noProof/>
        </w:rPr>
        <w:t>4</w:t>
      </w:r>
      <w:r>
        <w:fldChar w:fldCharType="end"/>
      </w:r>
      <w:r>
        <w:t xml:space="preserve">. </w:t>
      </w:r>
      <w:proofErr w:type="spellStart"/>
      <w:r>
        <w:t>Login</w:t>
      </w:r>
      <w:proofErr w:type="spellEnd"/>
      <w:r>
        <w:t>, Usuario y Contraseña</w:t>
      </w:r>
      <w:bookmarkEnd w:id="151"/>
    </w:p>
    <w:p w14:paraId="1BA21E9B" w14:textId="77777777" w:rsidR="004E373F" w:rsidRDefault="004E373F" w:rsidP="004E373F">
      <w:pPr>
        <w:rPr>
          <w:b/>
          <w:bCs/>
        </w:rPr>
      </w:pPr>
    </w:p>
    <w:p w14:paraId="7CC5094F" w14:textId="0F4315A5" w:rsidR="004E373F" w:rsidRPr="004E373F" w:rsidRDefault="004E373F" w:rsidP="004E373F">
      <w:r w:rsidRPr="004E373F">
        <w:rPr>
          <w:b/>
          <w:bCs/>
        </w:rPr>
        <w:t>Descripción:</w:t>
      </w:r>
    </w:p>
    <w:p w14:paraId="2E031CCD" w14:textId="77777777" w:rsidR="004E373F" w:rsidRPr="004E373F" w:rsidRDefault="004E373F">
      <w:pPr>
        <w:numPr>
          <w:ilvl w:val="0"/>
          <w:numId w:val="14"/>
        </w:numPr>
      </w:pPr>
      <w:r w:rsidRPr="004E373F">
        <w:t>Permite el acceso seguro a la aplicación mediante usuario y contraseña.</w:t>
      </w:r>
    </w:p>
    <w:p w14:paraId="4874BD1D" w14:textId="77777777" w:rsidR="004E373F" w:rsidRPr="004E373F" w:rsidRDefault="004E373F">
      <w:pPr>
        <w:numPr>
          <w:ilvl w:val="0"/>
          <w:numId w:val="14"/>
        </w:numPr>
      </w:pPr>
      <w:r w:rsidRPr="004E373F">
        <w:t>Solo los usuarios autenticados pueden acceder a las funcionalidades de gestión.</w:t>
      </w:r>
    </w:p>
    <w:p w14:paraId="4187D6C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13486B70" w14:textId="77777777" w:rsidR="004E373F" w:rsidRPr="004E373F" w:rsidRDefault="004E373F">
      <w:pPr>
        <w:numPr>
          <w:ilvl w:val="0"/>
          <w:numId w:val="15"/>
        </w:numPr>
      </w:pPr>
      <w:r w:rsidRPr="004E373F">
        <w:t>Campos de texto para usuario y contraseña.</w:t>
      </w:r>
    </w:p>
    <w:p w14:paraId="5C4E6FEB" w14:textId="77777777" w:rsidR="004E373F" w:rsidRPr="004E373F" w:rsidRDefault="004E373F">
      <w:pPr>
        <w:numPr>
          <w:ilvl w:val="0"/>
          <w:numId w:val="15"/>
        </w:numPr>
      </w:pPr>
      <w:r w:rsidRPr="004E373F">
        <w:t>Botón "Iniciar sesión".</w:t>
      </w:r>
    </w:p>
    <w:p w14:paraId="4828681B" w14:textId="77777777" w:rsidR="004E373F" w:rsidRPr="004E373F" w:rsidRDefault="004E373F">
      <w:pPr>
        <w:numPr>
          <w:ilvl w:val="0"/>
          <w:numId w:val="15"/>
        </w:numPr>
      </w:pPr>
      <w:r w:rsidRPr="004E373F">
        <w:t>Mensaje de error en caso de credenciales incorrectas.</w:t>
      </w:r>
    </w:p>
    <w:p w14:paraId="512EB69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81E9B97" w14:textId="77777777" w:rsidR="004E373F" w:rsidRPr="004E373F" w:rsidRDefault="004E373F">
      <w:pPr>
        <w:numPr>
          <w:ilvl w:val="0"/>
          <w:numId w:val="16"/>
        </w:numPr>
      </w:pPr>
      <w:r w:rsidRPr="004E373F">
        <w:t>No se permite el acceso sin autenticación.</w:t>
      </w:r>
    </w:p>
    <w:p w14:paraId="1943AB34" w14:textId="77777777" w:rsidR="004E373F" w:rsidRPr="004E373F" w:rsidRDefault="004E373F">
      <w:pPr>
        <w:numPr>
          <w:ilvl w:val="0"/>
          <w:numId w:val="16"/>
        </w:numPr>
      </w:pPr>
      <w:r w:rsidRPr="004E373F">
        <w:t>Número limitado de intentos de acceso para evitar ataques de fuerza bruta.</w:t>
      </w:r>
    </w:p>
    <w:p w14:paraId="540B97F8" w14:textId="461B90E7" w:rsidR="004E373F" w:rsidRPr="004E373F" w:rsidRDefault="004E373F">
      <w:pPr>
        <w:numPr>
          <w:ilvl w:val="0"/>
          <w:numId w:val="16"/>
        </w:numPr>
      </w:pPr>
      <w:r w:rsidRPr="004E373F">
        <w:t>Las credenciales se configuran en un archivo protegido y deben cambiarse tras la primera ejecución para mayor seguridad.</w:t>
      </w:r>
    </w:p>
    <w:p w14:paraId="7C6F6A22" w14:textId="77777777" w:rsidR="00732671" w:rsidRDefault="00732671" w:rsidP="003C0648">
      <w:pPr>
        <w:rPr>
          <w:color w:val="FF0000"/>
        </w:rPr>
      </w:pPr>
    </w:p>
    <w:p w14:paraId="656A6C03" w14:textId="4D799AE3" w:rsidR="00732671" w:rsidRDefault="00732671" w:rsidP="00732671">
      <w:pPr>
        <w:pStyle w:val="Ttulo4"/>
      </w:pPr>
      <w:r>
        <w:t>Ventana 2: Menú Principal</w:t>
      </w:r>
    </w:p>
    <w:p w14:paraId="2F6BDF39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570E3E6F" wp14:editId="4FC72692">
            <wp:extent cx="6443133" cy="2286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0858" cy="22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1B9D" w14:textId="13095902" w:rsidR="004E373F" w:rsidRDefault="008F5B97" w:rsidP="008F5B97">
      <w:pPr>
        <w:pStyle w:val="Descripcin"/>
      </w:pPr>
      <w:bookmarkStart w:id="152" w:name="_Toc19803060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Pr="004C608D">
        <w:t>Menú Principal</w:t>
      </w:r>
      <w:bookmarkEnd w:id="152"/>
    </w:p>
    <w:p w14:paraId="1C68EDC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0775ED0" w14:textId="77777777" w:rsidR="004E373F" w:rsidRPr="004E373F" w:rsidRDefault="004E373F">
      <w:pPr>
        <w:numPr>
          <w:ilvl w:val="0"/>
          <w:numId w:val="17"/>
        </w:numPr>
      </w:pPr>
      <w:r w:rsidRPr="004E373F">
        <w:t>Punto de partida tras el inicio de sesión, desde donde se accede a las distintas áreas de gestión.</w:t>
      </w:r>
    </w:p>
    <w:p w14:paraId="7E7D11C6" w14:textId="77777777" w:rsidR="004E373F" w:rsidRPr="004E373F" w:rsidRDefault="004E373F" w:rsidP="004E373F">
      <w:r w:rsidRPr="004E373F">
        <w:rPr>
          <w:b/>
          <w:bCs/>
        </w:rPr>
        <w:lastRenderedPageBreak/>
        <w:t>Elementos:</w:t>
      </w:r>
    </w:p>
    <w:p w14:paraId="1F1FCC53" w14:textId="77777777" w:rsidR="004E373F" w:rsidRPr="004E373F" w:rsidRDefault="004E373F">
      <w:pPr>
        <w:numPr>
          <w:ilvl w:val="0"/>
          <w:numId w:val="18"/>
        </w:numPr>
      </w:pPr>
      <w:r w:rsidRPr="004E373F">
        <w:t>Botones o enlaces para: Gestión de alumnos, libros, materias, cursos, préstamos, listados y configuración.</w:t>
      </w:r>
    </w:p>
    <w:p w14:paraId="21EE40AE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C341359" w14:textId="77777777" w:rsidR="004E373F" w:rsidRPr="004E373F" w:rsidRDefault="004E373F">
      <w:pPr>
        <w:numPr>
          <w:ilvl w:val="0"/>
          <w:numId w:val="19"/>
        </w:numPr>
      </w:pPr>
      <w:r w:rsidRPr="004E373F">
        <w:t>Solo usuarios autenticados pueden acceder.</w:t>
      </w:r>
    </w:p>
    <w:p w14:paraId="04D729C2" w14:textId="067EB612" w:rsidR="004E373F" w:rsidRPr="004E373F" w:rsidRDefault="004E373F">
      <w:pPr>
        <w:numPr>
          <w:ilvl w:val="0"/>
          <w:numId w:val="19"/>
        </w:numPr>
      </w:pPr>
      <w:r w:rsidRPr="004E373F">
        <w:t>El menú se adapta según el rol del usuario si hay diferentes niveles de permisos (por ejemplo, administrador, bibliotecario).</w:t>
      </w:r>
    </w:p>
    <w:p w14:paraId="4D69A495" w14:textId="77777777" w:rsidR="004E373F" w:rsidRPr="004E373F" w:rsidRDefault="004E373F">
      <w:pPr>
        <w:numPr>
          <w:ilvl w:val="0"/>
          <w:numId w:val="19"/>
        </w:numPr>
      </w:pPr>
      <w:r w:rsidRPr="004E373F">
        <w:t>Posibilidad de cerrar sesión en cualquier momento.</w:t>
      </w:r>
    </w:p>
    <w:p w14:paraId="547A6D9D" w14:textId="77777777" w:rsidR="00732671" w:rsidRDefault="00732671" w:rsidP="003C0648">
      <w:pPr>
        <w:rPr>
          <w:color w:val="FF0000"/>
        </w:rPr>
      </w:pPr>
    </w:p>
    <w:p w14:paraId="15DE46C6" w14:textId="02961A43" w:rsidR="00732671" w:rsidRDefault="00732671" w:rsidP="00732671">
      <w:pPr>
        <w:pStyle w:val="Ttulo4"/>
      </w:pPr>
      <w:r>
        <w:t>Ventana 3: Gestión de Alumnos</w:t>
      </w:r>
    </w:p>
    <w:p w14:paraId="0B2CFD45" w14:textId="77777777" w:rsidR="008F5B97" w:rsidRDefault="00732671" w:rsidP="008F5B97">
      <w:pPr>
        <w:keepNext/>
      </w:pPr>
      <w:r w:rsidRPr="00732671">
        <w:rPr>
          <w:noProof/>
          <w:color w:val="FF0000"/>
        </w:rPr>
        <w:drawing>
          <wp:inline distT="0" distB="0" distL="0" distR="0" wp14:anchorId="19998C21" wp14:editId="27F240EC">
            <wp:extent cx="6442710" cy="2226734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9855" cy="22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E5AD" w14:textId="469510F8" w:rsidR="004E373F" w:rsidRDefault="008F5B97" w:rsidP="008F5B97">
      <w:pPr>
        <w:pStyle w:val="Descripcin"/>
      </w:pPr>
      <w:bookmarkStart w:id="153" w:name="_Toc19803060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1E7DA7">
        <w:t>. Pantalla de Gestión de Alumnos</w:t>
      </w:r>
      <w:bookmarkEnd w:id="153"/>
    </w:p>
    <w:p w14:paraId="1EB5C4B5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3E4819F6" w14:textId="77777777" w:rsidR="004E373F" w:rsidRPr="004E373F" w:rsidRDefault="004E373F">
      <w:pPr>
        <w:numPr>
          <w:ilvl w:val="0"/>
          <w:numId w:val="20"/>
        </w:numPr>
      </w:pPr>
      <w:r w:rsidRPr="004E373F">
        <w:t>Permite consultar, añadir, modificar y eliminar registros de alumnos.</w:t>
      </w:r>
    </w:p>
    <w:p w14:paraId="6F18D3C5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68131DE" w14:textId="77777777" w:rsidR="004E373F" w:rsidRPr="004E373F" w:rsidRDefault="004E373F">
      <w:pPr>
        <w:numPr>
          <w:ilvl w:val="0"/>
          <w:numId w:val="21"/>
        </w:numPr>
      </w:pPr>
      <w:r w:rsidRPr="004E373F">
        <w:t>Tabla con listado de alumnos.</w:t>
      </w:r>
    </w:p>
    <w:p w14:paraId="4562CA85" w14:textId="77777777" w:rsidR="004E373F" w:rsidRPr="004E373F" w:rsidRDefault="004E373F">
      <w:pPr>
        <w:numPr>
          <w:ilvl w:val="0"/>
          <w:numId w:val="21"/>
        </w:numPr>
      </w:pPr>
      <w:r w:rsidRPr="004E373F">
        <w:t>Botones para añadir, editar y borrar.</w:t>
      </w:r>
    </w:p>
    <w:p w14:paraId="7A0024FB" w14:textId="77777777" w:rsidR="004E373F" w:rsidRPr="004E373F" w:rsidRDefault="004E373F">
      <w:pPr>
        <w:numPr>
          <w:ilvl w:val="0"/>
          <w:numId w:val="21"/>
        </w:numPr>
      </w:pPr>
      <w:r w:rsidRPr="004E373F">
        <w:t>Formulario de edición/alta con los campos: NIE, nombre, apellidos, tramo, bilingüe.</w:t>
      </w:r>
    </w:p>
    <w:p w14:paraId="7297BB2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1F2A3E6" w14:textId="77777777" w:rsidR="004E373F" w:rsidRPr="004E373F" w:rsidRDefault="004E373F">
      <w:pPr>
        <w:numPr>
          <w:ilvl w:val="0"/>
          <w:numId w:val="22"/>
        </w:numPr>
      </w:pPr>
      <w:r w:rsidRPr="004E373F">
        <w:t>El NIE debe ser único (clave primaria).</w:t>
      </w:r>
    </w:p>
    <w:p w14:paraId="14869057" w14:textId="77777777" w:rsidR="004E373F" w:rsidRPr="004E373F" w:rsidRDefault="004E373F">
      <w:pPr>
        <w:numPr>
          <w:ilvl w:val="0"/>
          <w:numId w:val="22"/>
        </w:numPr>
      </w:pPr>
      <w:r w:rsidRPr="004E373F">
        <w:t>Validación de formato para NIE y campos obligatorios.</w:t>
      </w:r>
    </w:p>
    <w:p w14:paraId="095C0EA9" w14:textId="77777777" w:rsidR="004E373F" w:rsidRPr="004E373F" w:rsidRDefault="004E373F">
      <w:pPr>
        <w:numPr>
          <w:ilvl w:val="0"/>
          <w:numId w:val="22"/>
        </w:numPr>
      </w:pPr>
      <w:r w:rsidRPr="004E373F">
        <w:t>No se permite borrar un alumno si tiene préstamos activos.</w:t>
      </w:r>
    </w:p>
    <w:p w14:paraId="7CB4E9D9" w14:textId="77777777" w:rsidR="00732671" w:rsidRDefault="00732671" w:rsidP="003C0648">
      <w:pPr>
        <w:rPr>
          <w:color w:val="FF0000"/>
        </w:rPr>
      </w:pPr>
    </w:p>
    <w:p w14:paraId="03C94731" w14:textId="77777777" w:rsidR="00732671" w:rsidRDefault="00732671" w:rsidP="00732671">
      <w:pPr>
        <w:pStyle w:val="Ttulo4"/>
      </w:pPr>
      <w:r>
        <w:lastRenderedPageBreak/>
        <w:t>Ventana 4: Gestión de Libros</w:t>
      </w:r>
    </w:p>
    <w:p w14:paraId="42BAA9B7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2E3F3019" wp14:editId="67334251">
            <wp:extent cx="6451600" cy="2201333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58216" cy="22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F1E" w14:textId="3B780A5E" w:rsidR="004E373F" w:rsidRDefault="008F5B97" w:rsidP="008F5B97">
      <w:pPr>
        <w:pStyle w:val="Descripcin"/>
      </w:pPr>
      <w:bookmarkStart w:id="154" w:name="_Toc19803060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8E6B2B">
        <w:t>. Pantalla de Gestión de Libros</w:t>
      </w:r>
      <w:bookmarkEnd w:id="154"/>
    </w:p>
    <w:p w14:paraId="5E4F1AE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1BC8A887" w14:textId="77777777" w:rsidR="004E373F" w:rsidRPr="004E373F" w:rsidRDefault="004E373F">
      <w:pPr>
        <w:numPr>
          <w:ilvl w:val="0"/>
          <w:numId w:val="23"/>
        </w:numPr>
      </w:pPr>
      <w:r w:rsidRPr="004E373F">
        <w:t>Gestión del catálogo de libros: alta, baja, modificación y consulta.</w:t>
      </w:r>
    </w:p>
    <w:p w14:paraId="7BF5FFE2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7666DD3" w14:textId="77777777" w:rsidR="004E373F" w:rsidRPr="004E373F" w:rsidRDefault="004E373F">
      <w:pPr>
        <w:numPr>
          <w:ilvl w:val="0"/>
          <w:numId w:val="24"/>
        </w:numPr>
      </w:pPr>
      <w:r w:rsidRPr="004E373F">
        <w:t>Tabla con libros existentes.</w:t>
      </w:r>
    </w:p>
    <w:p w14:paraId="1F9000B6" w14:textId="77777777" w:rsidR="004E373F" w:rsidRPr="004E373F" w:rsidRDefault="004E373F">
      <w:pPr>
        <w:numPr>
          <w:ilvl w:val="0"/>
          <w:numId w:val="24"/>
        </w:numPr>
      </w:pPr>
      <w:r w:rsidRPr="004E373F">
        <w:t>Formulario para alta/modificación con los campos: ISBN, título, autor, número de ejemplares, materia, curso.</w:t>
      </w:r>
    </w:p>
    <w:p w14:paraId="7277FD69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041A74D" w14:textId="77777777" w:rsidR="004E373F" w:rsidRPr="004E373F" w:rsidRDefault="004E373F">
      <w:pPr>
        <w:numPr>
          <w:ilvl w:val="0"/>
          <w:numId w:val="25"/>
        </w:numPr>
      </w:pPr>
      <w:r w:rsidRPr="004E373F">
        <w:t>El ISBN debe ser único.</w:t>
      </w:r>
    </w:p>
    <w:p w14:paraId="71BBD5B7" w14:textId="77777777" w:rsidR="004E373F" w:rsidRPr="004E373F" w:rsidRDefault="004E373F">
      <w:pPr>
        <w:numPr>
          <w:ilvl w:val="0"/>
          <w:numId w:val="25"/>
        </w:numPr>
      </w:pPr>
      <w:r w:rsidRPr="004E373F">
        <w:t>Validación de número de ejemplares (no negativo).</w:t>
      </w:r>
    </w:p>
    <w:p w14:paraId="1D577349" w14:textId="77777777" w:rsidR="004E373F" w:rsidRDefault="004E373F">
      <w:pPr>
        <w:numPr>
          <w:ilvl w:val="0"/>
          <w:numId w:val="25"/>
        </w:numPr>
      </w:pPr>
      <w:r w:rsidRPr="004E373F">
        <w:t>No se puede eliminar un libro si está prestado actualmente.</w:t>
      </w:r>
    </w:p>
    <w:p w14:paraId="045A4782" w14:textId="699BE971" w:rsidR="00732671" w:rsidRDefault="00732671" w:rsidP="004E373F">
      <w:pPr>
        <w:pStyle w:val="Ttulo4"/>
      </w:pPr>
      <w:r>
        <w:t>Ventana 5: Gestión de Materias</w:t>
      </w:r>
    </w:p>
    <w:p w14:paraId="4337A25F" w14:textId="77777777" w:rsidR="00732671" w:rsidRDefault="00732671" w:rsidP="00732671">
      <w:pPr>
        <w:pStyle w:val="Ttulo4"/>
      </w:pPr>
    </w:p>
    <w:p w14:paraId="0F2D8453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569F4A0B" wp14:editId="763BF92A">
            <wp:extent cx="6407280" cy="19507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0747" cy="19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46FA" w14:textId="5F6E89A2" w:rsidR="004E373F" w:rsidRDefault="008F5B97" w:rsidP="008F5B97">
      <w:pPr>
        <w:pStyle w:val="Descripcin"/>
      </w:pPr>
      <w:bookmarkStart w:id="155" w:name="_Toc19803060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BC34E3">
        <w:t>. Pantalla de Gestión de Materias</w:t>
      </w:r>
      <w:bookmarkEnd w:id="155"/>
    </w:p>
    <w:p w14:paraId="53541937" w14:textId="77777777" w:rsidR="00732671" w:rsidRDefault="00732671" w:rsidP="00732671">
      <w:pPr>
        <w:pStyle w:val="Ttulo4"/>
      </w:pPr>
    </w:p>
    <w:p w14:paraId="1667026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8D33402" w14:textId="77777777" w:rsidR="004E373F" w:rsidRPr="004E373F" w:rsidRDefault="004E373F">
      <w:pPr>
        <w:numPr>
          <w:ilvl w:val="0"/>
          <w:numId w:val="26"/>
        </w:numPr>
      </w:pPr>
      <w:r w:rsidRPr="004E373F">
        <w:t>Permite gestionar las materias asociadas a los libros.</w:t>
      </w:r>
    </w:p>
    <w:p w14:paraId="297EF25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0624B820" w14:textId="77777777" w:rsidR="004E373F" w:rsidRPr="004E373F" w:rsidRDefault="004E373F">
      <w:pPr>
        <w:numPr>
          <w:ilvl w:val="0"/>
          <w:numId w:val="27"/>
        </w:numPr>
      </w:pPr>
      <w:r w:rsidRPr="004E373F">
        <w:t>Listado de materias.</w:t>
      </w:r>
    </w:p>
    <w:p w14:paraId="49B84B09" w14:textId="77777777" w:rsidR="004E373F" w:rsidRPr="004E373F" w:rsidRDefault="004E373F">
      <w:pPr>
        <w:numPr>
          <w:ilvl w:val="0"/>
          <w:numId w:val="27"/>
        </w:numPr>
      </w:pPr>
      <w:r w:rsidRPr="004E373F">
        <w:t>Formulario con campos: ID, nombre, departamento.</w:t>
      </w:r>
    </w:p>
    <w:p w14:paraId="3E2386F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73FC89E3" w14:textId="77777777" w:rsidR="004E373F" w:rsidRPr="004E373F" w:rsidRDefault="004E373F">
      <w:pPr>
        <w:numPr>
          <w:ilvl w:val="0"/>
          <w:numId w:val="28"/>
        </w:numPr>
      </w:pPr>
      <w:r w:rsidRPr="004E373F">
        <w:lastRenderedPageBreak/>
        <w:t>El ID de materia debe ser único.</w:t>
      </w:r>
    </w:p>
    <w:p w14:paraId="3A42CE77" w14:textId="77777777" w:rsidR="004E373F" w:rsidRPr="004E373F" w:rsidRDefault="004E373F">
      <w:pPr>
        <w:numPr>
          <w:ilvl w:val="0"/>
          <w:numId w:val="28"/>
        </w:numPr>
      </w:pPr>
      <w:r w:rsidRPr="004E373F">
        <w:t>No se puede eliminar una materia si hay libros asociados a ella.</w:t>
      </w:r>
    </w:p>
    <w:p w14:paraId="3E9F134C" w14:textId="77777777" w:rsidR="004E373F" w:rsidRPr="004E373F" w:rsidRDefault="004E373F" w:rsidP="004E373F"/>
    <w:p w14:paraId="66F4471D" w14:textId="44590E62" w:rsidR="00732671" w:rsidRDefault="00732671" w:rsidP="00732671">
      <w:pPr>
        <w:pStyle w:val="Ttulo4"/>
      </w:pPr>
      <w:r>
        <w:t>Ventana 6: Gestión de Cursos</w:t>
      </w:r>
    </w:p>
    <w:p w14:paraId="65D3426D" w14:textId="77777777" w:rsidR="00732671" w:rsidRDefault="00732671" w:rsidP="00732671">
      <w:pPr>
        <w:pStyle w:val="Ttulo4"/>
      </w:pPr>
    </w:p>
    <w:p w14:paraId="1CA44D2F" w14:textId="77777777" w:rsidR="008F5B97" w:rsidRDefault="00732671" w:rsidP="008F5B97">
      <w:pPr>
        <w:pStyle w:val="Ttulo4"/>
      </w:pPr>
      <w:r w:rsidRPr="00732671">
        <w:rPr>
          <w:noProof/>
        </w:rPr>
        <w:drawing>
          <wp:inline distT="0" distB="0" distL="0" distR="0" wp14:anchorId="75AFD0DD" wp14:editId="27450B05">
            <wp:extent cx="6391910" cy="261620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8998" cy="26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E03" w14:textId="7FF64DD7" w:rsidR="004E373F" w:rsidRDefault="008F5B97" w:rsidP="008F5B97">
      <w:pPr>
        <w:pStyle w:val="Descripcin"/>
      </w:pPr>
      <w:bookmarkStart w:id="156" w:name="_Toc19803060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A02767">
        <w:t>. Pantalla de Gestión de Materias</w:t>
      </w:r>
      <w:bookmarkEnd w:id="156"/>
    </w:p>
    <w:p w14:paraId="6FF022AD" w14:textId="77777777" w:rsidR="00732671" w:rsidRDefault="00732671" w:rsidP="00732671">
      <w:pPr>
        <w:pStyle w:val="Ttulo4"/>
      </w:pPr>
    </w:p>
    <w:p w14:paraId="074E1D5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5AC781EB" w14:textId="77777777" w:rsidR="004E373F" w:rsidRPr="004E373F" w:rsidRDefault="004E373F">
      <w:pPr>
        <w:numPr>
          <w:ilvl w:val="0"/>
          <w:numId w:val="29"/>
        </w:numPr>
      </w:pPr>
      <w:r w:rsidRPr="004E373F">
        <w:t>Permite gestionar los cursos disponibles.</w:t>
      </w:r>
    </w:p>
    <w:p w14:paraId="32CFF7E1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6F652E9A" w14:textId="77777777" w:rsidR="004E373F" w:rsidRPr="004E373F" w:rsidRDefault="004E373F">
      <w:pPr>
        <w:numPr>
          <w:ilvl w:val="0"/>
          <w:numId w:val="30"/>
        </w:numPr>
      </w:pPr>
      <w:r w:rsidRPr="004E373F">
        <w:t>Listado de cursos.</w:t>
      </w:r>
    </w:p>
    <w:p w14:paraId="17B9CF2C" w14:textId="77777777" w:rsidR="004E373F" w:rsidRPr="004E373F" w:rsidRDefault="004E373F">
      <w:pPr>
        <w:numPr>
          <w:ilvl w:val="0"/>
          <w:numId w:val="30"/>
        </w:numPr>
      </w:pPr>
      <w:r w:rsidRPr="004E373F">
        <w:t>Formulario de alta/modificación con campos: curso, nivel.</w:t>
      </w:r>
    </w:p>
    <w:p w14:paraId="4E4D7CF6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DBFC921" w14:textId="77777777" w:rsidR="004E373F" w:rsidRPr="004E373F" w:rsidRDefault="004E373F">
      <w:pPr>
        <w:numPr>
          <w:ilvl w:val="0"/>
          <w:numId w:val="31"/>
        </w:numPr>
      </w:pPr>
      <w:r w:rsidRPr="004E373F">
        <w:t>El identificador de curso debe ser único.</w:t>
      </w:r>
    </w:p>
    <w:p w14:paraId="1193AFB6" w14:textId="77777777" w:rsidR="004E373F" w:rsidRPr="004E373F" w:rsidRDefault="004E373F">
      <w:pPr>
        <w:numPr>
          <w:ilvl w:val="0"/>
          <w:numId w:val="31"/>
        </w:numPr>
      </w:pPr>
      <w:r w:rsidRPr="004E373F">
        <w:t>No se puede eliminar un curso si hay alumnos o libros asociados.</w:t>
      </w:r>
    </w:p>
    <w:p w14:paraId="7B9D7029" w14:textId="77777777" w:rsidR="004E373F" w:rsidRPr="004E373F" w:rsidRDefault="004E373F" w:rsidP="004E373F"/>
    <w:p w14:paraId="2B45CA82" w14:textId="77777777" w:rsidR="00732671" w:rsidRDefault="00732671" w:rsidP="00732671">
      <w:pPr>
        <w:pStyle w:val="Ttulo4"/>
      </w:pPr>
      <w:r>
        <w:t>Ventana 7: Gestión de Prestamos</w:t>
      </w:r>
    </w:p>
    <w:p w14:paraId="73EA6BEE" w14:textId="77777777" w:rsidR="00732671" w:rsidRDefault="00732671" w:rsidP="00732671">
      <w:pPr>
        <w:pStyle w:val="Ttulo4"/>
      </w:pPr>
    </w:p>
    <w:p w14:paraId="368E985E" w14:textId="77777777" w:rsidR="008F5B97" w:rsidRDefault="00F10758" w:rsidP="008F5B97">
      <w:pPr>
        <w:pStyle w:val="Ttulo4"/>
      </w:pPr>
      <w:r w:rsidRPr="00F10758">
        <w:rPr>
          <w:noProof/>
        </w:rPr>
        <w:drawing>
          <wp:inline distT="0" distB="0" distL="0" distR="0" wp14:anchorId="304939BC" wp14:editId="5C0CFED1">
            <wp:extent cx="6426200" cy="2243667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6503" cy="22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8F2" w14:textId="021EFCBE" w:rsidR="004E373F" w:rsidRDefault="008F5B97" w:rsidP="008F5B97">
      <w:pPr>
        <w:pStyle w:val="Descripcin"/>
      </w:pPr>
      <w:bookmarkStart w:id="157" w:name="_Toc1980306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F739D2">
        <w:t>. Pantalla de Gestión de Prestamos</w:t>
      </w:r>
      <w:bookmarkEnd w:id="157"/>
    </w:p>
    <w:p w14:paraId="6DAF21E5" w14:textId="77777777" w:rsidR="004E373F" w:rsidRDefault="004E373F" w:rsidP="00732671">
      <w:pPr>
        <w:pStyle w:val="Ttulo4"/>
      </w:pPr>
    </w:p>
    <w:p w14:paraId="1750B222" w14:textId="77777777" w:rsidR="004E373F" w:rsidRPr="004E373F" w:rsidRDefault="004E373F" w:rsidP="004E373F">
      <w:pPr>
        <w:pStyle w:val="Contenido"/>
      </w:pPr>
      <w:r w:rsidRPr="004E373F">
        <w:rPr>
          <w:bCs/>
        </w:rPr>
        <w:t>Descripción:</w:t>
      </w:r>
    </w:p>
    <w:p w14:paraId="0DCE82A5" w14:textId="77777777" w:rsidR="004E373F" w:rsidRPr="004E373F" w:rsidRDefault="004E373F">
      <w:pPr>
        <w:pStyle w:val="Contenido"/>
        <w:numPr>
          <w:ilvl w:val="0"/>
          <w:numId w:val="32"/>
        </w:numPr>
        <w:rPr>
          <w:b w:val="0"/>
          <w:bCs/>
        </w:rPr>
      </w:pPr>
      <w:r w:rsidRPr="004E373F">
        <w:rPr>
          <w:b w:val="0"/>
          <w:bCs/>
        </w:rPr>
        <w:t>Permite registrar, consultar, modificar y finalizar préstamos de libros.</w:t>
      </w:r>
    </w:p>
    <w:p w14:paraId="4676A193" w14:textId="77777777" w:rsidR="004E373F" w:rsidRPr="004E373F" w:rsidRDefault="004E373F" w:rsidP="004E373F">
      <w:pPr>
        <w:pStyle w:val="Contenido"/>
      </w:pPr>
      <w:r w:rsidRPr="004E373F">
        <w:rPr>
          <w:bCs/>
        </w:rPr>
        <w:t>Elementos:</w:t>
      </w:r>
    </w:p>
    <w:p w14:paraId="50214FA1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 xml:space="preserve">Listado de préstamos con los campos: NIE, curso, ISBN, </w:t>
      </w:r>
      <w:proofErr w:type="spellStart"/>
      <w:r w:rsidRPr="004E373F">
        <w:rPr>
          <w:b w:val="0"/>
          <w:bCs/>
        </w:rPr>
        <w:t>fecha_entrega</w:t>
      </w:r>
      <w:proofErr w:type="spellEnd"/>
      <w:r w:rsidRPr="004E373F">
        <w:rPr>
          <w:b w:val="0"/>
          <w:bCs/>
        </w:rPr>
        <w:t xml:space="preserve">, </w:t>
      </w:r>
      <w:proofErr w:type="spellStart"/>
      <w:r w:rsidRPr="004E373F">
        <w:rPr>
          <w:b w:val="0"/>
          <w:bCs/>
        </w:rPr>
        <w:t>fecha_devolución</w:t>
      </w:r>
      <w:proofErr w:type="spellEnd"/>
      <w:r w:rsidRPr="004E373F">
        <w:rPr>
          <w:b w:val="0"/>
          <w:bCs/>
        </w:rPr>
        <w:t>, estado.</w:t>
      </w:r>
    </w:p>
    <w:p w14:paraId="28F8BB6A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Formulario para registrar un nuevo préstamo o modificar uno existente.</w:t>
      </w:r>
    </w:p>
    <w:p w14:paraId="693AA8DF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Botones para devolver, prorrogar o anular préstamos.</w:t>
      </w:r>
    </w:p>
    <w:p w14:paraId="0A6D6B46" w14:textId="77777777" w:rsidR="004E373F" w:rsidRPr="004E373F" w:rsidRDefault="004E373F" w:rsidP="004E373F">
      <w:pPr>
        <w:pStyle w:val="Contenido"/>
      </w:pPr>
      <w:r w:rsidRPr="004E373F">
        <w:rPr>
          <w:bCs/>
        </w:rPr>
        <w:t>Restricciones:</w:t>
      </w:r>
    </w:p>
    <w:p w14:paraId="22B9245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un libro si no hay ejemplares disponibles.</w:t>
      </w:r>
    </w:p>
    <w:p w14:paraId="33B4C5A6" w14:textId="2D717972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a un alumno con préstamos pendientes de devolución o sanciones activas.</w:t>
      </w:r>
    </w:p>
    <w:p w14:paraId="390F3E2F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Validación de fechas: la fecha de devolución no puede ser anterior a la fecha de entrega.</w:t>
      </w:r>
    </w:p>
    <w:p w14:paraId="18D1527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estado solo puede tomar valores válidos (por ejemplo: pendiente, devuelto).</w:t>
      </w:r>
    </w:p>
    <w:p w14:paraId="31564ED7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eliminar un préstamo ya devuelto, solo archivarlo para consulta histórica.</w:t>
      </w:r>
    </w:p>
    <w:p w14:paraId="571B683E" w14:textId="1CB3813B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NIE, curso e ISBN deben existir previamente en sus respectivas entidades y ser válidos</w:t>
      </w:r>
      <w:r>
        <w:rPr>
          <w:b w:val="0"/>
          <w:bCs/>
        </w:rPr>
        <w:t>.</w:t>
      </w:r>
    </w:p>
    <w:p w14:paraId="33E82248" w14:textId="0BA2554D" w:rsidR="003C0648" w:rsidRPr="003305C7" w:rsidRDefault="003C0648" w:rsidP="004E373F">
      <w:pPr>
        <w:pStyle w:val="Contenido"/>
        <w:rPr>
          <w:kern w:val="28"/>
        </w:rPr>
      </w:pPr>
      <w:r w:rsidRPr="003305C7">
        <w:br w:type="page"/>
      </w:r>
    </w:p>
    <w:p w14:paraId="6B77E797" w14:textId="77777777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58" w:name="_Toc49341857"/>
      <w:bookmarkStart w:id="159" w:name="_Toc170148367"/>
      <w:bookmarkStart w:id="160" w:name="_Toc170148681"/>
      <w:r w:rsidRPr="00253E43">
        <w:rPr>
          <w:sz w:val="144"/>
          <w:szCs w:val="144"/>
        </w:rPr>
        <w:lastRenderedPageBreak/>
        <w:t>Implementar el proyecto</w:t>
      </w:r>
      <w:bookmarkEnd w:id="158"/>
      <w:bookmarkEnd w:id="159"/>
      <w:bookmarkEnd w:id="160"/>
    </w:p>
    <w:p w14:paraId="71FC77F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718C445" w14:textId="77777777" w:rsidR="00747A21" w:rsidRPr="00253E43" w:rsidRDefault="00747A21" w:rsidP="00747A21">
      <w:pPr>
        <w:pStyle w:val="Ttulo3"/>
      </w:pPr>
      <w:bookmarkStart w:id="161" w:name="_Toc49341830"/>
      <w:bookmarkStart w:id="162" w:name="_Toc170148357"/>
      <w:bookmarkStart w:id="163" w:name="_Toc170148672"/>
      <w:bookmarkStart w:id="164" w:name="_Toc49341858"/>
      <w:bookmarkStart w:id="165" w:name="_Toc170148368"/>
      <w:bookmarkStart w:id="166" w:name="_Toc170148682"/>
      <w:proofErr w:type="spellStart"/>
      <w:r w:rsidRPr="00253E43">
        <w:lastRenderedPageBreak/>
        <w:t>Sql</w:t>
      </w:r>
      <w:proofErr w:type="spellEnd"/>
      <w:r w:rsidRPr="00253E43">
        <w:t xml:space="preserve"> de creación (MySQL)</w:t>
      </w:r>
      <w:bookmarkEnd w:id="161"/>
      <w:bookmarkEnd w:id="162"/>
      <w:bookmarkEnd w:id="163"/>
    </w:p>
    <w:p w14:paraId="0C2E86B4" w14:textId="77777777" w:rsidR="00747A21" w:rsidRPr="00B728F2" w:rsidRDefault="00747A21" w:rsidP="00747A21">
      <w:pPr>
        <w:rPr>
          <w:lang w:val="en-GB"/>
        </w:rPr>
      </w:pPr>
    </w:p>
    <w:p w14:paraId="6FF25B2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phpMyAdmin SQL Dump</w:t>
      </w:r>
    </w:p>
    <w:p w14:paraId="3FA047C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02EF72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3717727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990013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448ADF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1EAF6F9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4B58598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17707FCB" w14:textId="77777777" w:rsidR="00747A21" w:rsidRPr="002F1621" w:rsidRDefault="00747A21" w:rsidP="00747A21">
      <w:pPr>
        <w:rPr>
          <w:lang w:val="en-GB"/>
        </w:rPr>
      </w:pPr>
    </w:p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</w:t>
      </w:r>
      <w:proofErr w:type="gramStart"/>
      <w:r w:rsidRPr="002F1621">
        <w:rPr>
          <w:lang w:val="en-GB"/>
        </w:rPr>
        <w:t>";</w:t>
      </w:r>
      <w:proofErr w:type="gramEnd"/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START </w:t>
      </w:r>
      <w:proofErr w:type="gramStart"/>
      <w:r w:rsidRPr="002F1621">
        <w:rPr>
          <w:lang w:val="en-GB"/>
        </w:rPr>
        <w:t>TRANSACTION;</w:t>
      </w:r>
      <w:proofErr w:type="gramEnd"/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</w:t>
      </w:r>
      <w:proofErr w:type="gramStart"/>
      <w:r w:rsidRPr="002F1621">
        <w:rPr>
          <w:lang w:val="en-GB"/>
        </w:rPr>
        <w:t>";</w:t>
      </w:r>
      <w:proofErr w:type="gramEnd"/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</w:t>
      </w:r>
      <w:proofErr w:type="gramStart"/>
      <w:r w:rsidRPr="002F1621">
        <w:rPr>
          <w:lang w:val="en-GB"/>
        </w:rPr>
        <w:t>/;</w:t>
      </w:r>
      <w:proofErr w:type="gramEnd"/>
    </w:p>
    <w:p w14:paraId="1967078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NAMES utf8mb4 *</w:t>
      </w:r>
      <w:proofErr w:type="gramStart"/>
      <w:r w:rsidRPr="002F1621">
        <w:rPr>
          <w:lang w:val="en-GB"/>
        </w:rPr>
        <w:t>/;</w:t>
      </w:r>
      <w:proofErr w:type="gramEnd"/>
    </w:p>
    <w:p w14:paraId="2098A1A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A7F6FA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25EBDCB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47E6F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196F50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74436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0EFE49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C443F2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71386C9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1CAA2B5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74D0C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71F6EB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3369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3520D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CEC36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602ABE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2E2BE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2FA10D0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507E84E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0BCD82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07BD01E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7DB4B6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24CE1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08B319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6F93A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563A78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1C2E83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0AE6D0A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3E03C1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C6DFD8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7F8E2E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C8B35C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399B0E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</w:t>
      </w:r>
      <w:proofErr w:type="gramStart"/>
      <w:r w:rsidRPr="002F1621">
        <w:rPr>
          <w:lang w:val="en-GB"/>
        </w:rPr>
        <w:t>ci;</w:t>
      </w:r>
      <w:proofErr w:type="gramEnd"/>
    </w:p>
    <w:p w14:paraId="316C97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E0483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7E47A80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E069D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EE3087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4AAE8B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53D1C7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79B38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E857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B717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proofErr w:type="gramStart"/>
      <w:r w:rsidRPr="002F1621">
        <w:rPr>
          <w:lang w:val="en-GB"/>
        </w:rPr>
        <w:t>`,`</w:t>
      </w:r>
      <w:proofErr w:type="spellStart"/>
      <w:proofErr w:type="gramEnd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A2527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E7833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145EFE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B45BB9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</w:t>
      </w:r>
      <w:proofErr w:type="gramStart"/>
      <w:r w:rsidRPr="002F1621">
        <w:rPr>
          <w:lang w:val="en-GB"/>
        </w:rPr>
        <w:t>);</w:t>
      </w:r>
      <w:proofErr w:type="gramEnd"/>
    </w:p>
    <w:p w14:paraId="319A56B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8FD815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`) USING </w:t>
      </w:r>
      <w:proofErr w:type="gramStart"/>
      <w:r w:rsidRPr="002F1621">
        <w:rPr>
          <w:lang w:val="en-GB"/>
        </w:rPr>
        <w:t>BTREE;</w:t>
      </w:r>
      <w:proofErr w:type="gramEnd"/>
    </w:p>
    <w:p w14:paraId="1845D8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AA0E20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</w:t>
      </w:r>
      <w:proofErr w:type="gramStart"/>
      <w:r w:rsidRPr="002F1621">
        <w:rPr>
          <w:lang w:val="en-GB"/>
        </w:rPr>
        <w:t>);</w:t>
      </w:r>
      <w:proofErr w:type="gramEnd"/>
    </w:p>
    <w:p w14:paraId="7D9E3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395AEAB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FEA57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C3162D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DAA46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86329A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F41F63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608F49D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741076D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36AD4A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120B1D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4E52E7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7FAA1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5AE2F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 xml:space="preserve">` (`id`) ON DELETE CASCADE ON UPDATE </w:t>
      </w:r>
      <w:proofErr w:type="gramStart"/>
      <w:r w:rsidRPr="002F1621">
        <w:rPr>
          <w:lang w:val="en-GB"/>
        </w:rPr>
        <w:t>CASCADE;</w:t>
      </w:r>
      <w:proofErr w:type="gramEnd"/>
    </w:p>
    <w:p w14:paraId="4B78A7FB" w14:textId="77777777" w:rsidR="00747A21" w:rsidRPr="002F1621" w:rsidRDefault="00747A21" w:rsidP="00747A21">
      <w:pPr>
        <w:rPr>
          <w:lang w:val="en-GB"/>
        </w:rPr>
      </w:pPr>
      <w:proofErr w:type="gramStart"/>
      <w:r w:rsidRPr="002F1621">
        <w:rPr>
          <w:lang w:val="en-GB"/>
        </w:rPr>
        <w:t>COMMIT;</w:t>
      </w:r>
      <w:proofErr w:type="gramEnd"/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</w:t>
      </w:r>
      <w:proofErr w:type="gramStart"/>
      <w:r w:rsidRPr="002F1621">
        <w:rPr>
          <w:lang w:val="en-GB"/>
        </w:rPr>
        <w:t>/;</w:t>
      </w:r>
      <w:proofErr w:type="gramEnd"/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</w:t>
      </w:r>
      <w:proofErr w:type="gramStart"/>
      <w:r w:rsidRPr="002F1621">
        <w:rPr>
          <w:lang w:val="en-GB"/>
        </w:rPr>
        <w:t>/;</w:t>
      </w:r>
      <w:proofErr w:type="gramEnd"/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64"/>
      <w:bookmarkEnd w:id="165"/>
      <w:bookmarkEnd w:id="16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67" w:name="_Toc49341859"/>
      <w:bookmarkStart w:id="168" w:name="_Toc170148369"/>
      <w:bookmarkStart w:id="169" w:name="_Toc170148683"/>
      <w:r w:rsidRPr="00253E43">
        <w:lastRenderedPageBreak/>
        <w:t>Elaboración de una batería de pruebas para detectar errores</w:t>
      </w:r>
      <w:bookmarkEnd w:id="167"/>
      <w:bookmarkEnd w:id="168"/>
      <w:bookmarkEnd w:id="169"/>
    </w:p>
    <w:p w14:paraId="2A0D9638" w14:textId="1E9842E0" w:rsidR="008E7935" w:rsidRDefault="008E7935" w:rsidP="008E7935">
      <w:r>
        <w:tab/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085C6036" w14:textId="203A3461" w:rsidR="00DB16ED" w:rsidRPr="003305C7" w:rsidRDefault="00DB16ED" w:rsidP="00DB16ED">
      <w:pPr>
        <w:rPr>
          <w:color w:val="FF0000"/>
        </w:rPr>
      </w:pPr>
    </w:p>
    <w:p w14:paraId="51EF7B76" w14:textId="72EAC7E4" w:rsidR="00A019BE" w:rsidRDefault="00A019BE" w:rsidP="00A019BE">
      <w:pPr>
        <w:pStyle w:val="Descripcin"/>
        <w:keepNext/>
      </w:pPr>
      <w:bookmarkStart w:id="170" w:name="_Toc19803150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6</w:t>
      </w:r>
      <w:r>
        <w:fldChar w:fldCharType="end"/>
      </w:r>
      <w:r>
        <w:t xml:space="preserve">. Pruebas </w:t>
      </w:r>
      <w:proofErr w:type="spellStart"/>
      <w:r>
        <w:t>Login</w:t>
      </w:r>
      <w:bookmarkEnd w:id="170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1718"/>
        <w:gridCol w:w="1426"/>
        <w:gridCol w:w="1426"/>
        <w:gridCol w:w="944"/>
      </w:tblGrid>
      <w:tr w:rsidR="00F776E5" w:rsidRPr="00253E43" w14:paraId="0DB61C47" w14:textId="77777777" w:rsidTr="00CB2B2D">
        <w:tc>
          <w:tcPr>
            <w:tcW w:w="10024" w:type="dxa"/>
            <w:gridSpan w:val="5"/>
            <w:shd w:val="clear" w:color="auto" w:fill="E7E6E6" w:themeFill="background2"/>
          </w:tcPr>
          <w:p w14:paraId="6648B0DE" w14:textId="2A96632D"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proofErr w:type="spellStart"/>
            <w:r w:rsidR="00F80D11">
              <w:rPr>
                <w:rFonts w:cstheme="minorHAnsi"/>
                <w:b/>
                <w:sz w:val="16"/>
                <w:szCs w:val="16"/>
              </w:rPr>
              <w:t>Login</w:t>
            </w:r>
            <w:proofErr w:type="spellEnd"/>
          </w:p>
        </w:tc>
      </w:tr>
      <w:tr w:rsidR="00F776E5" w:rsidRPr="00253E43" w14:paraId="083B35E1" w14:textId="77777777" w:rsidTr="00A019BE">
        <w:tc>
          <w:tcPr>
            <w:tcW w:w="4510" w:type="dxa"/>
          </w:tcPr>
          <w:p w14:paraId="1E678B4A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718" w:type="dxa"/>
          </w:tcPr>
          <w:p w14:paraId="055751E7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26" w:type="dxa"/>
          </w:tcPr>
          <w:p w14:paraId="01EDD15B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426" w:type="dxa"/>
          </w:tcPr>
          <w:p w14:paraId="1B8539A5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61014183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14:paraId="176E8046" w14:textId="77777777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28EB2CE" w14:textId="2FA62EDE"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2EACB827" w14:textId="77777777" w:rsidTr="00A019BE">
        <w:tc>
          <w:tcPr>
            <w:tcW w:w="4510" w:type="dxa"/>
            <w:vAlign w:val="bottom"/>
          </w:tcPr>
          <w:p w14:paraId="047B0B52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correctas</w:t>
            </w:r>
          </w:p>
          <w:p w14:paraId="39F208A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53BC571" w14:textId="59D18E96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61122284" w14:textId="65777183" w:rsidR="00F80D11" w:rsidRPr="003305C7" w:rsidRDefault="00F80D11" w:rsidP="00F80D11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"administrador", Contraseña: "1234"</w:t>
            </w:r>
          </w:p>
        </w:tc>
        <w:tc>
          <w:tcPr>
            <w:tcW w:w="1426" w:type="dxa"/>
            <w:vAlign w:val="bottom"/>
          </w:tcPr>
          <w:p w14:paraId="2C5A8837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  <w:p w14:paraId="0FC31113" w14:textId="719167EC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4972C7B0" w14:textId="5C7A9424" w:rsidR="00F80D11" w:rsidRP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</w:tc>
        <w:tc>
          <w:tcPr>
            <w:tcW w:w="944" w:type="dxa"/>
          </w:tcPr>
          <w:p w14:paraId="7C38A5D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F3BAF63" w14:textId="6B5A248A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OK</w:t>
            </w:r>
          </w:p>
          <w:p w14:paraId="53639735" w14:textId="70E3DCB7" w:rsidR="00F80D11" w:rsidRPr="003305C7" w:rsidRDefault="00F80D11" w:rsidP="00F80D11">
            <w:pPr>
              <w:rPr>
                <w:rFonts w:cstheme="minorHAnsi"/>
                <w:bCs/>
                <w:sz w:val="16"/>
                <w:szCs w:val="16"/>
              </w:rPr>
            </w:pPr>
          </w:p>
        </w:tc>
      </w:tr>
      <w:tr w:rsidR="00F80D11" w:rsidRPr="00253E43" w14:paraId="78D64FAF" w14:textId="77777777" w:rsidTr="00A019BE">
        <w:tc>
          <w:tcPr>
            <w:tcW w:w="4510" w:type="dxa"/>
            <w:vAlign w:val="bottom"/>
          </w:tcPr>
          <w:p w14:paraId="5B98610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incorrectas</w:t>
            </w:r>
          </w:p>
          <w:p w14:paraId="51DF0CE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1EEBAF0" w14:textId="342036A3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7E865037" w14:textId="52DCD9BD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wrong_user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", Contraseña: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wrong_pass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</w:tc>
        <w:tc>
          <w:tcPr>
            <w:tcW w:w="1426" w:type="dxa"/>
            <w:vAlign w:val="bottom"/>
          </w:tcPr>
          <w:p w14:paraId="35AEADD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01C055AE" w14:textId="7D9A0F48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6915095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6D02014" w14:textId="396B6BD8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4AA3A5E3" w14:textId="77777777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E43D548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031FDFB8" w14:textId="38D4FEE8" w:rsidR="00F80D11" w:rsidRP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4B5C49C" w14:textId="77777777" w:rsidTr="00A019BE">
        <w:tc>
          <w:tcPr>
            <w:tcW w:w="4510" w:type="dxa"/>
            <w:vAlign w:val="bottom"/>
          </w:tcPr>
          <w:p w14:paraId="1C0F84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tras varios intentos fallidos</w:t>
            </w:r>
          </w:p>
          <w:p w14:paraId="784A5AD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0BBF578" w14:textId="1A494561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0844991B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3 intentos con credenciales incorrectas</w:t>
            </w:r>
          </w:p>
          <w:p w14:paraId="55C4E7F7" w14:textId="07F75669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26" w:type="dxa"/>
            <w:vAlign w:val="bottom"/>
          </w:tcPr>
          <w:p w14:paraId="7E03D3BB" w14:textId="36BAA827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1426" w:type="dxa"/>
          </w:tcPr>
          <w:p w14:paraId="73DEA770" w14:textId="2B606121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944" w:type="dxa"/>
          </w:tcPr>
          <w:p w14:paraId="255FD49E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25E76330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3FCA734A" w14:textId="686C82EB" w:rsidR="00F80D11" w:rsidRPr="00253E43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0DEBFFC8" w14:textId="77777777" w:rsidR="00F80D11" w:rsidRDefault="00F80D11" w:rsidP="00C24119">
      <w:bookmarkStart w:id="171" w:name="_Toc49341860"/>
    </w:p>
    <w:p w14:paraId="55F044EB" w14:textId="77777777" w:rsidR="005D715D" w:rsidRDefault="005D715D" w:rsidP="00C24119"/>
    <w:p w14:paraId="36495606" w14:textId="77777777" w:rsidR="005D715D" w:rsidRDefault="005D715D" w:rsidP="00C24119"/>
    <w:p w14:paraId="0C97A01A" w14:textId="0DC802FD" w:rsidR="00A019BE" w:rsidRDefault="00A019BE" w:rsidP="00A019BE">
      <w:pPr>
        <w:pStyle w:val="Descripcin"/>
        <w:keepNext/>
      </w:pPr>
      <w:bookmarkStart w:id="172" w:name="_Toc19803150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7</w:t>
      </w:r>
      <w:r>
        <w:fldChar w:fldCharType="end"/>
      </w:r>
      <w:r>
        <w:t>. Pruebas Menú Principal</w:t>
      </w:r>
      <w:bookmarkEnd w:id="17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1276"/>
        <w:gridCol w:w="1418"/>
        <w:gridCol w:w="1277"/>
        <w:gridCol w:w="955"/>
      </w:tblGrid>
      <w:tr w:rsidR="00F80D11" w:rsidRPr="00253E43" w14:paraId="3FFBE7A4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EB279EB" w14:textId="75190EE7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D715D">
              <w:rPr>
                <w:rFonts w:cstheme="minorHAnsi"/>
                <w:b/>
                <w:sz w:val="16"/>
                <w:szCs w:val="16"/>
              </w:rPr>
              <w:t>Menú Principal</w:t>
            </w:r>
          </w:p>
        </w:tc>
      </w:tr>
      <w:tr w:rsidR="00F80D11" w:rsidRPr="00F776E5" w14:paraId="49774480" w14:textId="77777777" w:rsidTr="00630B0B">
        <w:tc>
          <w:tcPr>
            <w:tcW w:w="5098" w:type="dxa"/>
          </w:tcPr>
          <w:p w14:paraId="3DF24C0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14:paraId="135C87E2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14:paraId="5FD5B7ED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14:paraId="24FDDC3C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14:paraId="39F6BB2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2F7FFEDF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7F8BC135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593EB820" w14:textId="77777777" w:rsidTr="004A2A88">
        <w:tc>
          <w:tcPr>
            <w:tcW w:w="5098" w:type="dxa"/>
            <w:vAlign w:val="bottom"/>
          </w:tcPr>
          <w:p w14:paraId="4E96ED06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salir</w:t>
            </w:r>
          </w:p>
          <w:p w14:paraId="39BFB827" w14:textId="6B231798" w:rsidR="00F80D11" w:rsidRPr="00F776E5" w:rsidRDefault="00F80D11" w:rsidP="00F80D11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5936666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"0"</w:t>
            </w:r>
          </w:p>
          <w:p w14:paraId="0B088AFC" w14:textId="3C4D24F8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61C89EB7" w14:textId="76901695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1277" w:type="dxa"/>
          </w:tcPr>
          <w:p w14:paraId="687DC305" w14:textId="7E5E32C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955" w:type="dxa"/>
          </w:tcPr>
          <w:p w14:paraId="3BAF9047" w14:textId="155F16BA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AEF50BC" w14:textId="77777777" w:rsidTr="004A2A88">
        <w:tc>
          <w:tcPr>
            <w:tcW w:w="5098" w:type="dxa"/>
            <w:vAlign w:val="bottom"/>
          </w:tcPr>
          <w:p w14:paraId="53616356" w14:textId="4F48692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alumnos</w:t>
            </w:r>
          </w:p>
          <w:p w14:paraId="562A96A4" w14:textId="10BF3FD4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00D1721F" w14:textId="70AF3CF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"1"</w:t>
            </w:r>
          </w:p>
          <w:p w14:paraId="3AE1E473" w14:textId="1400587F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0705E593" w14:textId="09BBAE10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1277" w:type="dxa"/>
          </w:tcPr>
          <w:p w14:paraId="0844EB0F" w14:textId="67C994C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955" w:type="dxa"/>
          </w:tcPr>
          <w:p w14:paraId="56FA49D5" w14:textId="7BF7AA25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F383AC9" w14:textId="77777777" w:rsidTr="004A2A88">
        <w:tc>
          <w:tcPr>
            <w:tcW w:w="5098" w:type="dxa"/>
            <w:vAlign w:val="bottom"/>
          </w:tcPr>
          <w:p w14:paraId="6AFBFA41" w14:textId="58AE643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libros</w:t>
            </w:r>
          </w:p>
          <w:p w14:paraId="4373CCB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FBC8686" w14:textId="15DB541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2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C822E6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393BD52E" w14:textId="7FA548EF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1277" w:type="dxa"/>
          </w:tcPr>
          <w:p w14:paraId="476E076C" w14:textId="2DFB14FD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955" w:type="dxa"/>
          </w:tcPr>
          <w:p w14:paraId="631F9F89" w14:textId="67473FB4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17ADF7E3" w14:textId="77777777" w:rsidTr="004A2A88">
        <w:tc>
          <w:tcPr>
            <w:tcW w:w="5098" w:type="dxa"/>
            <w:vAlign w:val="bottom"/>
          </w:tcPr>
          <w:p w14:paraId="77F956BF" w14:textId="602BC12B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materias</w:t>
            </w:r>
          </w:p>
          <w:p w14:paraId="2B17893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381D0C7" w14:textId="756AED8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3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0F7437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68E31EB0" w14:textId="793A2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1277" w:type="dxa"/>
          </w:tcPr>
          <w:p w14:paraId="6C1D4191" w14:textId="53AD780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955" w:type="dxa"/>
          </w:tcPr>
          <w:p w14:paraId="39694CA4" w14:textId="3363DCBE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83E73F2" w14:textId="77777777" w:rsidTr="004A2A88">
        <w:tc>
          <w:tcPr>
            <w:tcW w:w="5098" w:type="dxa"/>
            <w:vAlign w:val="bottom"/>
          </w:tcPr>
          <w:p w14:paraId="72201FF6" w14:textId="293DAF0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cursos</w:t>
            </w:r>
          </w:p>
          <w:p w14:paraId="0B183F8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577127B" w14:textId="56E0E8C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4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C4AE84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20BCCBE6" w14:textId="121C578C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1277" w:type="dxa"/>
          </w:tcPr>
          <w:p w14:paraId="05E6F892" w14:textId="096D130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955" w:type="dxa"/>
          </w:tcPr>
          <w:p w14:paraId="08DAAD7E" w14:textId="191844A2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6612A6B6" w14:textId="77777777" w:rsidTr="004A2A88">
        <w:tc>
          <w:tcPr>
            <w:tcW w:w="5098" w:type="dxa"/>
            <w:vAlign w:val="bottom"/>
          </w:tcPr>
          <w:p w14:paraId="190A5B41" w14:textId="6CDBCB4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Seleccionar opción de gestionar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  <w:p w14:paraId="44E8D83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D5B8842" w14:textId="2643CD3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5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3BC4E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5A28534F" w14:textId="6F345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1277" w:type="dxa"/>
          </w:tcPr>
          <w:p w14:paraId="5810DE0E" w14:textId="3AA8D4E4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955" w:type="dxa"/>
          </w:tcPr>
          <w:p w14:paraId="1A23AF8E" w14:textId="530DCC00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6A0BDB" w14:textId="77777777" w:rsidR="00F80D11" w:rsidRDefault="00F80D11" w:rsidP="00C24119"/>
    <w:p w14:paraId="392487C1" w14:textId="77777777" w:rsidR="005D715D" w:rsidRDefault="005D715D" w:rsidP="00C24119"/>
    <w:p w14:paraId="3AC6F462" w14:textId="77777777" w:rsidR="005D715D" w:rsidRDefault="005D715D" w:rsidP="00C24119"/>
    <w:p w14:paraId="1D1EED20" w14:textId="77777777" w:rsidR="005D715D" w:rsidRDefault="005D715D" w:rsidP="00C24119"/>
    <w:p w14:paraId="0F1C6865" w14:textId="77777777" w:rsidR="005D715D" w:rsidRDefault="005D715D" w:rsidP="00C24119"/>
    <w:p w14:paraId="0659CEA8" w14:textId="77777777" w:rsidR="005D715D" w:rsidRDefault="005D715D" w:rsidP="00C24119"/>
    <w:p w14:paraId="11EC7437" w14:textId="77777777" w:rsidR="005D715D" w:rsidRDefault="005D715D" w:rsidP="00C24119"/>
    <w:p w14:paraId="3C32CD8A" w14:textId="77777777" w:rsidR="005D715D" w:rsidRDefault="005D715D" w:rsidP="00C24119"/>
    <w:p w14:paraId="2A0A9218" w14:textId="77777777" w:rsidR="005D715D" w:rsidRDefault="005D715D" w:rsidP="00C24119"/>
    <w:p w14:paraId="1D35A19C" w14:textId="77777777" w:rsidR="005D715D" w:rsidRDefault="005D715D" w:rsidP="00C24119"/>
    <w:p w14:paraId="11380A89" w14:textId="524B7DBB" w:rsidR="00A019BE" w:rsidRDefault="00A019BE" w:rsidP="00A019BE">
      <w:pPr>
        <w:pStyle w:val="Descripcin"/>
        <w:keepNext/>
      </w:pPr>
      <w:bookmarkStart w:id="173" w:name="_Toc198031506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8</w:t>
      </w:r>
      <w:r>
        <w:fldChar w:fldCharType="end"/>
      </w:r>
      <w:r>
        <w:t>. Pruebas Gestión Alumnos</w:t>
      </w:r>
      <w:bookmarkEnd w:id="1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2"/>
        <w:gridCol w:w="1442"/>
        <w:gridCol w:w="1558"/>
        <w:gridCol w:w="1558"/>
        <w:gridCol w:w="944"/>
      </w:tblGrid>
      <w:tr w:rsidR="00F80D11" w:rsidRPr="00253E43" w14:paraId="299F1600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7AB81CB" w14:textId="26C11354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</w:t>
            </w:r>
            <w:r w:rsidR="005D715D">
              <w:rPr>
                <w:rFonts w:cstheme="minorHAnsi"/>
                <w:b/>
                <w:sz w:val="16"/>
                <w:szCs w:val="16"/>
              </w:rPr>
              <w:t>Gestión de Alumnos</w:t>
            </w:r>
          </w:p>
        </w:tc>
      </w:tr>
      <w:tr w:rsidR="00F80D11" w:rsidRPr="00F776E5" w14:paraId="42C72F18" w14:textId="77777777" w:rsidTr="005D715D">
        <w:tc>
          <w:tcPr>
            <w:tcW w:w="4522" w:type="dxa"/>
          </w:tcPr>
          <w:p w14:paraId="571BBBE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442" w:type="dxa"/>
          </w:tcPr>
          <w:p w14:paraId="5E03F50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58DB767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765C8F2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57ED399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700A1A81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E66925E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28B9D90C" w14:textId="77777777" w:rsidTr="005D715D">
        <w:tc>
          <w:tcPr>
            <w:tcW w:w="4522" w:type="dxa"/>
            <w:vAlign w:val="bottom"/>
          </w:tcPr>
          <w:p w14:paraId="2674EDD9" w14:textId="549B76AD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Listar alumnos en archivo vacío</w:t>
            </w:r>
          </w:p>
        </w:tc>
        <w:tc>
          <w:tcPr>
            <w:tcW w:w="1442" w:type="dxa"/>
            <w:vAlign w:val="bottom"/>
          </w:tcPr>
          <w:p w14:paraId="6ED575DF" w14:textId="6B24A5E2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N/A</w:t>
            </w:r>
          </w:p>
        </w:tc>
        <w:tc>
          <w:tcPr>
            <w:tcW w:w="1558" w:type="dxa"/>
            <w:vAlign w:val="bottom"/>
          </w:tcPr>
          <w:p w14:paraId="0E17D643" w14:textId="77FCC3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1558" w:type="dxa"/>
          </w:tcPr>
          <w:p w14:paraId="438391B2" w14:textId="708DC6F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944" w:type="dxa"/>
          </w:tcPr>
          <w:p w14:paraId="29792CD6" w14:textId="2AEF741E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C1F6808" w14:textId="77777777" w:rsidTr="005D715D">
        <w:tc>
          <w:tcPr>
            <w:tcW w:w="4522" w:type="dxa"/>
            <w:vAlign w:val="bottom"/>
          </w:tcPr>
          <w:p w14:paraId="205C3F6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alumno con datos válidos</w:t>
            </w:r>
          </w:p>
          <w:p w14:paraId="529E7953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59F19CD2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586D7FF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CC869E3" w14:textId="36E66976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932313" w14:textId="4068B619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"X1234567L",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51E4482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  <w:p w14:paraId="70253B84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2226F1A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3AB56240" w14:textId="0C1EBBF2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39324D49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5217F7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6F9F56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86FCA0" w14:textId="2124AC7D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44" w:type="dxa"/>
          </w:tcPr>
          <w:p w14:paraId="64967BFC" w14:textId="0C6FB410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3BEABE47" w14:textId="77777777" w:rsidTr="005D715D">
        <w:tc>
          <w:tcPr>
            <w:tcW w:w="4522" w:type="dxa"/>
            <w:vAlign w:val="bottom"/>
          </w:tcPr>
          <w:p w14:paraId="192D09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inválido</w:t>
            </w:r>
          </w:p>
          <w:p w14:paraId="743F3752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A25C7A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E6F3EA" w14:textId="121CE4BF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46283F55" w14:textId="79801ED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496E98F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EDE40C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6B4C3E9" w14:textId="32F0118E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108A515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C9A3A7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1128C3A" w14:textId="432C2BC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C60A1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132A9F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DBF915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B29F366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0C6DF50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58C5C9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F9A5993" w14:textId="6FAEBE1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2F6B2156" w14:textId="25B42EAF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12662CD2" w14:textId="77777777" w:rsidTr="005D715D">
        <w:tc>
          <w:tcPr>
            <w:tcW w:w="4522" w:type="dxa"/>
            <w:vAlign w:val="bottom"/>
          </w:tcPr>
          <w:p w14:paraId="365F20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nombre de alumno</w:t>
            </w:r>
          </w:p>
          <w:p w14:paraId="05D8D774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29675C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792820F" w14:textId="1098F72C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0A94523E" w14:textId="574F0017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"X1234567L", Nuevos datos: {"nombre": "Juan Carlos"}</w:t>
            </w:r>
          </w:p>
        </w:tc>
        <w:tc>
          <w:tcPr>
            <w:tcW w:w="1558" w:type="dxa"/>
            <w:vAlign w:val="bottom"/>
          </w:tcPr>
          <w:p w14:paraId="557F690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9F42FC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9020B6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723D15D" w14:textId="0CC359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  <w:vAlign w:val="bottom"/>
          </w:tcPr>
          <w:p w14:paraId="6279E2C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59EC28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ED16D8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423C982" w14:textId="550E6E5A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BF64948" w14:textId="0A1E7F06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EB98106" w14:textId="77777777" w:rsidTr="005D715D">
        <w:tc>
          <w:tcPr>
            <w:tcW w:w="4522" w:type="dxa"/>
            <w:vAlign w:val="bottom"/>
          </w:tcPr>
          <w:p w14:paraId="50EF13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Eliminar alumno existente</w:t>
            </w:r>
          </w:p>
          <w:p w14:paraId="74D229B6" w14:textId="3D4E94D1" w:rsidR="005D715D" w:rsidRPr="00F776E5" w:rsidRDefault="005D715D" w:rsidP="005D715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3D971883" w14:textId="0AAFEAA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</w:t>
            </w:r>
          </w:p>
        </w:tc>
        <w:tc>
          <w:tcPr>
            <w:tcW w:w="1558" w:type="dxa"/>
            <w:vAlign w:val="bottom"/>
          </w:tcPr>
          <w:p w14:paraId="68943AEB" w14:textId="19CA8CA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1558" w:type="dxa"/>
          </w:tcPr>
          <w:p w14:paraId="19A547B4" w14:textId="607F18BB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944" w:type="dxa"/>
          </w:tcPr>
          <w:p w14:paraId="74BC814E" w14:textId="4EFBB3BD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0BBB784D" w14:textId="77777777" w:rsidTr="005D715D">
        <w:tc>
          <w:tcPr>
            <w:tcW w:w="4522" w:type="dxa"/>
            <w:vAlign w:val="bottom"/>
          </w:tcPr>
          <w:p w14:paraId="20FF604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duplicado</w:t>
            </w:r>
          </w:p>
          <w:p w14:paraId="2D97AE67" w14:textId="0A836134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0A7C90" w14:textId="6D34BCA3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Dos alumnos con NIE: "X1234567L"</w:t>
            </w:r>
          </w:p>
        </w:tc>
        <w:tc>
          <w:tcPr>
            <w:tcW w:w="1558" w:type="dxa"/>
            <w:vAlign w:val="bottom"/>
          </w:tcPr>
          <w:p w14:paraId="40595D4E" w14:textId="1B35B4A0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1558" w:type="dxa"/>
          </w:tcPr>
          <w:p w14:paraId="030173E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F5D4DA1" w14:textId="5CDF7111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944" w:type="dxa"/>
          </w:tcPr>
          <w:p w14:paraId="79780096" w14:textId="292B3A18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54ABFBCA" w14:textId="77777777" w:rsidR="00F80D11" w:rsidRDefault="00F80D11" w:rsidP="00C24119"/>
    <w:p w14:paraId="6EDE3D87" w14:textId="77777777" w:rsidR="005D715D" w:rsidRDefault="005D715D" w:rsidP="00C24119"/>
    <w:p w14:paraId="04F09367" w14:textId="77777777" w:rsidR="005D715D" w:rsidRDefault="005D715D" w:rsidP="00C24119"/>
    <w:p w14:paraId="3A263206" w14:textId="77777777" w:rsidR="005D715D" w:rsidRDefault="005D715D" w:rsidP="00C24119"/>
    <w:p w14:paraId="23091A67" w14:textId="77777777" w:rsidR="005D715D" w:rsidRDefault="005D715D" w:rsidP="00C24119"/>
    <w:p w14:paraId="44714858" w14:textId="77777777" w:rsidR="005D715D" w:rsidRDefault="005D715D" w:rsidP="00C24119"/>
    <w:p w14:paraId="65F9FBEC" w14:textId="77777777" w:rsidR="005D715D" w:rsidRDefault="005D715D" w:rsidP="00C24119"/>
    <w:p w14:paraId="0DF7A6EF" w14:textId="77777777" w:rsidR="005D715D" w:rsidRDefault="005D715D" w:rsidP="00C24119"/>
    <w:p w14:paraId="54A0790B" w14:textId="77777777" w:rsidR="005D715D" w:rsidRDefault="005D715D" w:rsidP="00C24119"/>
    <w:p w14:paraId="493480B0" w14:textId="77777777" w:rsidR="005D715D" w:rsidRDefault="005D715D" w:rsidP="00C24119"/>
    <w:p w14:paraId="09E8FE54" w14:textId="77777777" w:rsidR="005D715D" w:rsidRDefault="005D715D" w:rsidP="00C24119"/>
    <w:p w14:paraId="00DEDE43" w14:textId="77777777" w:rsidR="005D715D" w:rsidRDefault="005D715D" w:rsidP="00C24119"/>
    <w:p w14:paraId="2BC6ECF7" w14:textId="77777777" w:rsidR="005D715D" w:rsidRDefault="005D715D" w:rsidP="00C24119"/>
    <w:p w14:paraId="1450E1AD" w14:textId="4D816885" w:rsidR="00A019BE" w:rsidRDefault="00A019BE" w:rsidP="00A019BE">
      <w:pPr>
        <w:pStyle w:val="Descripcin"/>
        <w:keepNext/>
      </w:pPr>
      <w:bookmarkStart w:id="174" w:name="_Toc19803150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9</w:t>
      </w:r>
      <w:r>
        <w:fldChar w:fldCharType="end"/>
      </w:r>
      <w:r>
        <w:t>. Pruebas gestión Libros</w:t>
      </w:r>
      <w:bookmarkEnd w:id="17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8"/>
        <w:gridCol w:w="1559"/>
        <w:gridCol w:w="1558"/>
        <w:gridCol w:w="1558"/>
        <w:gridCol w:w="941"/>
      </w:tblGrid>
      <w:tr w:rsidR="00F80D11" w:rsidRPr="00253E43" w14:paraId="1F4D4EC6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211AE198" w14:textId="55A5CC0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86E82">
              <w:rPr>
                <w:rFonts w:cstheme="minorHAnsi"/>
                <w:b/>
                <w:sz w:val="16"/>
                <w:szCs w:val="16"/>
              </w:rPr>
              <w:t>Gestión de Libros</w:t>
            </w:r>
          </w:p>
        </w:tc>
      </w:tr>
      <w:tr w:rsidR="00F80D11" w:rsidRPr="00F776E5" w14:paraId="575B9867" w14:textId="77777777" w:rsidTr="00586E82">
        <w:tc>
          <w:tcPr>
            <w:tcW w:w="4408" w:type="dxa"/>
          </w:tcPr>
          <w:p w14:paraId="73D3D18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559" w:type="dxa"/>
          </w:tcPr>
          <w:p w14:paraId="201917F5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7DB8E09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388D628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1" w:type="dxa"/>
          </w:tcPr>
          <w:p w14:paraId="230A25DF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47A5B802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FF290B1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44549D19" w14:textId="77777777" w:rsidTr="00586E82">
        <w:tc>
          <w:tcPr>
            <w:tcW w:w="4408" w:type="dxa"/>
            <w:vAlign w:val="bottom"/>
          </w:tcPr>
          <w:p w14:paraId="18BAC6B8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EDA7DF6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ED775B9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984DAF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libro con ISBN válido</w:t>
            </w:r>
          </w:p>
          <w:p w14:paraId="3856992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70F29F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53893A" w14:textId="1F1F4CF1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4EC475AC" w14:textId="25208808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"0306406152", Título: "Libro de Prueba", Autor: "Autor"</w:t>
            </w:r>
          </w:p>
        </w:tc>
        <w:tc>
          <w:tcPr>
            <w:tcW w:w="1558" w:type="dxa"/>
            <w:vAlign w:val="bottom"/>
          </w:tcPr>
          <w:p w14:paraId="437351F4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654DBD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9EE61B" w14:textId="4A30D935" w:rsidR="00586E82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775DE2ED" w14:textId="5363F15A" w:rsidR="005D715D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orrectamente</w:t>
            </w:r>
          </w:p>
          <w:p w14:paraId="0DDC23A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414D669" w14:textId="77777777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1E32E36" w14:textId="6C0F574C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51AC48D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44714A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9B63166" w14:textId="4F09929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6370A894" w14:textId="14E9001E" w:rsidR="005D715D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correctamente</w:t>
            </w:r>
          </w:p>
        </w:tc>
        <w:tc>
          <w:tcPr>
            <w:tcW w:w="941" w:type="dxa"/>
          </w:tcPr>
          <w:p w14:paraId="7400233C" w14:textId="288FB793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5BEBA41F" w14:textId="77777777" w:rsidTr="00586E82">
        <w:tc>
          <w:tcPr>
            <w:tcW w:w="4408" w:type="dxa"/>
            <w:vAlign w:val="bottom"/>
          </w:tcPr>
          <w:p w14:paraId="21155886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ISBN inválido</w:t>
            </w:r>
          </w:p>
          <w:p w14:paraId="3959B9B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D1B9BEC" w14:textId="2394E7E3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2739B6C1" w14:textId="2290AAE3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"123", Título: "Libro de Prueba", Autor: "Autor"</w:t>
            </w:r>
          </w:p>
        </w:tc>
        <w:tc>
          <w:tcPr>
            <w:tcW w:w="1558" w:type="dxa"/>
            <w:vAlign w:val="bottom"/>
          </w:tcPr>
          <w:p w14:paraId="337C950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9AEFA2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16267D5" w14:textId="4D6D6B02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 inválido</w:t>
            </w:r>
          </w:p>
          <w:p w14:paraId="19BC197E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C24D411" w14:textId="22F87B84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02339155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BB4FAAB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32224C5" w14:textId="3D4A21A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</w:t>
            </w:r>
          </w:p>
          <w:p w14:paraId="4F133A48" w14:textId="602AC05A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inválido</w:t>
            </w:r>
          </w:p>
          <w:p w14:paraId="5BE874BA" w14:textId="77777777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1" w:type="dxa"/>
          </w:tcPr>
          <w:p w14:paraId="7FD2FAC7" w14:textId="2C823BE0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86E82" w:rsidRPr="00253E43" w14:paraId="7575AE17" w14:textId="77777777" w:rsidTr="00586E82">
        <w:tc>
          <w:tcPr>
            <w:tcW w:w="4408" w:type="dxa"/>
            <w:vAlign w:val="bottom"/>
          </w:tcPr>
          <w:p w14:paraId="29DBBFA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Validar disponibilidad de ejemplares</w:t>
            </w:r>
          </w:p>
          <w:p w14:paraId="7A040E9A" w14:textId="31A74182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08B125E1" w14:textId="7888E7CC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de libro sin ejemplares disponibles</w:t>
            </w:r>
          </w:p>
        </w:tc>
        <w:tc>
          <w:tcPr>
            <w:tcW w:w="1558" w:type="dxa"/>
            <w:vAlign w:val="bottom"/>
          </w:tcPr>
          <w:p w14:paraId="0F06ED00" w14:textId="37317991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17BEDEB0" w14:textId="5BE3B8AE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41" w:type="dxa"/>
          </w:tcPr>
          <w:p w14:paraId="1071B692" w14:textId="1B3FC011" w:rsidR="00586E82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A0F001" w14:textId="77777777" w:rsidR="00F80D11" w:rsidRDefault="00F80D11" w:rsidP="00C24119"/>
    <w:p w14:paraId="33368CAD" w14:textId="77777777" w:rsidR="00A019BE" w:rsidRDefault="00A019BE" w:rsidP="00C24119"/>
    <w:p w14:paraId="28699044" w14:textId="77777777" w:rsidR="00A019BE" w:rsidRDefault="00A019BE" w:rsidP="00C24119"/>
    <w:p w14:paraId="7759A1BC" w14:textId="77777777" w:rsidR="00A019BE" w:rsidRDefault="00A019BE" w:rsidP="00C24119"/>
    <w:p w14:paraId="4BB8F19D" w14:textId="00976A10" w:rsidR="005F363F" w:rsidRDefault="005F363F" w:rsidP="005F363F">
      <w:pPr>
        <w:pStyle w:val="Descripcin"/>
        <w:keepNext/>
      </w:pPr>
      <w:bookmarkStart w:id="175" w:name="_Toc19803150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10</w:t>
      </w:r>
      <w:r>
        <w:fldChar w:fldCharType="end"/>
      </w:r>
      <w:r>
        <w:t>. Prueba Gestión de Prestamos</w:t>
      </w:r>
      <w:bookmarkEnd w:id="1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8"/>
        <w:gridCol w:w="1864"/>
        <w:gridCol w:w="1558"/>
        <w:gridCol w:w="1558"/>
        <w:gridCol w:w="936"/>
      </w:tblGrid>
      <w:tr w:rsidR="00F80D11" w:rsidRPr="00253E43" w14:paraId="0CF3C0DE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60E6AFD1" w14:textId="48CEAFE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</w:t>
            </w:r>
            <w:r w:rsidR="00A019BE">
              <w:rPr>
                <w:rFonts w:cstheme="minorHAnsi"/>
                <w:b/>
                <w:sz w:val="16"/>
                <w:szCs w:val="16"/>
              </w:rPr>
              <w:t xml:space="preserve"> de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="00A019BE">
              <w:rPr>
                <w:rFonts w:cstheme="minorHAnsi"/>
                <w:b/>
                <w:sz w:val="16"/>
                <w:szCs w:val="16"/>
              </w:rPr>
              <w:t>Gestión de Préstamos</w:t>
            </w:r>
          </w:p>
        </w:tc>
      </w:tr>
      <w:tr w:rsidR="00F80D11" w:rsidRPr="00F776E5" w14:paraId="40053DEA" w14:textId="77777777" w:rsidTr="00A019BE">
        <w:tc>
          <w:tcPr>
            <w:tcW w:w="4108" w:type="dxa"/>
          </w:tcPr>
          <w:p w14:paraId="7E3AB34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864" w:type="dxa"/>
          </w:tcPr>
          <w:p w14:paraId="2CFB9DB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4BDDDB2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192E56E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36" w:type="dxa"/>
          </w:tcPr>
          <w:p w14:paraId="21C93BB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3CFE82F0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42510B4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0D4ED055" w14:textId="77777777" w:rsidTr="00A019BE">
        <w:tc>
          <w:tcPr>
            <w:tcW w:w="4108" w:type="dxa"/>
            <w:vAlign w:val="bottom"/>
          </w:tcPr>
          <w:p w14:paraId="0AF1F7D9" w14:textId="33E859C0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préstamo con datos válidos</w:t>
            </w:r>
          </w:p>
        </w:tc>
        <w:tc>
          <w:tcPr>
            <w:tcW w:w="1864" w:type="dxa"/>
            <w:vAlign w:val="bottom"/>
          </w:tcPr>
          <w:p w14:paraId="7FBDFE52" w14:textId="573EAAB3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NIE, curso, ISBN,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fecha_entrega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fecha_devolución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, estado</w:t>
            </w:r>
          </w:p>
        </w:tc>
        <w:tc>
          <w:tcPr>
            <w:tcW w:w="1558" w:type="dxa"/>
            <w:vAlign w:val="bottom"/>
          </w:tcPr>
          <w:p w14:paraId="36D27C5C" w14:textId="7A24DAA8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1558" w:type="dxa"/>
            <w:vAlign w:val="bottom"/>
          </w:tcPr>
          <w:p w14:paraId="43F9B6E7" w14:textId="3B215835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36" w:type="dxa"/>
          </w:tcPr>
          <w:p w14:paraId="5DEAA1D2" w14:textId="4F7EFCDB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A4114F1" w14:textId="77777777" w:rsidTr="00A019BE">
        <w:tc>
          <w:tcPr>
            <w:tcW w:w="4108" w:type="dxa"/>
            <w:vAlign w:val="bottom"/>
          </w:tcPr>
          <w:p w14:paraId="239AF498" w14:textId="72E55531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libro sin ejemplares</w:t>
            </w:r>
          </w:p>
        </w:tc>
        <w:tc>
          <w:tcPr>
            <w:tcW w:w="1864" w:type="dxa"/>
            <w:vAlign w:val="bottom"/>
          </w:tcPr>
          <w:p w14:paraId="0AA6290A" w14:textId="630223DF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sin ejemplares disponibles</w:t>
            </w:r>
          </w:p>
        </w:tc>
        <w:tc>
          <w:tcPr>
            <w:tcW w:w="1558" w:type="dxa"/>
            <w:vAlign w:val="bottom"/>
          </w:tcPr>
          <w:p w14:paraId="2381127E" w14:textId="64271194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29AF258B" w14:textId="0941CC3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36" w:type="dxa"/>
          </w:tcPr>
          <w:p w14:paraId="3F40210F" w14:textId="55B739A5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346D2B2" w14:textId="77777777" w:rsidTr="00A019BE">
        <w:tc>
          <w:tcPr>
            <w:tcW w:w="4108" w:type="dxa"/>
            <w:vAlign w:val="bottom"/>
          </w:tcPr>
          <w:p w14:paraId="4DCD28E2" w14:textId="49DA465D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a alumno con préstamos pendientes</w:t>
            </w:r>
          </w:p>
        </w:tc>
        <w:tc>
          <w:tcPr>
            <w:tcW w:w="1864" w:type="dxa"/>
            <w:vAlign w:val="bottom"/>
          </w:tcPr>
          <w:p w14:paraId="52A63CF1" w14:textId="55CA3154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 con préstamos en estado "pendiente"</w:t>
            </w:r>
          </w:p>
        </w:tc>
        <w:tc>
          <w:tcPr>
            <w:tcW w:w="1558" w:type="dxa"/>
            <w:vAlign w:val="bottom"/>
          </w:tcPr>
          <w:p w14:paraId="4E7CD765" w14:textId="48D351A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1558" w:type="dxa"/>
            <w:vAlign w:val="bottom"/>
          </w:tcPr>
          <w:p w14:paraId="26602279" w14:textId="3C44F19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936" w:type="dxa"/>
          </w:tcPr>
          <w:p w14:paraId="51173B32" w14:textId="712B51D8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504F605" w14:textId="77777777" w:rsidR="00F80D11" w:rsidRDefault="00F80D11" w:rsidP="00C24119"/>
    <w:p w14:paraId="0C2F7870" w14:textId="77777777" w:rsidR="00A019BE" w:rsidRDefault="00A019BE" w:rsidP="00C24119"/>
    <w:p w14:paraId="7C9DC371" w14:textId="77777777" w:rsidR="00A019BE" w:rsidRDefault="00A019BE" w:rsidP="00C24119"/>
    <w:p w14:paraId="315FDEBA" w14:textId="77777777" w:rsidR="00A019BE" w:rsidRDefault="00A019BE" w:rsidP="00C24119"/>
    <w:p w14:paraId="30DF7873" w14:textId="77777777" w:rsidR="00A019BE" w:rsidRDefault="00A019BE" w:rsidP="00C24119"/>
    <w:p w14:paraId="4B5DA4B0" w14:textId="77777777" w:rsidR="00A019BE" w:rsidRDefault="00A019BE" w:rsidP="00C24119"/>
    <w:p w14:paraId="75C1F9BB" w14:textId="77777777" w:rsidR="00A019BE" w:rsidRDefault="00A019BE" w:rsidP="00C24119"/>
    <w:p w14:paraId="7CFC8DB4" w14:textId="77777777" w:rsidR="00A019BE" w:rsidRDefault="00A019BE" w:rsidP="00C24119"/>
    <w:p w14:paraId="2F4AF6D4" w14:textId="77777777" w:rsidR="00A019BE" w:rsidRDefault="00A019BE" w:rsidP="00C24119"/>
    <w:p w14:paraId="1C19BD33" w14:textId="77777777" w:rsidR="00A019BE" w:rsidRDefault="00A019BE" w:rsidP="00C24119"/>
    <w:p w14:paraId="0DA36DFB" w14:textId="77777777" w:rsidR="00A019BE" w:rsidRDefault="00A019BE" w:rsidP="00C24119"/>
    <w:p w14:paraId="273BA5DB" w14:textId="77777777" w:rsidR="00A019BE" w:rsidRDefault="00A019BE" w:rsidP="00C24119"/>
    <w:p w14:paraId="3650B946" w14:textId="13C22FA3" w:rsidR="005F363F" w:rsidRDefault="005F363F" w:rsidP="005F363F">
      <w:pPr>
        <w:pStyle w:val="Descripcin"/>
        <w:keepNext/>
      </w:pPr>
      <w:bookmarkStart w:id="176" w:name="_Toc198031509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11</w:t>
      </w:r>
      <w:r>
        <w:fldChar w:fldCharType="end"/>
      </w:r>
      <w:r>
        <w:t>. Pruebas Interfaz General</w:t>
      </w:r>
      <w:bookmarkEnd w:id="17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67"/>
        <w:gridCol w:w="1275"/>
        <w:gridCol w:w="1417"/>
        <w:gridCol w:w="1311"/>
        <w:gridCol w:w="954"/>
      </w:tblGrid>
      <w:tr w:rsidR="00F80D11" w:rsidRPr="00253E43" w14:paraId="37BF90B2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3A839D6" w14:textId="087C5323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A019BE">
              <w:rPr>
                <w:rFonts w:cstheme="minorHAnsi"/>
                <w:b/>
                <w:sz w:val="16"/>
                <w:szCs w:val="16"/>
              </w:rPr>
              <w:t>Interfaz General</w:t>
            </w:r>
          </w:p>
        </w:tc>
      </w:tr>
      <w:tr w:rsidR="00F80D11" w:rsidRPr="00F776E5" w14:paraId="0C3CA60E" w14:textId="77777777" w:rsidTr="00A019BE">
        <w:tc>
          <w:tcPr>
            <w:tcW w:w="5067" w:type="dxa"/>
          </w:tcPr>
          <w:p w14:paraId="4B1EE13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5" w:type="dxa"/>
          </w:tcPr>
          <w:p w14:paraId="7AB2F20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7" w:type="dxa"/>
          </w:tcPr>
          <w:p w14:paraId="3DFC5B86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311" w:type="dxa"/>
          </w:tcPr>
          <w:p w14:paraId="1550011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4" w:type="dxa"/>
          </w:tcPr>
          <w:p w14:paraId="3947A2C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5EEB2CFD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0DBB20EF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7EFC85E2" w14:textId="77777777" w:rsidTr="00A019BE">
        <w:tc>
          <w:tcPr>
            <w:tcW w:w="5067" w:type="dxa"/>
            <w:vAlign w:val="bottom"/>
          </w:tcPr>
          <w:p w14:paraId="7F29E0A4" w14:textId="40255AF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entre pantallas</w:t>
            </w:r>
          </w:p>
        </w:tc>
        <w:tc>
          <w:tcPr>
            <w:tcW w:w="1275" w:type="dxa"/>
            <w:vAlign w:val="bottom"/>
          </w:tcPr>
          <w:p w14:paraId="049BE1A7" w14:textId="238A6544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Selección de opción de menú y botón "Volver"</w:t>
            </w:r>
          </w:p>
        </w:tc>
        <w:tc>
          <w:tcPr>
            <w:tcW w:w="1417" w:type="dxa"/>
            <w:vAlign w:val="bottom"/>
          </w:tcPr>
          <w:p w14:paraId="6B2C70B3" w14:textId="4CBDDA9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1311" w:type="dxa"/>
            <w:vAlign w:val="bottom"/>
          </w:tcPr>
          <w:p w14:paraId="22EC633D" w14:textId="7B80ED88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954" w:type="dxa"/>
          </w:tcPr>
          <w:p w14:paraId="61A7D753" w14:textId="41ACA5FA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BB3A03A" w14:textId="77777777" w:rsidTr="00A019BE">
        <w:tc>
          <w:tcPr>
            <w:tcW w:w="5067" w:type="dxa"/>
            <w:vAlign w:val="bottom"/>
          </w:tcPr>
          <w:p w14:paraId="38A91D2C" w14:textId="2A780C9B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visibles</w:t>
            </w:r>
          </w:p>
        </w:tc>
        <w:tc>
          <w:tcPr>
            <w:tcW w:w="1275" w:type="dxa"/>
            <w:vAlign w:val="bottom"/>
          </w:tcPr>
          <w:p w14:paraId="4AD0F461" w14:textId="5A8854CC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acciones inválidas</w:t>
            </w:r>
          </w:p>
        </w:tc>
        <w:tc>
          <w:tcPr>
            <w:tcW w:w="1417" w:type="dxa"/>
            <w:vAlign w:val="bottom"/>
          </w:tcPr>
          <w:p w14:paraId="4D3C0D72" w14:textId="3B2A02AE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1311" w:type="dxa"/>
            <w:vAlign w:val="bottom"/>
          </w:tcPr>
          <w:p w14:paraId="13DCB0F3" w14:textId="1C2572D2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954" w:type="dxa"/>
          </w:tcPr>
          <w:p w14:paraId="147D0849" w14:textId="17683A78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17B6DBA" w14:textId="77777777" w:rsidTr="00A019BE">
        <w:tc>
          <w:tcPr>
            <w:tcW w:w="5067" w:type="dxa"/>
            <w:vAlign w:val="bottom"/>
          </w:tcPr>
          <w:p w14:paraId="5516A464" w14:textId="55B5AE9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Compatibilidad con resoluciones diferentes</w:t>
            </w:r>
          </w:p>
        </w:tc>
        <w:tc>
          <w:tcPr>
            <w:tcW w:w="1275" w:type="dxa"/>
            <w:vAlign w:val="bottom"/>
          </w:tcPr>
          <w:p w14:paraId="60AD6991" w14:textId="35F8C255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Probar en pantallas de diferentes tamaños</w:t>
            </w:r>
          </w:p>
        </w:tc>
        <w:tc>
          <w:tcPr>
            <w:tcW w:w="1417" w:type="dxa"/>
            <w:vAlign w:val="bottom"/>
          </w:tcPr>
          <w:p w14:paraId="77B7C653" w14:textId="2344160A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1311" w:type="dxa"/>
            <w:vAlign w:val="bottom"/>
          </w:tcPr>
          <w:p w14:paraId="60405882" w14:textId="63B291DE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954" w:type="dxa"/>
          </w:tcPr>
          <w:p w14:paraId="1F9064E5" w14:textId="1497CE7C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35167EB" w14:textId="77777777" w:rsidR="00F80D11" w:rsidRDefault="00F80D11" w:rsidP="00C24119"/>
    <w:p w14:paraId="21DA8890" w14:textId="634187CA" w:rsidR="005F363F" w:rsidRDefault="005F363F" w:rsidP="005F363F">
      <w:pPr>
        <w:pStyle w:val="Descripcin"/>
        <w:keepNext/>
      </w:pPr>
      <w:bookmarkStart w:id="177" w:name="_Toc19803151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954312">
        <w:rPr>
          <w:noProof/>
        </w:rPr>
        <w:t>12</w:t>
      </w:r>
      <w:r>
        <w:fldChar w:fldCharType="end"/>
      </w:r>
      <w:r>
        <w:t>. Pruebas de Insistencia</w:t>
      </w:r>
      <w:bookmarkEnd w:id="1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9"/>
        <w:gridCol w:w="1262"/>
        <w:gridCol w:w="1558"/>
        <w:gridCol w:w="1558"/>
        <w:gridCol w:w="947"/>
      </w:tblGrid>
      <w:tr w:rsidR="00A019BE" w:rsidRPr="00253E43" w14:paraId="6D7F6F96" w14:textId="77777777" w:rsidTr="000628AF">
        <w:tc>
          <w:tcPr>
            <w:tcW w:w="10024" w:type="dxa"/>
            <w:gridSpan w:val="5"/>
            <w:shd w:val="clear" w:color="auto" w:fill="E7E6E6" w:themeFill="background2"/>
          </w:tcPr>
          <w:p w14:paraId="67D4E5C4" w14:textId="77777777" w:rsidR="00A019BE" w:rsidRPr="00253E43" w:rsidRDefault="00A019BE" w:rsidP="000628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 de Interfaz General</w:t>
            </w:r>
          </w:p>
        </w:tc>
      </w:tr>
      <w:tr w:rsidR="00A019BE" w:rsidRPr="00F776E5" w14:paraId="5323DEC0" w14:textId="77777777" w:rsidTr="005F363F">
        <w:tc>
          <w:tcPr>
            <w:tcW w:w="4699" w:type="dxa"/>
          </w:tcPr>
          <w:p w14:paraId="4CE8B019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62" w:type="dxa"/>
          </w:tcPr>
          <w:p w14:paraId="15B88A6C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63A314D1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02628FFD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7" w:type="dxa"/>
          </w:tcPr>
          <w:p w14:paraId="1A3A8C44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019BE" w:rsidRPr="00253E43" w14:paraId="0DC5A2AF" w14:textId="77777777" w:rsidTr="000628AF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225589F" w14:textId="77777777" w:rsidR="00A019BE" w:rsidRPr="00253E43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221EAEAB" w14:textId="77777777" w:rsidTr="005F363F">
        <w:tc>
          <w:tcPr>
            <w:tcW w:w="4699" w:type="dxa"/>
            <w:vAlign w:val="bottom"/>
          </w:tcPr>
          <w:p w14:paraId="71FEBBA8" w14:textId="2E1C6AEC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Verificar persistencia de datos</w:t>
            </w:r>
          </w:p>
        </w:tc>
        <w:tc>
          <w:tcPr>
            <w:tcW w:w="1262" w:type="dxa"/>
            <w:vAlign w:val="bottom"/>
          </w:tcPr>
          <w:p w14:paraId="5472230D" w14:textId="65BE8C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registros, cerrar y reabrir aplicación</w:t>
            </w:r>
          </w:p>
        </w:tc>
        <w:tc>
          <w:tcPr>
            <w:tcW w:w="1558" w:type="dxa"/>
            <w:vAlign w:val="bottom"/>
          </w:tcPr>
          <w:p w14:paraId="39B78FDA" w14:textId="087D13D3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1558" w:type="dxa"/>
            <w:vAlign w:val="bottom"/>
          </w:tcPr>
          <w:p w14:paraId="521667C6" w14:textId="4E2710E6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947" w:type="dxa"/>
          </w:tcPr>
          <w:p w14:paraId="4097FF01" w14:textId="777777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D1C79D9" w14:textId="77777777" w:rsidTr="005F363F">
        <w:tc>
          <w:tcPr>
            <w:tcW w:w="4699" w:type="dxa"/>
            <w:vAlign w:val="bottom"/>
          </w:tcPr>
          <w:p w14:paraId="0E1F9FC7" w14:textId="3DC04B15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Integridad de archivos CSV</w:t>
            </w:r>
          </w:p>
        </w:tc>
        <w:tc>
          <w:tcPr>
            <w:tcW w:w="1262" w:type="dxa"/>
            <w:vAlign w:val="bottom"/>
          </w:tcPr>
          <w:p w14:paraId="6E415DF9" w14:textId="36760689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registros y verificar formato CSV</w:t>
            </w:r>
          </w:p>
        </w:tc>
        <w:tc>
          <w:tcPr>
            <w:tcW w:w="1558" w:type="dxa"/>
            <w:vAlign w:val="bottom"/>
          </w:tcPr>
          <w:p w14:paraId="5CBEFAA3" w14:textId="49BA85BB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1558" w:type="dxa"/>
            <w:vAlign w:val="bottom"/>
          </w:tcPr>
          <w:p w14:paraId="25A22FAF" w14:textId="23B9FDC8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947" w:type="dxa"/>
          </w:tcPr>
          <w:p w14:paraId="5A0C18B3" w14:textId="77777777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57D6963" w14:textId="77777777" w:rsidR="00A019BE" w:rsidRDefault="00A019BE" w:rsidP="00C24119"/>
    <w:p w14:paraId="3B17592E" w14:textId="50A0EFC3" w:rsidR="00954312" w:rsidRPr="00954312" w:rsidRDefault="00937301" w:rsidP="00954312">
      <w:pPr>
        <w:pStyle w:val="Ttulo2"/>
      </w:pPr>
      <w:bookmarkStart w:id="178" w:name="_Toc170148370"/>
      <w:bookmarkStart w:id="179" w:name="_Toc170148684"/>
      <w:r w:rsidRPr="00253E43">
        <w:t>Evaluación y solución de incidencias</w:t>
      </w:r>
      <w:bookmarkEnd w:id="171"/>
      <w:bookmarkEnd w:id="178"/>
      <w:bookmarkEnd w:id="179"/>
    </w:p>
    <w:p w14:paraId="09C5179A" w14:textId="5D505529" w:rsidR="00954312" w:rsidRDefault="00954312" w:rsidP="00954312">
      <w:r w:rsidRPr="00954312">
        <w:t>La </w:t>
      </w:r>
      <w:r w:rsidRPr="00954312">
        <w:rPr>
          <w:b/>
          <w:bCs/>
        </w:rPr>
        <w:t>evaluación de incidencias</w:t>
      </w:r>
      <w:r w:rsidRPr="00954312">
        <w:t> consiste en el análisis sistemático de los problemas detectados durante el desarrollo, pruebas o uso de la aplicación, con el objetivo de identificar su causa, valorar su impacto y establecer un plan de resolución efectivo. Este proceso es fundamental para garantizar la calidad y fiabilidad del sistema, así como para mejorar la experiencia de usuario y la eficiencia operativa.</w:t>
      </w:r>
    </w:p>
    <w:p w14:paraId="2A319BA2" w14:textId="77777777" w:rsidR="00954312" w:rsidRPr="00954312" w:rsidRDefault="00954312" w:rsidP="00954312"/>
    <w:p w14:paraId="692712E9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Proceso de evaluación de incidencias</w:t>
      </w:r>
    </w:p>
    <w:p w14:paraId="1B0D55AE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Detección y registro</w:t>
      </w:r>
    </w:p>
    <w:p w14:paraId="699CB04D" w14:textId="77777777" w:rsidR="00954312" w:rsidRPr="00954312" w:rsidRDefault="00954312">
      <w:pPr>
        <w:numPr>
          <w:ilvl w:val="1"/>
          <w:numId w:val="35"/>
        </w:numPr>
      </w:pPr>
      <w:r w:rsidRPr="00954312">
        <w:lastRenderedPageBreak/>
        <w:t>Toda incidencia debe ser detectada y registrada de forma individual, asignándole un identificador único.</w:t>
      </w:r>
    </w:p>
    <w:p w14:paraId="3B246DBD" w14:textId="0528E8A6" w:rsidR="00954312" w:rsidRPr="00954312" w:rsidRDefault="00954312">
      <w:pPr>
        <w:numPr>
          <w:ilvl w:val="1"/>
          <w:numId w:val="35"/>
        </w:numPr>
      </w:pPr>
      <w:r w:rsidRPr="00954312">
        <w:t>Se recogen datos como: fecha, hora, usuario que reporta, área afectada, descripción breve y síntomas observados.</w:t>
      </w:r>
    </w:p>
    <w:p w14:paraId="7F92B77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Categorización y priorización</w:t>
      </w:r>
    </w:p>
    <w:p w14:paraId="3A96095B" w14:textId="5957B4D5" w:rsidR="00954312" w:rsidRPr="00954312" w:rsidRDefault="00954312">
      <w:pPr>
        <w:numPr>
          <w:ilvl w:val="1"/>
          <w:numId w:val="35"/>
        </w:numPr>
      </w:pPr>
      <w:r w:rsidRPr="00954312">
        <w:t>Se clasifica la incidencia según su tipo (error funcional, fallo de seguridad, problema de datos, etc.) y se evalúa su urgencia e impacto (por ejemplo: bloqueante, importante, menor).</w:t>
      </w:r>
    </w:p>
    <w:p w14:paraId="28F1C4E5" w14:textId="77777777" w:rsidR="00954312" w:rsidRPr="00954312" w:rsidRDefault="00954312">
      <w:pPr>
        <w:numPr>
          <w:ilvl w:val="1"/>
          <w:numId w:val="35"/>
        </w:numPr>
      </w:pPr>
      <w:r w:rsidRPr="00954312">
        <w:t>Se determina la prioridad de resolución en función del efecto sobre el servicio o los usuarios.</w:t>
      </w:r>
    </w:p>
    <w:p w14:paraId="5E1B610D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Investigación y diagnóstico</w:t>
      </w:r>
    </w:p>
    <w:p w14:paraId="5B672416" w14:textId="1634CF4A" w:rsidR="00954312" w:rsidRPr="00954312" w:rsidRDefault="00954312">
      <w:pPr>
        <w:numPr>
          <w:ilvl w:val="1"/>
          <w:numId w:val="35"/>
        </w:numPr>
      </w:pPr>
      <w:r w:rsidRPr="00954312">
        <w:t>Se analiza la incidencia para identificar la causa raíz, revisando logs, reproduciendo el error y consultando la base de datos de incidencias previas si existe.</w:t>
      </w:r>
    </w:p>
    <w:p w14:paraId="1EE03D35" w14:textId="77777777" w:rsidR="00954312" w:rsidRPr="00954312" w:rsidRDefault="00954312">
      <w:pPr>
        <w:numPr>
          <w:ilvl w:val="1"/>
          <w:numId w:val="35"/>
        </w:numPr>
      </w:pPr>
      <w:r w:rsidRPr="00954312">
        <w:t>Se determina si el problema está relacionado con cambios recientes, fallos conocidos o condiciones externas.</w:t>
      </w:r>
    </w:p>
    <w:p w14:paraId="1B98CC3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Propuesta y aplicación de solución</w:t>
      </w:r>
    </w:p>
    <w:p w14:paraId="4FDFD331" w14:textId="77777777" w:rsidR="00954312" w:rsidRPr="00954312" w:rsidRDefault="00954312">
      <w:pPr>
        <w:numPr>
          <w:ilvl w:val="1"/>
          <w:numId w:val="35"/>
        </w:numPr>
      </w:pPr>
      <w:r w:rsidRPr="00954312">
        <w:t>Se plantea una solución provisional (</w:t>
      </w:r>
      <w:proofErr w:type="spellStart"/>
      <w:r w:rsidRPr="00954312">
        <w:t>workaround</w:t>
      </w:r>
      <w:proofErr w:type="spellEnd"/>
      <w:r w:rsidRPr="00954312">
        <w:t>) si es necesario para minimizar el impacto inmediato.</w:t>
      </w:r>
    </w:p>
    <w:p w14:paraId="58B5DDE2" w14:textId="7D358DC0" w:rsidR="00954312" w:rsidRPr="00954312" w:rsidRDefault="00954312">
      <w:pPr>
        <w:numPr>
          <w:ilvl w:val="1"/>
          <w:numId w:val="35"/>
        </w:numPr>
      </w:pPr>
      <w:r w:rsidRPr="00954312">
        <w:t>Se desarrolla y prueba la solución definitiva, documentando todos los pasos realizados.</w:t>
      </w:r>
    </w:p>
    <w:p w14:paraId="540E1432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Validación y cierre</w:t>
      </w:r>
    </w:p>
    <w:p w14:paraId="3B29ADFD" w14:textId="77777777" w:rsidR="00954312" w:rsidRPr="00954312" w:rsidRDefault="00954312">
      <w:pPr>
        <w:numPr>
          <w:ilvl w:val="1"/>
          <w:numId w:val="35"/>
        </w:numPr>
      </w:pPr>
      <w:r w:rsidRPr="00954312">
        <w:t>Se verifica con el usuario afectado que la incidencia ha sido resuelta y que el servicio funciona correctamente.</w:t>
      </w:r>
    </w:p>
    <w:p w14:paraId="490484FF" w14:textId="40D73E73" w:rsidR="00954312" w:rsidRPr="00954312" w:rsidRDefault="00954312">
      <w:pPr>
        <w:numPr>
          <w:ilvl w:val="1"/>
          <w:numId w:val="35"/>
        </w:numPr>
      </w:pPr>
      <w:r w:rsidRPr="00954312">
        <w:t>Se completa el registro de la incidencia, incluyendo la solución aplicada, el tiempo de resolución y cualquier recomendación para evitar futuras repeticiones.</w:t>
      </w:r>
    </w:p>
    <w:p w14:paraId="4D6F0C6B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Seguimiento y mejora continua</w:t>
      </w:r>
    </w:p>
    <w:p w14:paraId="383C4049" w14:textId="77777777" w:rsidR="00954312" w:rsidRPr="00954312" w:rsidRDefault="00954312">
      <w:pPr>
        <w:numPr>
          <w:ilvl w:val="1"/>
          <w:numId w:val="35"/>
        </w:numPr>
      </w:pPr>
      <w:r w:rsidRPr="00954312">
        <w:t>Se revisan las incidencias cerradas periódicamente para identificar patrones o problemas recurrentes.</w:t>
      </w:r>
    </w:p>
    <w:p w14:paraId="7A7AFB12" w14:textId="77777777" w:rsidR="00954312" w:rsidRPr="00954312" w:rsidRDefault="00954312">
      <w:pPr>
        <w:numPr>
          <w:ilvl w:val="1"/>
          <w:numId w:val="35"/>
        </w:numPr>
      </w:pPr>
      <w:r w:rsidRPr="00954312">
        <w:t>Se proponen acciones preventivas o de mejora en los procedimientos, formación o herramientas.</w:t>
      </w:r>
    </w:p>
    <w:p w14:paraId="5AFED77A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Elementos que debe contener la evaluación de una incidencia</w:t>
      </w:r>
    </w:p>
    <w:p w14:paraId="7D9D398F" w14:textId="77777777" w:rsidR="00954312" w:rsidRPr="00954312" w:rsidRDefault="00954312">
      <w:pPr>
        <w:numPr>
          <w:ilvl w:val="0"/>
          <w:numId w:val="36"/>
        </w:numPr>
      </w:pPr>
      <w:r w:rsidRPr="00954312">
        <w:t>Identificador de la incidencia</w:t>
      </w:r>
    </w:p>
    <w:p w14:paraId="13B625C7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detección</w:t>
      </w:r>
    </w:p>
    <w:p w14:paraId="4DD3FC76" w14:textId="77777777" w:rsidR="00954312" w:rsidRPr="00954312" w:rsidRDefault="00954312">
      <w:pPr>
        <w:numPr>
          <w:ilvl w:val="0"/>
          <w:numId w:val="36"/>
        </w:numPr>
      </w:pPr>
      <w:r w:rsidRPr="00954312">
        <w:t>Descripción detallada del problema</w:t>
      </w:r>
    </w:p>
    <w:p w14:paraId="58892B69" w14:textId="77777777" w:rsidR="00954312" w:rsidRPr="00954312" w:rsidRDefault="00954312">
      <w:pPr>
        <w:numPr>
          <w:ilvl w:val="0"/>
          <w:numId w:val="36"/>
        </w:numPr>
      </w:pPr>
      <w:r w:rsidRPr="00954312">
        <w:t>Usuario o grupo afectado</w:t>
      </w:r>
    </w:p>
    <w:p w14:paraId="21532E3E" w14:textId="77777777" w:rsidR="00954312" w:rsidRPr="00954312" w:rsidRDefault="00954312">
      <w:pPr>
        <w:numPr>
          <w:ilvl w:val="0"/>
          <w:numId w:val="36"/>
        </w:numPr>
      </w:pPr>
      <w:r w:rsidRPr="00954312">
        <w:t>Área o módulo implicado</w:t>
      </w:r>
    </w:p>
    <w:p w14:paraId="0F21C4DD" w14:textId="77777777" w:rsidR="00954312" w:rsidRPr="00954312" w:rsidRDefault="00954312">
      <w:pPr>
        <w:numPr>
          <w:ilvl w:val="0"/>
          <w:numId w:val="36"/>
        </w:numPr>
      </w:pPr>
      <w:r w:rsidRPr="00954312">
        <w:t>Impacto y urgencia</w:t>
      </w:r>
    </w:p>
    <w:p w14:paraId="1D89F893" w14:textId="77777777" w:rsidR="00954312" w:rsidRPr="00954312" w:rsidRDefault="00954312">
      <w:pPr>
        <w:numPr>
          <w:ilvl w:val="0"/>
          <w:numId w:val="36"/>
        </w:numPr>
      </w:pPr>
      <w:r w:rsidRPr="00954312">
        <w:t>Pasos seguidos para el diagnóstico</w:t>
      </w:r>
    </w:p>
    <w:p w14:paraId="5111F246" w14:textId="77777777" w:rsidR="00954312" w:rsidRPr="00954312" w:rsidRDefault="00954312">
      <w:pPr>
        <w:numPr>
          <w:ilvl w:val="0"/>
          <w:numId w:val="36"/>
        </w:numPr>
      </w:pPr>
      <w:r w:rsidRPr="00954312">
        <w:t>Solución aplicada y pruebas realizadas</w:t>
      </w:r>
    </w:p>
    <w:p w14:paraId="38883D39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cierre</w:t>
      </w:r>
    </w:p>
    <w:p w14:paraId="5DA18CB8" w14:textId="77777777" w:rsidR="00954312" w:rsidRPr="00954312" w:rsidRDefault="00954312">
      <w:pPr>
        <w:numPr>
          <w:ilvl w:val="0"/>
          <w:numId w:val="36"/>
        </w:numPr>
      </w:pPr>
      <w:r w:rsidRPr="00954312">
        <w:t>Responsable de la resolución</w:t>
      </w:r>
    </w:p>
    <w:p w14:paraId="19A066F5" w14:textId="77777777" w:rsidR="00954312" w:rsidRPr="00954312" w:rsidRDefault="00954312">
      <w:pPr>
        <w:numPr>
          <w:ilvl w:val="0"/>
          <w:numId w:val="36"/>
        </w:numPr>
      </w:pPr>
      <w:r w:rsidRPr="00954312">
        <w:t>Recomendaciones para evitar recurrencia</w:t>
      </w:r>
    </w:p>
    <w:p w14:paraId="3993F71D" w14:textId="77777777" w:rsidR="00954312" w:rsidRDefault="00954312" w:rsidP="00954312"/>
    <w:p w14:paraId="7AC94A4F" w14:textId="77777777" w:rsidR="00954312" w:rsidRPr="00954312" w:rsidRDefault="00954312" w:rsidP="00954312"/>
    <w:p w14:paraId="6D03CB8C" w14:textId="09250288" w:rsidR="00954312" w:rsidRDefault="00954312" w:rsidP="00954312">
      <w:pPr>
        <w:pStyle w:val="Descripcin"/>
        <w:keepNext/>
      </w:pPr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Tabla de Incidencias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7"/>
        <w:gridCol w:w="869"/>
        <w:gridCol w:w="1093"/>
        <w:gridCol w:w="971"/>
        <w:gridCol w:w="1279"/>
        <w:gridCol w:w="681"/>
        <w:gridCol w:w="1132"/>
        <w:gridCol w:w="1134"/>
        <w:gridCol w:w="828"/>
        <w:gridCol w:w="630"/>
      </w:tblGrid>
      <w:tr w:rsidR="003528C8" w14:paraId="7B602A5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5AC2D2B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ID Incidencia</w:t>
            </w:r>
          </w:p>
          <w:p w14:paraId="05A62778" w14:textId="0790DB05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44" w:type="dxa"/>
            <w:vAlign w:val="bottom"/>
          </w:tcPr>
          <w:p w14:paraId="591562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Fecha/Hora</w:t>
            </w:r>
          </w:p>
          <w:p w14:paraId="5244DBDE" w14:textId="65C0AFE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59" w:type="dxa"/>
            <w:vAlign w:val="bottom"/>
          </w:tcPr>
          <w:p w14:paraId="4378FFF9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Descripción</w:t>
            </w:r>
          </w:p>
          <w:p w14:paraId="7C44002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36B3B31C" w14:textId="18406C59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942" w:type="dxa"/>
            <w:vAlign w:val="bottom"/>
          </w:tcPr>
          <w:p w14:paraId="12984A35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Usuario afectado</w:t>
            </w:r>
          </w:p>
          <w:p w14:paraId="26EAFC62" w14:textId="5D54977B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238" w:type="dxa"/>
            <w:vAlign w:val="bottom"/>
          </w:tcPr>
          <w:p w14:paraId="140B0A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Módulo/Área</w:t>
            </w:r>
          </w:p>
          <w:p w14:paraId="2F0660B2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1FE112D2" w14:textId="217644C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663" w:type="dxa"/>
            <w:vAlign w:val="bottom"/>
          </w:tcPr>
          <w:p w14:paraId="376C803F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Impacto</w:t>
            </w:r>
          </w:p>
          <w:p w14:paraId="189BC640" w14:textId="746695DB" w:rsidR="003528C8" w:rsidRPr="00954312" w:rsidRDefault="003528C8" w:rsidP="00954312">
            <w:pPr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7" w:type="dxa"/>
            <w:vAlign w:val="bottom"/>
          </w:tcPr>
          <w:p w14:paraId="6F763551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Diagnóstico</w:t>
            </w:r>
          </w:p>
          <w:p w14:paraId="7EC8CFE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2B11556D" w14:textId="06E0995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9" w:type="dxa"/>
            <w:vAlign w:val="bottom"/>
          </w:tcPr>
          <w:p w14:paraId="6C615145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4616A667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5CF0E04A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Solución aplicada</w:t>
            </w:r>
          </w:p>
          <w:p w14:paraId="5306F7B6" w14:textId="17C49A5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05" w:type="dxa"/>
            <w:vAlign w:val="bottom"/>
          </w:tcPr>
          <w:p w14:paraId="4D59D509" w14:textId="350C8E8D" w:rsidR="003528C8" w:rsidRPr="00954312" w:rsidRDefault="003528C8" w:rsidP="00954312">
            <w:pPr>
              <w:spacing w:before="240" w:after="240"/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>
              <w:rPr>
                <w:rFonts w:ascii="Segoe UI" w:hAnsi="Segoe UI" w:cs="Segoe UI"/>
                <w:b/>
                <w:bCs/>
                <w:sz w:val="12"/>
                <w:szCs w:val="12"/>
              </w:rPr>
              <w:t>Fecha de cierre</w:t>
            </w:r>
          </w:p>
        </w:tc>
        <w:tc>
          <w:tcPr>
            <w:tcW w:w="614" w:type="dxa"/>
            <w:vAlign w:val="bottom"/>
          </w:tcPr>
          <w:p w14:paraId="7C5EA30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Estado</w:t>
            </w:r>
          </w:p>
          <w:p w14:paraId="7B9B586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0618AAE1" w14:textId="78274FD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</w:tr>
      <w:tr w:rsidR="003528C8" w14:paraId="58851687" w14:textId="60A37E78" w:rsidTr="00954312">
        <w:trPr>
          <w:trHeight w:val="307"/>
        </w:trPr>
        <w:tc>
          <w:tcPr>
            <w:tcW w:w="766" w:type="dxa"/>
            <w:vAlign w:val="bottom"/>
          </w:tcPr>
          <w:p w14:paraId="1E314AC8" w14:textId="4DF6F01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INC-001</w:t>
            </w:r>
          </w:p>
        </w:tc>
        <w:tc>
          <w:tcPr>
            <w:tcW w:w="844" w:type="dxa"/>
            <w:vAlign w:val="bottom"/>
          </w:tcPr>
          <w:p w14:paraId="640E98C5" w14:textId="156592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10:30</w:t>
            </w:r>
          </w:p>
        </w:tc>
        <w:tc>
          <w:tcPr>
            <w:tcW w:w="1059" w:type="dxa"/>
            <w:vAlign w:val="bottom"/>
          </w:tcPr>
          <w:p w14:paraId="1F07ADA9" w14:textId="74BB94E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al registrar préstamo si no hay ejemplares disponibles</w:t>
            </w:r>
          </w:p>
        </w:tc>
        <w:tc>
          <w:tcPr>
            <w:tcW w:w="942" w:type="dxa"/>
            <w:vAlign w:val="bottom"/>
          </w:tcPr>
          <w:p w14:paraId="049DFC0C" w14:textId="56F48B7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3BDB0F0F" w14:textId="202005C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DDD7CDA" w14:textId="0789CB5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150B9F33" w14:textId="4C4A25E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no valida existencias de libros antes de prestar</w:t>
            </w:r>
          </w:p>
        </w:tc>
        <w:tc>
          <w:tcPr>
            <w:tcW w:w="1099" w:type="dxa"/>
            <w:vAlign w:val="bottom"/>
          </w:tcPr>
          <w:p w14:paraId="79E71F7F" w14:textId="539D58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mensaje de error al usuario</w:t>
            </w:r>
          </w:p>
        </w:tc>
        <w:tc>
          <w:tcPr>
            <w:tcW w:w="805" w:type="dxa"/>
            <w:vAlign w:val="bottom"/>
          </w:tcPr>
          <w:p w14:paraId="32B03F47" w14:textId="5646CC1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12:00</w:t>
            </w:r>
          </w:p>
        </w:tc>
        <w:tc>
          <w:tcPr>
            <w:tcW w:w="614" w:type="dxa"/>
            <w:vAlign w:val="bottom"/>
          </w:tcPr>
          <w:p w14:paraId="1E2924D0" w14:textId="1FA8948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BE793E6" w14:textId="08047295" w:rsidTr="00954312">
        <w:trPr>
          <w:trHeight w:val="307"/>
        </w:trPr>
        <w:tc>
          <w:tcPr>
            <w:tcW w:w="766" w:type="dxa"/>
            <w:vAlign w:val="bottom"/>
          </w:tcPr>
          <w:p w14:paraId="04BE0F70" w14:textId="2155B21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INC-002</w:t>
            </w:r>
          </w:p>
        </w:tc>
        <w:tc>
          <w:tcPr>
            <w:tcW w:w="844" w:type="dxa"/>
            <w:vAlign w:val="bottom"/>
          </w:tcPr>
          <w:p w14:paraId="0A62FFBA" w14:textId="6F9EE48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11:00</w:t>
            </w:r>
          </w:p>
        </w:tc>
        <w:tc>
          <w:tcPr>
            <w:tcW w:w="1059" w:type="dxa"/>
            <w:vAlign w:val="bottom"/>
          </w:tcPr>
          <w:p w14:paraId="12F9335A" w14:textId="3DB272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 permite préstamo a alumno con libros pendientes de devolución</w:t>
            </w:r>
          </w:p>
        </w:tc>
        <w:tc>
          <w:tcPr>
            <w:tcW w:w="942" w:type="dxa"/>
            <w:vAlign w:val="bottom"/>
          </w:tcPr>
          <w:p w14:paraId="7D33C0AF" w14:textId="16A2C1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4573F43B" w14:textId="2B138F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0C6D629D" w14:textId="2872F6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B6CD915" w14:textId="5D5B5D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comprueba el estado de préstamos previos del alumno</w:t>
            </w:r>
          </w:p>
        </w:tc>
        <w:tc>
          <w:tcPr>
            <w:tcW w:w="1099" w:type="dxa"/>
            <w:vAlign w:val="bottom"/>
          </w:tcPr>
          <w:p w14:paraId="79D0CF5F" w14:textId="152DAE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Implementada comprobación previa y mensaje de advertencia</w:t>
            </w:r>
          </w:p>
        </w:tc>
        <w:tc>
          <w:tcPr>
            <w:tcW w:w="805" w:type="dxa"/>
            <w:vAlign w:val="bottom"/>
          </w:tcPr>
          <w:p w14:paraId="5AB05A0F" w14:textId="147DC1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614" w:type="dxa"/>
            <w:vAlign w:val="bottom"/>
          </w:tcPr>
          <w:p w14:paraId="00FD427F" w14:textId="2430F29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914C31" w14:textId="45423058" w:rsidTr="00954312">
        <w:trPr>
          <w:trHeight w:val="320"/>
        </w:trPr>
        <w:tc>
          <w:tcPr>
            <w:tcW w:w="766" w:type="dxa"/>
            <w:vAlign w:val="bottom"/>
          </w:tcPr>
          <w:p w14:paraId="3E21AB5B" w14:textId="04D6D5F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INC-003</w:t>
            </w:r>
          </w:p>
        </w:tc>
        <w:tc>
          <w:tcPr>
            <w:tcW w:w="844" w:type="dxa"/>
            <w:vAlign w:val="bottom"/>
          </w:tcPr>
          <w:p w14:paraId="2CB7A2DE" w14:textId="40DAE8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11:45</w:t>
            </w:r>
          </w:p>
        </w:tc>
        <w:tc>
          <w:tcPr>
            <w:tcW w:w="1059" w:type="dxa"/>
            <w:vAlign w:val="bottom"/>
          </w:tcPr>
          <w:p w14:paraId="1BEFEC34" w14:textId="291E0CE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validación de NIE: acepta formatos incorrectos</w:t>
            </w:r>
          </w:p>
        </w:tc>
        <w:tc>
          <w:tcPr>
            <w:tcW w:w="942" w:type="dxa"/>
            <w:vAlign w:val="bottom"/>
          </w:tcPr>
          <w:p w14:paraId="5E453A4A" w14:textId="4CFB121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20DA19F4" w14:textId="0A0E7C1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6A225CC9" w14:textId="68BB05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434E7F3C" w14:textId="69BCA2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formato y unicidad en NIE</w:t>
            </w:r>
          </w:p>
        </w:tc>
        <w:tc>
          <w:tcPr>
            <w:tcW w:w="1099" w:type="dxa"/>
            <w:vAlign w:val="bottom"/>
          </w:tcPr>
          <w:p w14:paraId="3573F012" w14:textId="04C1CF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validación de formato y unicidad en alta/modificación</w:t>
            </w:r>
          </w:p>
        </w:tc>
        <w:tc>
          <w:tcPr>
            <w:tcW w:w="805" w:type="dxa"/>
            <w:vAlign w:val="bottom"/>
          </w:tcPr>
          <w:p w14:paraId="3BCDC31F" w14:textId="1A4651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614" w:type="dxa"/>
            <w:vAlign w:val="bottom"/>
          </w:tcPr>
          <w:p w14:paraId="17E270A0" w14:textId="57F234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7DAF046" w14:textId="2874FECB" w:rsidTr="00954312">
        <w:trPr>
          <w:trHeight w:val="307"/>
        </w:trPr>
        <w:tc>
          <w:tcPr>
            <w:tcW w:w="766" w:type="dxa"/>
            <w:vAlign w:val="bottom"/>
          </w:tcPr>
          <w:p w14:paraId="3524E3BF" w14:textId="0B306F6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INC-004</w:t>
            </w:r>
          </w:p>
        </w:tc>
        <w:tc>
          <w:tcPr>
            <w:tcW w:w="844" w:type="dxa"/>
            <w:vAlign w:val="bottom"/>
          </w:tcPr>
          <w:p w14:paraId="6341D819" w14:textId="5C2EBB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12:10</w:t>
            </w:r>
          </w:p>
        </w:tc>
        <w:tc>
          <w:tcPr>
            <w:tcW w:w="1059" w:type="dxa"/>
            <w:vAlign w:val="bottom"/>
          </w:tcPr>
          <w:p w14:paraId="700C1C62" w14:textId="07CDAC5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eliminar alumno con préstamos activos</w:t>
            </w:r>
          </w:p>
        </w:tc>
        <w:tc>
          <w:tcPr>
            <w:tcW w:w="942" w:type="dxa"/>
            <w:vAlign w:val="bottom"/>
          </w:tcPr>
          <w:p w14:paraId="1BA9CB9F" w14:textId="729C6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5BF55B84" w14:textId="3E60EC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Alumnos/Préstamos</w:t>
            </w:r>
          </w:p>
        </w:tc>
        <w:tc>
          <w:tcPr>
            <w:tcW w:w="663" w:type="dxa"/>
            <w:vAlign w:val="bottom"/>
          </w:tcPr>
          <w:p w14:paraId="6EC4BF1A" w14:textId="275B0A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0CE434B8" w14:textId="6AB2C38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informa al usuario del motivo del error</w:t>
            </w:r>
          </w:p>
        </w:tc>
        <w:tc>
          <w:tcPr>
            <w:tcW w:w="1099" w:type="dxa"/>
            <w:vAlign w:val="bottom"/>
          </w:tcPr>
          <w:p w14:paraId="29C73C74" w14:textId="67052A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mensaje explicativo en interfaz</w:t>
            </w:r>
          </w:p>
        </w:tc>
        <w:tc>
          <w:tcPr>
            <w:tcW w:w="805" w:type="dxa"/>
            <w:vAlign w:val="bottom"/>
          </w:tcPr>
          <w:p w14:paraId="5B66FE2A" w14:textId="4C35A9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614" w:type="dxa"/>
            <w:vAlign w:val="bottom"/>
          </w:tcPr>
          <w:p w14:paraId="7130AE9E" w14:textId="2DBAE4C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5BAC395" w14:textId="01676402" w:rsidTr="00954312">
        <w:trPr>
          <w:trHeight w:val="307"/>
        </w:trPr>
        <w:tc>
          <w:tcPr>
            <w:tcW w:w="766" w:type="dxa"/>
            <w:vAlign w:val="bottom"/>
          </w:tcPr>
          <w:p w14:paraId="454070F1" w14:textId="75E7466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INC-005</w:t>
            </w:r>
          </w:p>
        </w:tc>
        <w:tc>
          <w:tcPr>
            <w:tcW w:w="844" w:type="dxa"/>
            <w:vAlign w:val="bottom"/>
          </w:tcPr>
          <w:p w14:paraId="54399A47" w14:textId="44860D9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12:30</w:t>
            </w:r>
          </w:p>
        </w:tc>
        <w:tc>
          <w:tcPr>
            <w:tcW w:w="1059" w:type="dxa"/>
            <w:vAlign w:val="bottom"/>
          </w:tcPr>
          <w:p w14:paraId="40E06FA2" w14:textId="65C4C1C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 modificar libro, no actualiza correctamente el número de ejemplares</w:t>
            </w:r>
          </w:p>
        </w:tc>
        <w:tc>
          <w:tcPr>
            <w:tcW w:w="942" w:type="dxa"/>
            <w:vAlign w:val="bottom"/>
          </w:tcPr>
          <w:p w14:paraId="7D276B85" w14:textId="7A5ED24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6C54CD11" w14:textId="5C59CE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</w:t>
            </w:r>
          </w:p>
        </w:tc>
        <w:tc>
          <w:tcPr>
            <w:tcW w:w="663" w:type="dxa"/>
            <w:vAlign w:val="bottom"/>
          </w:tcPr>
          <w:p w14:paraId="0C4BF9D8" w14:textId="7C4D4E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59BC7FE6" w14:textId="3CCA34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la lógica de actualización de campo</w:t>
            </w:r>
          </w:p>
        </w:tc>
        <w:tc>
          <w:tcPr>
            <w:tcW w:w="1099" w:type="dxa"/>
            <w:vAlign w:val="bottom"/>
          </w:tcPr>
          <w:p w14:paraId="2F838FBE" w14:textId="34520F7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método de actualización y validación de valores negativos</w:t>
            </w:r>
          </w:p>
        </w:tc>
        <w:tc>
          <w:tcPr>
            <w:tcW w:w="805" w:type="dxa"/>
            <w:vAlign w:val="bottom"/>
          </w:tcPr>
          <w:p w14:paraId="652E4928" w14:textId="4B28B95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614" w:type="dxa"/>
            <w:vAlign w:val="bottom"/>
          </w:tcPr>
          <w:p w14:paraId="19EDC365" w14:textId="7441B84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2CA13BC1" w14:textId="3811952F" w:rsidTr="00954312">
        <w:trPr>
          <w:trHeight w:val="307"/>
        </w:trPr>
        <w:tc>
          <w:tcPr>
            <w:tcW w:w="766" w:type="dxa"/>
            <w:vAlign w:val="bottom"/>
          </w:tcPr>
          <w:p w14:paraId="78EE09D6" w14:textId="18467F5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INC-006</w:t>
            </w:r>
          </w:p>
        </w:tc>
        <w:tc>
          <w:tcPr>
            <w:tcW w:w="844" w:type="dxa"/>
            <w:vAlign w:val="bottom"/>
          </w:tcPr>
          <w:p w14:paraId="5EFC475C" w14:textId="638FEB7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13:00</w:t>
            </w:r>
          </w:p>
        </w:tc>
        <w:tc>
          <w:tcPr>
            <w:tcW w:w="1059" w:type="dxa"/>
            <w:vAlign w:val="bottom"/>
          </w:tcPr>
          <w:p w14:paraId="0F4A6E90" w14:textId="234943A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 no registra la fecha de devolución correctamente</w:t>
            </w:r>
          </w:p>
        </w:tc>
        <w:tc>
          <w:tcPr>
            <w:tcW w:w="942" w:type="dxa"/>
            <w:vAlign w:val="bottom"/>
          </w:tcPr>
          <w:p w14:paraId="3580517F" w14:textId="6B1247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6C33E0B" w14:textId="51ABA2D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B2FFBB8" w14:textId="409292E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AD8A5DF" w14:textId="521B8E3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El campo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fecha_devolucion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no se guarda por error de nombre de campo</w:t>
            </w:r>
          </w:p>
        </w:tc>
        <w:tc>
          <w:tcPr>
            <w:tcW w:w="1099" w:type="dxa"/>
            <w:vAlign w:val="bottom"/>
          </w:tcPr>
          <w:p w14:paraId="446048A8" w14:textId="062C11C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nombre de campo y test de regresión</w:t>
            </w:r>
          </w:p>
        </w:tc>
        <w:tc>
          <w:tcPr>
            <w:tcW w:w="805" w:type="dxa"/>
            <w:vAlign w:val="bottom"/>
          </w:tcPr>
          <w:p w14:paraId="3CD03D68" w14:textId="63B2B6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614" w:type="dxa"/>
            <w:vAlign w:val="bottom"/>
          </w:tcPr>
          <w:p w14:paraId="762F8EFD" w14:textId="60939F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6E55E85" w14:textId="609891D5" w:rsidTr="00954312">
        <w:trPr>
          <w:trHeight w:val="320"/>
        </w:trPr>
        <w:tc>
          <w:tcPr>
            <w:tcW w:w="766" w:type="dxa"/>
            <w:vAlign w:val="bottom"/>
          </w:tcPr>
          <w:p w14:paraId="407E254B" w14:textId="1A4EFB6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INC-007</w:t>
            </w:r>
          </w:p>
        </w:tc>
        <w:tc>
          <w:tcPr>
            <w:tcW w:w="844" w:type="dxa"/>
            <w:vAlign w:val="bottom"/>
          </w:tcPr>
          <w:p w14:paraId="42698157" w14:textId="630EBD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1059" w:type="dxa"/>
            <w:vAlign w:val="bottom"/>
          </w:tcPr>
          <w:p w14:paraId="6493D14D" w14:textId="478CEFC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Interfaz no muestra mensaje de confirmación al eliminar registro</w:t>
            </w:r>
          </w:p>
        </w:tc>
        <w:tc>
          <w:tcPr>
            <w:tcW w:w="942" w:type="dxa"/>
            <w:vAlign w:val="bottom"/>
          </w:tcPr>
          <w:p w14:paraId="15D169FE" w14:textId="7917243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DDBE1C9" w14:textId="7A43BBC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17718B74" w14:textId="1388666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9FF93CA" w14:textId="72CDBA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confirmación visual al usuario antes de borrar</w:t>
            </w:r>
          </w:p>
        </w:tc>
        <w:tc>
          <w:tcPr>
            <w:tcW w:w="1099" w:type="dxa"/>
            <w:vAlign w:val="bottom"/>
          </w:tcPr>
          <w:p w14:paraId="5CD5A47E" w14:textId="596BA5F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diálogo de confirmación antes de eliminar</w:t>
            </w:r>
          </w:p>
        </w:tc>
        <w:tc>
          <w:tcPr>
            <w:tcW w:w="805" w:type="dxa"/>
            <w:vAlign w:val="bottom"/>
          </w:tcPr>
          <w:p w14:paraId="0B145636" w14:textId="11C9C98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614" w:type="dxa"/>
            <w:vAlign w:val="bottom"/>
          </w:tcPr>
          <w:p w14:paraId="6A01202E" w14:textId="3B376C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A3E07FF" w14:textId="5C870AFD" w:rsidTr="00954312">
        <w:trPr>
          <w:trHeight w:val="307"/>
        </w:trPr>
        <w:tc>
          <w:tcPr>
            <w:tcW w:w="766" w:type="dxa"/>
            <w:vAlign w:val="bottom"/>
          </w:tcPr>
          <w:p w14:paraId="08680384" w14:textId="3E2928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INC-008</w:t>
            </w:r>
          </w:p>
        </w:tc>
        <w:tc>
          <w:tcPr>
            <w:tcW w:w="844" w:type="dxa"/>
            <w:vAlign w:val="bottom"/>
          </w:tcPr>
          <w:p w14:paraId="195B8159" w14:textId="4BF5A80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1059" w:type="dxa"/>
            <w:vAlign w:val="bottom"/>
          </w:tcPr>
          <w:p w14:paraId="667DF51E" w14:textId="2A3CAC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formato en CSV al exportar listados</w:t>
            </w:r>
          </w:p>
        </w:tc>
        <w:tc>
          <w:tcPr>
            <w:tcW w:w="942" w:type="dxa"/>
            <w:vAlign w:val="bottom"/>
          </w:tcPr>
          <w:p w14:paraId="09316C2C" w14:textId="74ABCF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480F9985" w14:textId="7E41A2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Listados/Exportar</w:t>
            </w:r>
          </w:p>
        </w:tc>
        <w:tc>
          <w:tcPr>
            <w:tcW w:w="663" w:type="dxa"/>
            <w:vAlign w:val="bottom"/>
          </w:tcPr>
          <w:p w14:paraId="19814C60" w14:textId="3709A58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105BB62D" w14:textId="082003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Separador incorrecto y caracteres especiales no escapados</w:t>
            </w:r>
          </w:p>
        </w:tc>
        <w:tc>
          <w:tcPr>
            <w:tcW w:w="1099" w:type="dxa"/>
            <w:vAlign w:val="bottom"/>
          </w:tcPr>
          <w:p w14:paraId="296891C6" w14:textId="4F2705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exportador CSV y añadido test de exportación</w:t>
            </w:r>
          </w:p>
        </w:tc>
        <w:tc>
          <w:tcPr>
            <w:tcW w:w="805" w:type="dxa"/>
            <w:vAlign w:val="bottom"/>
          </w:tcPr>
          <w:p w14:paraId="2BAD1FF7" w14:textId="270821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18:00</w:t>
            </w:r>
          </w:p>
        </w:tc>
        <w:tc>
          <w:tcPr>
            <w:tcW w:w="614" w:type="dxa"/>
            <w:vAlign w:val="bottom"/>
          </w:tcPr>
          <w:p w14:paraId="6FFBE261" w14:textId="1378C0E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2F3312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5CB12" w14:textId="1A8DF6A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INC-009</w:t>
            </w:r>
          </w:p>
        </w:tc>
        <w:tc>
          <w:tcPr>
            <w:tcW w:w="844" w:type="dxa"/>
            <w:vAlign w:val="bottom"/>
          </w:tcPr>
          <w:p w14:paraId="6E1C5CFC" w14:textId="533D15A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14:30</w:t>
            </w:r>
          </w:p>
        </w:tc>
        <w:tc>
          <w:tcPr>
            <w:tcW w:w="1059" w:type="dxa"/>
            <w:vAlign w:val="bottom"/>
          </w:tcPr>
          <w:p w14:paraId="51281B85" w14:textId="69737F9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acceder a la aplicación tras actualización</w:t>
            </w:r>
          </w:p>
        </w:tc>
        <w:tc>
          <w:tcPr>
            <w:tcW w:w="942" w:type="dxa"/>
            <w:vAlign w:val="bottom"/>
          </w:tcPr>
          <w:p w14:paraId="0AB48D6B" w14:textId="0EF3270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Todos</w:t>
            </w:r>
          </w:p>
        </w:tc>
        <w:tc>
          <w:tcPr>
            <w:tcW w:w="1238" w:type="dxa"/>
            <w:vAlign w:val="bottom"/>
          </w:tcPr>
          <w:p w14:paraId="4BA1FC04" w14:textId="212D7A4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Login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>/Acceso</w:t>
            </w:r>
          </w:p>
        </w:tc>
        <w:tc>
          <w:tcPr>
            <w:tcW w:w="663" w:type="dxa"/>
            <w:vAlign w:val="bottom"/>
          </w:tcPr>
          <w:p w14:paraId="204DFD7F" w14:textId="68B8F93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B02B505" w14:textId="1B3DA3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Error en migración de credenciales,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corrupto</w:t>
            </w:r>
          </w:p>
        </w:tc>
        <w:tc>
          <w:tcPr>
            <w:tcW w:w="1099" w:type="dxa"/>
            <w:vAlign w:val="bottom"/>
          </w:tcPr>
          <w:p w14:paraId="61E77062" w14:textId="26BFBE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Restaurado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documentado procedimiento de migración</w:t>
            </w:r>
          </w:p>
        </w:tc>
        <w:tc>
          <w:tcPr>
            <w:tcW w:w="805" w:type="dxa"/>
            <w:vAlign w:val="bottom"/>
          </w:tcPr>
          <w:p w14:paraId="06CF4B47" w14:textId="24F7BA4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19:00</w:t>
            </w:r>
          </w:p>
        </w:tc>
        <w:tc>
          <w:tcPr>
            <w:tcW w:w="614" w:type="dxa"/>
            <w:vAlign w:val="bottom"/>
          </w:tcPr>
          <w:p w14:paraId="41B68593" w14:textId="40BE330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CAA702F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7C6E4C6" w14:textId="5BB984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INC-010</w:t>
            </w:r>
          </w:p>
        </w:tc>
        <w:tc>
          <w:tcPr>
            <w:tcW w:w="844" w:type="dxa"/>
            <w:vAlign w:val="bottom"/>
          </w:tcPr>
          <w:p w14:paraId="64435259" w14:textId="7728180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1059" w:type="dxa"/>
            <w:vAlign w:val="bottom"/>
          </w:tcPr>
          <w:p w14:paraId="05BB190C" w14:textId="582E3B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campo "bilingüe" acepta valores distintos de "S" o "N"</w:t>
            </w:r>
          </w:p>
        </w:tc>
        <w:tc>
          <w:tcPr>
            <w:tcW w:w="942" w:type="dxa"/>
            <w:vAlign w:val="bottom"/>
          </w:tcPr>
          <w:p w14:paraId="75BC865F" w14:textId="009E32C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Secretaria</w:t>
            </w:r>
          </w:p>
        </w:tc>
        <w:tc>
          <w:tcPr>
            <w:tcW w:w="1238" w:type="dxa"/>
            <w:vAlign w:val="bottom"/>
          </w:tcPr>
          <w:p w14:paraId="5C7BE05F" w14:textId="500EF0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175B9214" w14:textId="682A9AA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2EFFBC85" w14:textId="457B02A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valores permitidos</w:t>
            </w:r>
          </w:p>
        </w:tc>
        <w:tc>
          <w:tcPr>
            <w:tcW w:w="1099" w:type="dxa"/>
            <w:vAlign w:val="bottom"/>
          </w:tcPr>
          <w:p w14:paraId="23EFF716" w14:textId="1B21BDA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formulario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</w:p>
        </w:tc>
        <w:tc>
          <w:tcPr>
            <w:tcW w:w="805" w:type="dxa"/>
            <w:vAlign w:val="bottom"/>
          </w:tcPr>
          <w:p w14:paraId="47E6C662" w14:textId="787562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19:30</w:t>
            </w:r>
          </w:p>
        </w:tc>
        <w:tc>
          <w:tcPr>
            <w:tcW w:w="614" w:type="dxa"/>
            <w:vAlign w:val="bottom"/>
          </w:tcPr>
          <w:p w14:paraId="16EB51B6" w14:textId="1A7FBF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4AE034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119E9657" w14:textId="31DE10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INC-011</w:t>
            </w:r>
          </w:p>
        </w:tc>
        <w:tc>
          <w:tcPr>
            <w:tcW w:w="844" w:type="dxa"/>
            <w:vAlign w:val="bottom"/>
          </w:tcPr>
          <w:p w14:paraId="0BFA443A" w14:textId="2F30DE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15:30</w:t>
            </w:r>
          </w:p>
        </w:tc>
        <w:tc>
          <w:tcPr>
            <w:tcW w:w="1059" w:type="dxa"/>
            <w:vAlign w:val="bottom"/>
          </w:tcPr>
          <w:p w14:paraId="1B181687" w14:textId="00CB67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eliminar libro con préstamos activos</w:t>
            </w:r>
          </w:p>
        </w:tc>
        <w:tc>
          <w:tcPr>
            <w:tcW w:w="942" w:type="dxa"/>
            <w:vAlign w:val="bottom"/>
          </w:tcPr>
          <w:p w14:paraId="0624E807" w14:textId="165973B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0E603BF" w14:textId="00BA25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Libros/Préstamos</w:t>
            </w:r>
          </w:p>
        </w:tc>
        <w:tc>
          <w:tcPr>
            <w:tcW w:w="663" w:type="dxa"/>
            <w:vAlign w:val="bottom"/>
          </w:tcPr>
          <w:p w14:paraId="232AA0DD" w14:textId="00311CE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3569F608" w14:textId="772FB6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préstamos asociados al libro</w:t>
            </w:r>
          </w:p>
        </w:tc>
        <w:tc>
          <w:tcPr>
            <w:tcW w:w="1099" w:type="dxa"/>
            <w:vAlign w:val="bottom"/>
          </w:tcPr>
          <w:p w14:paraId="3D107024" w14:textId="7C673D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comprobación y mensaje de error</w:t>
            </w:r>
          </w:p>
        </w:tc>
        <w:tc>
          <w:tcPr>
            <w:tcW w:w="805" w:type="dxa"/>
            <w:vAlign w:val="bottom"/>
          </w:tcPr>
          <w:p w14:paraId="3AAAE9BF" w14:textId="1FA59F0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20:00</w:t>
            </w:r>
          </w:p>
        </w:tc>
        <w:tc>
          <w:tcPr>
            <w:tcW w:w="614" w:type="dxa"/>
            <w:vAlign w:val="bottom"/>
          </w:tcPr>
          <w:p w14:paraId="37C817EE" w14:textId="49F0B09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1FC673A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D87DD17" w14:textId="31B34D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INC-012</w:t>
            </w:r>
          </w:p>
        </w:tc>
        <w:tc>
          <w:tcPr>
            <w:tcW w:w="844" w:type="dxa"/>
            <w:vAlign w:val="bottom"/>
          </w:tcPr>
          <w:p w14:paraId="4039B005" w14:textId="46AA33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1059" w:type="dxa"/>
            <w:vAlign w:val="bottom"/>
          </w:tcPr>
          <w:p w14:paraId="0022828B" w14:textId="0A74977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de error poco claros o en inglés</w:t>
            </w:r>
          </w:p>
        </w:tc>
        <w:tc>
          <w:tcPr>
            <w:tcW w:w="942" w:type="dxa"/>
            <w:vAlign w:val="bottom"/>
          </w:tcPr>
          <w:p w14:paraId="46F6AFFD" w14:textId="35E491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0CA5E2C" w14:textId="1CB23F6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General</w:t>
            </w:r>
          </w:p>
        </w:tc>
        <w:tc>
          <w:tcPr>
            <w:tcW w:w="663" w:type="dxa"/>
            <w:vAlign w:val="bottom"/>
          </w:tcPr>
          <w:p w14:paraId="6E8B7701" w14:textId="7D36007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76143F8" w14:textId="1BBCD71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no traducidos o poco descriptivos</w:t>
            </w:r>
          </w:p>
        </w:tc>
        <w:tc>
          <w:tcPr>
            <w:tcW w:w="1099" w:type="dxa"/>
            <w:vAlign w:val="bottom"/>
          </w:tcPr>
          <w:p w14:paraId="697967F8" w14:textId="3694123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Revisados y mejorados mensajes de error</w:t>
            </w:r>
          </w:p>
        </w:tc>
        <w:tc>
          <w:tcPr>
            <w:tcW w:w="805" w:type="dxa"/>
            <w:vAlign w:val="bottom"/>
          </w:tcPr>
          <w:p w14:paraId="71967E11" w14:textId="698C0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20:30</w:t>
            </w:r>
          </w:p>
        </w:tc>
        <w:tc>
          <w:tcPr>
            <w:tcW w:w="614" w:type="dxa"/>
            <w:vAlign w:val="bottom"/>
          </w:tcPr>
          <w:p w14:paraId="07B8A772" w14:textId="21DD09A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430CF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0F95B" w14:textId="37C7A81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INC-013</w:t>
            </w:r>
          </w:p>
        </w:tc>
        <w:tc>
          <w:tcPr>
            <w:tcW w:w="844" w:type="dxa"/>
            <w:vAlign w:val="bottom"/>
          </w:tcPr>
          <w:p w14:paraId="353AF75E" w14:textId="0187D66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16:30</w:t>
            </w:r>
          </w:p>
        </w:tc>
        <w:tc>
          <w:tcPr>
            <w:tcW w:w="1059" w:type="dxa"/>
            <w:vAlign w:val="bottom"/>
          </w:tcPr>
          <w:p w14:paraId="3230ACC9" w14:textId="53388CF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actualiza la lista tras añadir/modificar registro</w:t>
            </w:r>
          </w:p>
        </w:tc>
        <w:tc>
          <w:tcPr>
            <w:tcW w:w="942" w:type="dxa"/>
            <w:vAlign w:val="bottom"/>
          </w:tcPr>
          <w:p w14:paraId="10617A7B" w14:textId="3B8513B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6A483E6" w14:textId="7B51F7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7064BF68" w14:textId="129471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640FE31A" w14:textId="63C718B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refresco automático de la vista</w:t>
            </w:r>
          </w:p>
        </w:tc>
        <w:tc>
          <w:tcPr>
            <w:tcW w:w="1099" w:type="dxa"/>
            <w:vAlign w:val="bottom"/>
          </w:tcPr>
          <w:p w14:paraId="5088530E" w14:textId="680C6CB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recarga automática tras operaciones</w:t>
            </w:r>
          </w:p>
        </w:tc>
        <w:tc>
          <w:tcPr>
            <w:tcW w:w="805" w:type="dxa"/>
            <w:vAlign w:val="bottom"/>
          </w:tcPr>
          <w:p w14:paraId="18E72E88" w14:textId="3FB282F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21:00</w:t>
            </w:r>
          </w:p>
        </w:tc>
        <w:tc>
          <w:tcPr>
            <w:tcW w:w="614" w:type="dxa"/>
            <w:vAlign w:val="bottom"/>
          </w:tcPr>
          <w:p w14:paraId="6FE2A0E3" w14:textId="2CC8BDE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D9DCA81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7B562EBB" w14:textId="2C29242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INC-014</w:t>
            </w:r>
          </w:p>
        </w:tc>
        <w:tc>
          <w:tcPr>
            <w:tcW w:w="844" w:type="dxa"/>
            <w:vAlign w:val="bottom"/>
          </w:tcPr>
          <w:p w14:paraId="344BC08F" w14:textId="415D981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1059" w:type="dxa"/>
            <w:vAlign w:val="bottom"/>
          </w:tcPr>
          <w:p w14:paraId="5926F4E8" w14:textId="3EA121C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fechas de devolución anteriores a la de entrega</w:t>
            </w:r>
          </w:p>
        </w:tc>
        <w:tc>
          <w:tcPr>
            <w:tcW w:w="942" w:type="dxa"/>
            <w:vAlign w:val="bottom"/>
          </w:tcPr>
          <w:p w14:paraId="468E42A5" w14:textId="469953D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A9F9007" w14:textId="0333223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36653F73" w14:textId="5BB3BAF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53FEF9F" w14:textId="191992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lógica de fechas</w:t>
            </w:r>
          </w:p>
        </w:tc>
        <w:tc>
          <w:tcPr>
            <w:tcW w:w="1099" w:type="dxa"/>
            <w:vAlign w:val="bottom"/>
          </w:tcPr>
          <w:p w14:paraId="60D8A696" w14:textId="0516C68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de fechas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frontend</w:t>
            </w:r>
            <w:proofErr w:type="spellEnd"/>
          </w:p>
        </w:tc>
        <w:tc>
          <w:tcPr>
            <w:tcW w:w="805" w:type="dxa"/>
            <w:vAlign w:val="bottom"/>
          </w:tcPr>
          <w:p w14:paraId="727BC40C" w14:textId="55CB8E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21:30</w:t>
            </w:r>
          </w:p>
        </w:tc>
        <w:tc>
          <w:tcPr>
            <w:tcW w:w="614" w:type="dxa"/>
            <w:vAlign w:val="bottom"/>
          </w:tcPr>
          <w:p w14:paraId="1DF0E56A" w14:textId="5B9206F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03455DCC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696E9D23" w14:textId="0C21933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INC-015</w:t>
            </w:r>
          </w:p>
        </w:tc>
        <w:tc>
          <w:tcPr>
            <w:tcW w:w="844" w:type="dxa"/>
            <w:vAlign w:val="bottom"/>
          </w:tcPr>
          <w:p w14:paraId="538F4598" w14:textId="7F1A416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1059" w:type="dxa"/>
            <w:vAlign w:val="bottom"/>
          </w:tcPr>
          <w:p w14:paraId="3A6DB80D" w14:textId="2D4C20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botón de salir no cierra la aplicación correctamente</w:t>
            </w:r>
          </w:p>
        </w:tc>
        <w:tc>
          <w:tcPr>
            <w:tcW w:w="942" w:type="dxa"/>
            <w:vAlign w:val="bottom"/>
          </w:tcPr>
          <w:p w14:paraId="1E3AB0C7" w14:textId="5C785F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4C9C84E7" w14:textId="110344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Menú principal</w:t>
            </w:r>
          </w:p>
        </w:tc>
        <w:tc>
          <w:tcPr>
            <w:tcW w:w="663" w:type="dxa"/>
            <w:vAlign w:val="bottom"/>
          </w:tcPr>
          <w:p w14:paraId="2BA37E1E" w14:textId="455A915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3A2A0377" w14:textId="3E85A1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el evento de cierre</w:t>
            </w:r>
          </w:p>
        </w:tc>
        <w:tc>
          <w:tcPr>
            <w:tcW w:w="1099" w:type="dxa"/>
            <w:vAlign w:val="bottom"/>
          </w:tcPr>
          <w:p w14:paraId="78D3B967" w14:textId="2797334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evento y probado en diferentes sistemas operativos</w:t>
            </w:r>
          </w:p>
        </w:tc>
        <w:tc>
          <w:tcPr>
            <w:tcW w:w="805" w:type="dxa"/>
            <w:vAlign w:val="bottom"/>
          </w:tcPr>
          <w:p w14:paraId="6D7CA811" w14:textId="6E95DED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22:00</w:t>
            </w:r>
          </w:p>
        </w:tc>
        <w:tc>
          <w:tcPr>
            <w:tcW w:w="614" w:type="dxa"/>
            <w:vAlign w:val="bottom"/>
          </w:tcPr>
          <w:p w14:paraId="108617A2" w14:textId="4334ECD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</w:tbl>
    <w:p w14:paraId="1189D486" w14:textId="77777777" w:rsidR="00C24119" w:rsidRPr="00C24119" w:rsidRDefault="00C24119" w:rsidP="00C24119"/>
    <w:p w14:paraId="24E75EA8" w14:textId="733FB6AD" w:rsidR="00AA0588" w:rsidRDefault="00937301" w:rsidP="00312CEF">
      <w:pPr>
        <w:pStyle w:val="Ttulo2"/>
      </w:pPr>
      <w:bookmarkStart w:id="180" w:name="_Toc49341861"/>
      <w:bookmarkStart w:id="181" w:name="_Toc170148371"/>
      <w:bookmarkStart w:id="182" w:name="_Toc170148685"/>
      <w:r w:rsidRPr="00253E43">
        <w:lastRenderedPageBreak/>
        <w:t>Evaluación y seguimiento del</w:t>
      </w:r>
      <w:r w:rsidR="000C3799">
        <w:t xml:space="preserve"> proyecto</w:t>
      </w:r>
      <w:bookmarkEnd w:id="180"/>
      <w:bookmarkEnd w:id="181"/>
      <w:bookmarkEnd w:id="182"/>
    </w:p>
    <w:p w14:paraId="63B7ADC4" w14:textId="469F77A4" w:rsidR="003528C8" w:rsidRPr="003528C8" w:rsidRDefault="003528C8" w:rsidP="003528C8">
      <w:r w:rsidRPr="003528C8">
        <w:t>La </w:t>
      </w:r>
      <w:r w:rsidRPr="003528C8">
        <w:rPr>
          <w:b/>
          <w:bCs/>
        </w:rPr>
        <w:t>evaluación y seguimiento del proyecto</w:t>
      </w:r>
      <w:r w:rsidRPr="003528C8">
        <w:t> es una fase fundamental que permite medir el desempeño, identificar desviaciones respecto al plan inicial y asegurar que los objetivos y estándares de calidad se cumplen a lo largo de todo el ciclo de vida del proyecto. Este proceso es continuo y debe estar presente desde la ejecución hasta el cierre del proyecto, permitiendo la mejora continua y la toma de decisiones informadas.</w:t>
      </w:r>
    </w:p>
    <w:p w14:paraId="18921857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Objetivos del seguimiento y evaluación</w:t>
      </w:r>
    </w:p>
    <w:p w14:paraId="37BC76CE" w14:textId="6EBDADA9" w:rsidR="003528C8" w:rsidRPr="003528C8" w:rsidRDefault="003528C8">
      <w:pPr>
        <w:numPr>
          <w:ilvl w:val="0"/>
          <w:numId w:val="37"/>
        </w:numPr>
      </w:pPr>
      <w:r w:rsidRPr="003528C8">
        <w:t>Medir el avance real frente a lo planificado en tiempo, coste, calidad y alcance.</w:t>
      </w:r>
    </w:p>
    <w:p w14:paraId="54269553" w14:textId="7DBC197D" w:rsidR="003528C8" w:rsidRPr="003528C8" w:rsidRDefault="003528C8">
      <w:pPr>
        <w:numPr>
          <w:ilvl w:val="0"/>
          <w:numId w:val="37"/>
        </w:numPr>
      </w:pPr>
      <w:r w:rsidRPr="003528C8">
        <w:t>Detectar y corregir irregularidades o desviaciones a tiempo para minimizar impactos negativos.</w:t>
      </w:r>
    </w:p>
    <w:p w14:paraId="673B7ED8" w14:textId="66840BF5" w:rsidR="003528C8" w:rsidRPr="003528C8" w:rsidRDefault="003528C8">
      <w:pPr>
        <w:numPr>
          <w:ilvl w:val="0"/>
          <w:numId w:val="37"/>
        </w:numPr>
      </w:pPr>
      <w:r w:rsidRPr="003528C8">
        <w:t>Garantizar la satisfacción del usuario/administrador y la calidad del producto entregado.</w:t>
      </w:r>
    </w:p>
    <w:p w14:paraId="707E21AC" w14:textId="08962969" w:rsidR="003528C8" w:rsidRPr="003528C8" w:rsidRDefault="003528C8">
      <w:pPr>
        <w:numPr>
          <w:ilvl w:val="0"/>
          <w:numId w:val="37"/>
        </w:numPr>
      </w:pPr>
      <w:r w:rsidRPr="003528C8">
        <w:t>Facilitar la toma de decisiones y la priorización de acciones correctivas.</w:t>
      </w:r>
    </w:p>
    <w:p w14:paraId="31DEB155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Metodología aplicada</w:t>
      </w:r>
    </w:p>
    <w:p w14:paraId="4745C87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Planificación del seguimiento</w:t>
      </w:r>
    </w:p>
    <w:p w14:paraId="5B278A97" w14:textId="77777777" w:rsidR="003528C8" w:rsidRPr="003528C8" w:rsidRDefault="003528C8">
      <w:pPr>
        <w:numPr>
          <w:ilvl w:val="1"/>
          <w:numId w:val="38"/>
        </w:numPr>
      </w:pPr>
      <w:r w:rsidRPr="003528C8">
        <w:t>Se establecieron indicadores clave de rendimiento (KPI) como cumplimiento de plazos, número de incidencias, satisfacción del usuario y calidad de los datos gestionados.</w:t>
      </w:r>
    </w:p>
    <w:p w14:paraId="16FCA025" w14:textId="5BE5030A" w:rsidR="003528C8" w:rsidRPr="003528C8" w:rsidRDefault="003528C8">
      <w:pPr>
        <w:numPr>
          <w:ilvl w:val="1"/>
          <w:numId w:val="38"/>
        </w:numPr>
      </w:pPr>
      <w:r w:rsidRPr="003528C8">
        <w:t>Se definió una periodicidad de revisión semanal y al final de cada hito relevante del proyecto.</w:t>
      </w:r>
    </w:p>
    <w:p w14:paraId="7498646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Herramientas y técnicas utilizadas</w:t>
      </w:r>
    </w:p>
    <w:p w14:paraId="1550059B" w14:textId="77777777" w:rsidR="003528C8" w:rsidRPr="003528C8" w:rsidRDefault="003528C8">
      <w:pPr>
        <w:numPr>
          <w:ilvl w:val="1"/>
          <w:numId w:val="38"/>
        </w:numPr>
      </w:pPr>
      <w:r w:rsidRPr="003528C8">
        <w:t>Uso de listas de tareas y control de versiones para registrar avances y cambios.</w:t>
      </w:r>
    </w:p>
    <w:p w14:paraId="39F3C47B" w14:textId="7BB27A5C" w:rsidR="003528C8" w:rsidRPr="003528C8" w:rsidRDefault="003528C8">
      <w:pPr>
        <w:numPr>
          <w:ilvl w:val="1"/>
          <w:numId w:val="38"/>
        </w:numPr>
      </w:pPr>
      <w:r w:rsidRPr="003528C8">
        <w:t>Revisión técnica formal de los módulos desarrollados para garantizar la calidad y cumplimiento de requisitos.</w:t>
      </w:r>
    </w:p>
    <w:p w14:paraId="57C56CDD" w14:textId="090D1290" w:rsidR="003528C8" w:rsidRPr="003528C8" w:rsidRDefault="003528C8">
      <w:pPr>
        <w:numPr>
          <w:ilvl w:val="1"/>
          <w:numId w:val="38"/>
        </w:numPr>
      </w:pPr>
      <w:r w:rsidRPr="003528C8">
        <w:t>Reuniones periódicas para analizar el estado del proyecto y compartir incidencias detectadas.</w:t>
      </w:r>
    </w:p>
    <w:p w14:paraId="4BEE2D61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Registro y análisis de incidencias</w:t>
      </w:r>
    </w:p>
    <w:p w14:paraId="0B4FCCF1" w14:textId="77777777" w:rsidR="003528C8" w:rsidRPr="003528C8" w:rsidRDefault="003528C8">
      <w:pPr>
        <w:numPr>
          <w:ilvl w:val="1"/>
          <w:numId w:val="38"/>
        </w:numPr>
      </w:pPr>
      <w:r w:rsidRPr="003528C8">
        <w:t>Todas las incidencias detectadas durante el desarrollo y pruebas se documentaron en una tabla, indicando su descripción, impacto, diagnóstico, solución aplicada y recomendaciones para evitar recurrencia.</w:t>
      </w:r>
    </w:p>
    <w:p w14:paraId="0F75DFD8" w14:textId="558DCA98" w:rsidR="003528C8" w:rsidRPr="003528C8" w:rsidRDefault="003528C8">
      <w:pPr>
        <w:numPr>
          <w:ilvl w:val="1"/>
          <w:numId w:val="38"/>
        </w:numPr>
      </w:pPr>
      <w:r w:rsidRPr="003528C8">
        <w:t>Se analizaron los cuellos de botella y problemas recurrentes para ajustar los procesos y mejorar la eficiencia.</w:t>
      </w:r>
    </w:p>
    <w:p w14:paraId="38190DFA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Evaluación de resultados</w:t>
      </w:r>
    </w:p>
    <w:p w14:paraId="343A059D" w14:textId="77777777" w:rsidR="003528C8" w:rsidRPr="003528C8" w:rsidRDefault="003528C8">
      <w:pPr>
        <w:numPr>
          <w:ilvl w:val="1"/>
          <w:numId w:val="38"/>
        </w:numPr>
      </w:pPr>
      <w:r w:rsidRPr="003528C8">
        <w:t>Se verificó el cumplimiento de los objetivos del proyecto, asegurando que la aplicación funciona correctamente según las especificaciones.</w:t>
      </w:r>
    </w:p>
    <w:p w14:paraId="30F6310D" w14:textId="3BA21078" w:rsidR="003528C8" w:rsidRPr="003528C8" w:rsidRDefault="003528C8">
      <w:pPr>
        <w:numPr>
          <w:ilvl w:val="1"/>
          <w:numId w:val="38"/>
        </w:numPr>
      </w:pPr>
      <w:r w:rsidRPr="003528C8">
        <w:t>Se evaluó la satisfacción del usuario/administrador mediante pruebas de uso y revisión de los mensajes y flujos de trabajo.</w:t>
      </w:r>
    </w:p>
    <w:p w14:paraId="6FC49178" w14:textId="77777777" w:rsidR="003528C8" w:rsidRPr="003528C8" w:rsidRDefault="003528C8">
      <w:pPr>
        <w:numPr>
          <w:ilvl w:val="1"/>
          <w:numId w:val="38"/>
        </w:numPr>
      </w:pPr>
      <w:r w:rsidRPr="003528C8">
        <w:t>Se comprobó la integridad y persistencia de los datos gestionados.</w:t>
      </w:r>
    </w:p>
    <w:p w14:paraId="630D88F3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Cierre y lecciones aprendidas</w:t>
      </w:r>
    </w:p>
    <w:p w14:paraId="194BC2E6" w14:textId="77777777" w:rsidR="003528C8" w:rsidRPr="003528C8" w:rsidRDefault="003528C8">
      <w:pPr>
        <w:numPr>
          <w:ilvl w:val="1"/>
          <w:numId w:val="38"/>
        </w:numPr>
      </w:pPr>
      <w:r w:rsidRPr="003528C8">
        <w:t>Al finalizar el proyecto, se realizó una revisión global de los logros, dificultades y soluciones implementadas.</w:t>
      </w:r>
    </w:p>
    <w:p w14:paraId="0A80A542" w14:textId="72B81114" w:rsidR="003528C8" w:rsidRPr="003528C8" w:rsidRDefault="003528C8">
      <w:pPr>
        <w:numPr>
          <w:ilvl w:val="1"/>
          <w:numId w:val="38"/>
        </w:numPr>
      </w:pPr>
      <w:r w:rsidRPr="003528C8">
        <w:t>Se documentaron las lecciones aprendidas y se propusieron mejoras para futuros proyectos similares.</w:t>
      </w:r>
    </w:p>
    <w:p w14:paraId="04509532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Indicadores de seguimiento utilizados</w:t>
      </w:r>
    </w:p>
    <w:p w14:paraId="227845D4" w14:textId="77777777" w:rsidR="003528C8" w:rsidRPr="003528C8" w:rsidRDefault="003528C8">
      <w:pPr>
        <w:numPr>
          <w:ilvl w:val="0"/>
          <w:numId w:val="39"/>
        </w:numPr>
      </w:pPr>
      <w:r w:rsidRPr="003528C8">
        <w:t>Número y gravedad de incidencias detectadas y resueltas.</w:t>
      </w:r>
    </w:p>
    <w:p w14:paraId="7B1BA55D" w14:textId="77777777" w:rsidR="003528C8" w:rsidRPr="003528C8" w:rsidRDefault="003528C8">
      <w:pPr>
        <w:numPr>
          <w:ilvl w:val="0"/>
          <w:numId w:val="39"/>
        </w:numPr>
      </w:pPr>
      <w:r w:rsidRPr="003528C8">
        <w:lastRenderedPageBreak/>
        <w:t>Cumplimiento de los plazos establecidos para cada fase.</w:t>
      </w:r>
    </w:p>
    <w:p w14:paraId="6EA3C855" w14:textId="77777777" w:rsidR="003528C8" w:rsidRPr="003528C8" w:rsidRDefault="003528C8">
      <w:pPr>
        <w:numPr>
          <w:ilvl w:val="0"/>
          <w:numId w:val="39"/>
        </w:numPr>
      </w:pPr>
      <w:r w:rsidRPr="003528C8">
        <w:t>Satisfacción del usuario/administrador en las pruebas finales.</w:t>
      </w:r>
    </w:p>
    <w:p w14:paraId="1C496648" w14:textId="77777777" w:rsidR="003528C8" w:rsidRPr="003528C8" w:rsidRDefault="003528C8">
      <w:pPr>
        <w:numPr>
          <w:ilvl w:val="0"/>
          <w:numId w:val="39"/>
        </w:numPr>
      </w:pPr>
      <w:r w:rsidRPr="003528C8">
        <w:t>Calidad y consistencia de los datos en los archivos gestionados.</w:t>
      </w:r>
    </w:p>
    <w:p w14:paraId="46E5A64E" w14:textId="1A741731" w:rsidR="003528C8" w:rsidRPr="003528C8" w:rsidRDefault="003528C8">
      <w:pPr>
        <w:numPr>
          <w:ilvl w:val="0"/>
          <w:numId w:val="39"/>
        </w:numPr>
      </w:pPr>
      <w:r w:rsidRPr="003528C8">
        <w:t>Cumplimiento de los requisitos y estándares definidos.</w:t>
      </w:r>
    </w:p>
    <w:p w14:paraId="7329E97B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Conclusión</w:t>
      </w:r>
    </w:p>
    <w:p w14:paraId="29EF0A26" w14:textId="29B54A67" w:rsidR="003528C8" w:rsidRPr="003528C8" w:rsidRDefault="003528C8" w:rsidP="003528C8">
      <w:r w:rsidRPr="003528C8">
        <w:t>El seguimiento y la evaluación continuos han permitido mantener el proyecto en la trayectoria correcta, detectar y resolver problemas de forma proactiva y asegurar la calidad del producto final. Este proceso ha facilitado la mejora continua y la obtención de un resultado alineado con los objetivos iniciales y las expectativas del usuario/administrador.</w:t>
      </w:r>
    </w:p>
    <w:p w14:paraId="6E501157" w14:textId="77777777" w:rsidR="00C24119" w:rsidRPr="00C24119" w:rsidRDefault="00C24119" w:rsidP="00C24119"/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83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84" w:name="_Toc170148373"/>
      <w:bookmarkStart w:id="185" w:name="_Toc170148686"/>
      <w:r w:rsidRPr="00253E43">
        <w:rPr>
          <w:sz w:val="144"/>
          <w:szCs w:val="144"/>
        </w:rPr>
        <w:lastRenderedPageBreak/>
        <w:t>Implantación del Proyecto</w:t>
      </w:r>
      <w:bookmarkEnd w:id="183"/>
      <w:bookmarkEnd w:id="184"/>
      <w:bookmarkEnd w:id="185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0577BECA" w14:textId="36CD3E57" w:rsidR="00937301" w:rsidRDefault="00937301" w:rsidP="00312CEF">
      <w:pPr>
        <w:pStyle w:val="Ttulo2"/>
      </w:pPr>
      <w:bookmarkStart w:id="186" w:name="_Toc49341864"/>
      <w:bookmarkStart w:id="187" w:name="_Toc170148374"/>
      <w:bookmarkStart w:id="188" w:name="_Toc170148687"/>
      <w:r w:rsidRPr="00253E43">
        <w:lastRenderedPageBreak/>
        <w:t>Plan de implantación</w:t>
      </w:r>
      <w:bookmarkEnd w:id="186"/>
      <w:bookmarkEnd w:id="187"/>
      <w:bookmarkEnd w:id="188"/>
    </w:p>
    <w:p w14:paraId="0692C6DC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1. Introducción</w:t>
      </w:r>
    </w:p>
    <w:p w14:paraId="47E3AC34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de implementación describe los pasos que he seguido para instalar, configurar y poner en funcionamiento la aplicación de gestión de préstamos desarrollada como proyecto final del curso. El objetivo es asegurar que la aplicación funciona correctamente en un entorno real y que cumple con los requisitos planteados por el profesor.</w:t>
      </w:r>
    </w:p>
    <w:p w14:paraId="5FF6A977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04522F45" w14:textId="22D4FCE5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2. Objetivos</w:t>
      </w:r>
    </w:p>
    <w:p w14:paraId="5FEC1E84" w14:textId="3D815B0E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Instalar y configurar la aplicación en </w:t>
      </w:r>
      <w:r>
        <w:t xml:space="preserve">el </w:t>
      </w:r>
      <w:r w:rsidRPr="00CD1086">
        <w:t>ordenador</w:t>
      </w:r>
      <w:r>
        <w:t xml:space="preserve"> necesario</w:t>
      </w:r>
      <w:r w:rsidRPr="00CD1086">
        <w:t>.</w:t>
      </w:r>
    </w:p>
    <w:p w14:paraId="005B8D7E" w14:textId="77777777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todas las funciones (altas, bajas, modificaciones, listados, préstamos, etc.) funcionan correctamente.</w:t>
      </w:r>
    </w:p>
    <w:p w14:paraId="534FBE97" w14:textId="3C981A89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Documentar el proceso de instalación y puesta en marcha para que cualquier </w:t>
      </w:r>
      <w:r w:rsidR="00D14743">
        <w:t xml:space="preserve">usuario que necesite hacer uso del programa </w:t>
      </w:r>
      <w:r w:rsidRPr="00CD1086">
        <w:t>pueda repetirlo si lo desea.</w:t>
      </w:r>
    </w:p>
    <w:p w14:paraId="2E4EDF30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354F79F4" w14:textId="72B53F6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3. Alcance</w:t>
      </w:r>
    </w:p>
    <w:p w14:paraId="4506585D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abarca:</w:t>
      </w:r>
    </w:p>
    <w:p w14:paraId="1F78AFA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Instalación de Python y preparación del entorno.</w:t>
      </w:r>
    </w:p>
    <w:p w14:paraId="73F707D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Copia y organización de los archivos del proyecto.</w:t>
      </w:r>
    </w:p>
    <w:p w14:paraId="66F46DBD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Configuración del archivo config.py y de los archivos de datos (CSV).</w:t>
      </w:r>
    </w:p>
    <w:p w14:paraId="4A22D32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Pruebas de funcionamiento básico y validación de restricciones.</w:t>
      </w:r>
    </w:p>
    <w:p w14:paraId="350AB9A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Elaboración de la documentación necesaria (manual de usuario, manual de instalación).</w:t>
      </w:r>
    </w:p>
    <w:p w14:paraId="77806679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No se incluye la migración de datos desde otros sistemas ni la instalación en varios equipos.</w:t>
      </w:r>
    </w:p>
    <w:p w14:paraId="337D8DCA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3E81C02" w14:textId="42F45C16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4. Cronograma y fases</w:t>
      </w:r>
    </w:p>
    <w:tbl>
      <w:tblPr>
        <w:tblW w:w="99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88"/>
        <w:gridCol w:w="1557"/>
      </w:tblGrid>
      <w:tr w:rsidR="00CD1086" w:rsidRPr="00CD1086" w14:paraId="4D7A7151" w14:textId="77777777" w:rsidTr="00CD1086">
        <w:trPr>
          <w:trHeight w:val="330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4A872981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Fase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3E501D38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227DC1A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Fecha</w:t>
            </w:r>
          </w:p>
        </w:tc>
      </w:tr>
      <w:tr w:rsidR="00CD1086" w:rsidRPr="00CD1086" w14:paraId="0D7C482F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5A07DD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Preparación del entorno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ECA88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Instalación de Python y creación de la carpeta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993E9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5054E955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E9F42F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 de archivos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49A95B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Copiar y organizar los archivos y carpetas del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F2F2AF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498B6159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883FD6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Configuración inicial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05EC6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Editar config.py y comprobar archivos CSV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4B0855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17E91947" w14:textId="77777777" w:rsidTr="00CD1086">
        <w:trPr>
          <w:trHeight w:val="34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225D3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Pruebas funcionales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5EBE3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Probar todas las funciones de la aplicación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B3A5B6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5C4B1BC0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7B6A52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Documentación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AAA819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Redactar manuales de usuario e instalación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FFBEE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  <w:tr w:rsidR="00CD1086" w:rsidRPr="00CD1086" w14:paraId="4502A16F" w14:textId="77777777" w:rsidTr="00CD1086">
        <w:trPr>
          <w:trHeight w:val="31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74764E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Presentación y entrega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EB7B35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Preparar la entrega y explicar el funcionamiento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E2772D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proofErr w:type="spellStart"/>
            <w:r w:rsidRPr="00CD1086">
              <w:t>dd</w:t>
            </w:r>
            <w:proofErr w:type="spellEnd"/>
            <w:r w:rsidRPr="00CD1086">
              <w:t>/mm/</w:t>
            </w:r>
            <w:proofErr w:type="spellStart"/>
            <w:r w:rsidRPr="00CD1086">
              <w:t>aaaa</w:t>
            </w:r>
            <w:proofErr w:type="spellEnd"/>
            <w:r w:rsidRPr="00CD1086">
              <w:t>]</w:t>
            </w:r>
          </w:p>
        </w:tc>
      </w:tr>
    </w:tbl>
    <w:p w14:paraId="2EB36012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0F7FFFD" w14:textId="323ECFB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5. Recursos necesarios</w:t>
      </w:r>
    </w:p>
    <w:p w14:paraId="15243D2B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Ordenador personal con Windows/Linux/Mac.</w:t>
      </w:r>
    </w:p>
    <w:p w14:paraId="2A4B4D33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Python 3.8 o superior.</w:t>
      </w:r>
    </w:p>
    <w:p w14:paraId="25DD684F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Archivos del proyecto (código fuente y archivos CSV).</w:t>
      </w:r>
    </w:p>
    <w:p w14:paraId="39F75CD1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Manuales de usuario e instalación.</w:t>
      </w:r>
    </w:p>
    <w:p w14:paraId="74CCF31A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61B087A7" w14:textId="32795C0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6. Tareas principales</w:t>
      </w:r>
    </w:p>
    <w:p w14:paraId="4C5107A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Preparación del entorno</w:t>
      </w:r>
    </w:p>
    <w:p w14:paraId="5BA07B45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Instalar Python desde la web oficial.</w:t>
      </w:r>
    </w:p>
    <w:p w14:paraId="36A5F6D6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Crear una carpeta específica para el proyecto.</w:t>
      </w:r>
    </w:p>
    <w:p w14:paraId="17FB3162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Copia y organización de archivos</w:t>
      </w:r>
    </w:p>
    <w:p w14:paraId="1AA23493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Descargar o copiar todos los archivos del proyecto en la carpeta creada.</w:t>
      </w:r>
    </w:p>
    <w:p w14:paraId="5BC7B92D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 estructura de carpetas y archivos es la correcta.</w:t>
      </w:r>
    </w:p>
    <w:p w14:paraId="1817E205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Configuración inicial</w:t>
      </w:r>
    </w:p>
    <w:p w14:paraId="6746982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Abrir y editar el archivo config.py para ajustar rutas y credenciales.</w:t>
      </w:r>
    </w:p>
    <w:p w14:paraId="1A48152B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Verificar que los archivos CSV existen y tienen la cabecera adecuada.</w:t>
      </w:r>
    </w:p>
    <w:p w14:paraId="5A60D5E8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Pruebas funcionales</w:t>
      </w:r>
    </w:p>
    <w:p w14:paraId="4FFB037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Ejecutar la aplicación desde la terminal.</w:t>
      </w:r>
    </w:p>
    <w:p w14:paraId="6BC0D26E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Probar el alta, baja y modificación de alumnos, libros, materias, cursos y préstamos.</w:t>
      </w:r>
    </w:p>
    <w:p w14:paraId="5F55BCDF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las restricciones (ejemplares disponibles, préstamos pendientes, etc.) funcionan correctamente.</w:t>
      </w:r>
    </w:p>
    <w:p w14:paraId="773B9B0A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Documentación</w:t>
      </w:r>
    </w:p>
    <w:p w14:paraId="44B7BB4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Redactar el manual de usuario y el manual de instalación, incluyendo capturas de pantalla.</w:t>
      </w:r>
    </w:p>
    <w:p w14:paraId="57987B51" w14:textId="2FFBBB76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Preparar una breve guía para el </w:t>
      </w:r>
      <w:r w:rsidR="00D14743">
        <w:t>usuario</w:t>
      </w:r>
      <w:r w:rsidRPr="00CD1086">
        <w:t xml:space="preserve"> sobre cómo ejecutar la aplicación.</w:t>
      </w:r>
    </w:p>
    <w:p w14:paraId="0FBFBB2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Presentación y entrega</w:t>
      </w:r>
    </w:p>
    <w:p w14:paraId="497C84A4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Revisar que todo funciona correctamente.</w:t>
      </w:r>
    </w:p>
    <w:p w14:paraId="48F95282" w14:textId="6753735C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Entregar el proyecto y la documentación.</w:t>
      </w:r>
    </w:p>
    <w:p w14:paraId="1FDF114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Prepararse para explicar el funcionamiento en la defensa o presentación.</w:t>
      </w:r>
    </w:p>
    <w:p w14:paraId="72D52D53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4BA6B8A5" w14:textId="077D73EE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7. Gestión de incidencias y riesgos</w:t>
      </w:r>
    </w:p>
    <w:p w14:paraId="56066257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surge algún error durante la instalación o pruebas, anotar el problema y la solución aplicada en un registro personal.</w:t>
      </w:r>
    </w:p>
    <w:p w14:paraId="4DF7799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Realizar una copia de seguridad de los archivos CSV antes de hacer cambios importantes.</w:t>
      </w:r>
    </w:p>
    <w:p w14:paraId="2A01B6A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la aplicación no arranca, comprobar versiones de Python y rutas de archivos.</w:t>
      </w:r>
    </w:p>
    <w:p w14:paraId="59521137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ECA1CF6" w14:textId="7738CE5F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8. Criterios de éxito</w:t>
      </w:r>
    </w:p>
    <w:p w14:paraId="4AC5C47C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aplicación se instala y ejecuta sin errores en mi ordenador.</w:t>
      </w:r>
    </w:p>
    <w:p w14:paraId="200FAEF4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Todas las funciones principales están disponibles y funcionan según lo esperado.</w:t>
      </w:r>
    </w:p>
    <w:p w14:paraId="14B77B51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 profesor puede probar la aplicación siguiendo el manual de instalación y usuario.</w:t>
      </w:r>
    </w:p>
    <w:p w14:paraId="5E02A080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documentación es clara y suficiente para que otra persona pueda repetir el proceso.</w:t>
      </w:r>
    </w:p>
    <w:p w14:paraId="7B21F39D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25D432AE" w14:textId="3C6B4AD0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9. Documentación y entrega</w:t>
      </w:r>
    </w:p>
    <w:p w14:paraId="58A9116E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instalación (explicando todos los pasos).</w:t>
      </w:r>
    </w:p>
    <w:p w14:paraId="690E891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usuario (explicando todas las funciones).</w:t>
      </w:r>
    </w:p>
    <w:p w14:paraId="6DAE394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Registro de incidencias (si las hubo).</w:t>
      </w:r>
    </w:p>
    <w:p w14:paraId="4FD857A5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Proyecto completo (código fuente y archivos de datos).</w:t>
      </w:r>
    </w:p>
    <w:p w14:paraId="7BA99590" w14:textId="08101E83" w:rsidR="00061A1C" w:rsidRPr="00253E43" w:rsidRDefault="00061A1C" w:rsidP="003305C7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  <w:r w:rsidRPr="00253E43">
        <w:tab/>
      </w:r>
    </w:p>
    <w:p w14:paraId="33DBC0AE" w14:textId="77777777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77777777" w:rsidR="00937301" w:rsidRDefault="00937301" w:rsidP="00312CEF">
      <w:pPr>
        <w:pStyle w:val="Ttulo2"/>
      </w:pPr>
      <w:bookmarkStart w:id="189" w:name="_Toc49341865"/>
      <w:bookmarkStart w:id="190" w:name="_Toc170148375"/>
      <w:bookmarkStart w:id="191" w:name="_Toc170148688"/>
      <w:r w:rsidRPr="00253E43">
        <w:t>Manual de instalación</w:t>
      </w:r>
      <w:bookmarkEnd w:id="189"/>
      <w:bookmarkEnd w:id="190"/>
      <w:bookmarkEnd w:id="191"/>
    </w:p>
    <w:p w14:paraId="7A674F19" w14:textId="5D50B6E0" w:rsidR="003D7A68" w:rsidRDefault="007308C5" w:rsidP="00F93D61">
      <w:pPr>
        <w:pStyle w:val="Ttulo3"/>
      </w:pPr>
      <w:bookmarkStart w:id="192" w:name="_Toc37610656"/>
      <w:bookmarkStart w:id="193" w:name="_Toc49341866"/>
      <w:bookmarkStart w:id="194" w:name="_Toc170148376"/>
      <w:bookmarkStart w:id="195" w:name="_Toc170148689"/>
      <w:r>
        <w:t>Instalación de la aplicación</w:t>
      </w:r>
      <w:bookmarkEnd w:id="192"/>
      <w:bookmarkEnd w:id="193"/>
      <w:bookmarkEnd w:id="194"/>
      <w:bookmarkEnd w:id="195"/>
    </w:p>
    <w:p w14:paraId="7D115B4D" w14:textId="77777777" w:rsidR="00F93D61" w:rsidRPr="00F93D61" w:rsidRDefault="00F93D61" w:rsidP="00F93D61"/>
    <w:p w14:paraId="68770232" w14:textId="77777777" w:rsidR="003D7A68" w:rsidRDefault="003D7A68" w:rsidP="00F93D61">
      <w:pPr>
        <w:pStyle w:val="Contenido"/>
      </w:pPr>
      <w:r>
        <w:t>1. Introducción</w:t>
      </w:r>
    </w:p>
    <w:p w14:paraId="0899F0E8" w14:textId="77777777" w:rsidR="00F93D61" w:rsidRDefault="00F93D61" w:rsidP="00F93D61">
      <w:pPr>
        <w:pStyle w:val="Contenido"/>
      </w:pPr>
    </w:p>
    <w:p w14:paraId="389C1CF2" w14:textId="77777777" w:rsidR="003D7A68" w:rsidRDefault="003D7A68" w:rsidP="003D7A68">
      <w:r>
        <w:t>Este manual describe, paso a paso, el proceso de instalación y puesta en marcha de la aplicación de gestión de préstamos. Su objetivo es facilitar la tarea a cualquier usuario, incluso con conocimientos básicos de informática, asegurando que la aplicación funcione correctamente desde el primer uso.</w:t>
      </w:r>
    </w:p>
    <w:p w14:paraId="63EBBB2F" w14:textId="77777777" w:rsidR="00F93D61" w:rsidRDefault="00F93D61" w:rsidP="00F93D61">
      <w:pPr>
        <w:pStyle w:val="Contenido"/>
      </w:pPr>
    </w:p>
    <w:p w14:paraId="5990D0B2" w14:textId="64DBEBA3" w:rsidR="003D7A68" w:rsidRDefault="003D7A68" w:rsidP="00F93D61">
      <w:pPr>
        <w:pStyle w:val="Contenido"/>
      </w:pPr>
      <w:r>
        <w:t>2. Requisitos del sistema</w:t>
      </w:r>
    </w:p>
    <w:p w14:paraId="23A31B3A" w14:textId="021E3E82" w:rsidR="003D7A68" w:rsidRDefault="003D7A68" w:rsidP="00F93D61">
      <w:pPr>
        <w:jc w:val="left"/>
      </w:pPr>
      <w:r>
        <w:t>- Sistema operativo: Windows 10 o superior, Linux (Ubuntu 20.04 o superior), o macOS (Catalina o superior).</w:t>
      </w:r>
      <w:r>
        <w:br/>
        <w:t>- Espacio en disco: Al menos 50 MB libres.</w:t>
      </w:r>
      <w:r>
        <w:br/>
        <w:t>- Python: Versión 3.8 o superior instalada.</w:t>
      </w:r>
      <w:r>
        <w:br/>
        <w:t>- Permisos: Acceso de lectura y escritura en la carpeta donde se instalará la aplicación.</w:t>
      </w:r>
    </w:p>
    <w:p w14:paraId="2B118446" w14:textId="04667594" w:rsidR="003D7A68" w:rsidRDefault="003D7A68" w:rsidP="00F93D61">
      <w:pPr>
        <w:pStyle w:val="Contenido"/>
      </w:pPr>
      <w:r>
        <w:br w:type="page"/>
      </w:r>
      <w:r w:rsidR="00F93D61">
        <w:lastRenderedPageBreak/>
        <w:t>3. Es</w:t>
      </w:r>
      <w:r>
        <w:t>tructura de carpetas y archivos</w:t>
      </w:r>
    </w:p>
    <w:p w14:paraId="35345C4D" w14:textId="77777777" w:rsidR="00F93D61" w:rsidRDefault="00F93D61" w:rsidP="00F93D61">
      <w:pPr>
        <w:pStyle w:val="Contenido"/>
      </w:pPr>
    </w:p>
    <w:p w14:paraId="4F142923" w14:textId="77777777" w:rsidR="00F93D61" w:rsidRDefault="003D7A68" w:rsidP="00F93D61">
      <w:pPr>
        <w:jc w:val="left"/>
      </w:pPr>
      <w:r>
        <w:t>La aplicación se organiza en varias carpetas y archivos. Al descomprimir o copiar el proyecto, debe obtener una estructura similar a la siguiente:</w:t>
      </w:r>
      <w:r>
        <w:br/>
      </w:r>
      <w:r>
        <w:br/>
        <w:t>PROYECTO/</w:t>
      </w:r>
      <w:r>
        <w:br/>
        <w:t>│</w:t>
      </w:r>
      <w:r>
        <w:br/>
        <w:t xml:space="preserve">├── </w:t>
      </w:r>
      <w:proofErr w:type="spellStart"/>
      <w:r>
        <w:t>config</w:t>
      </w:r>
      <w:proofErr w:type="spellEnd"/>
      <w:r>
        <w:t>/</w:t>
      </w:r>
      <w:r>
        <w:br/>
        <w:t>│   └── config.py</w:t>
      </w:r>
      <w:r>
        <w:br/>
        <w:t xml:space="preserve">├── </w:t>
      </w:r>
      <w:proofErr w:type="spellStart"/>
      <w:r>
        <w:t>doc</w:t>
      </w:r>
      <w:proofErr w:type="spellEnd"/>
      <w:r>
        <w:t>/</w:t>
      </w:r>
      <w:r>
        <w:br/>
        <w:t>│   └── (documentación)</w:t>
      </w:r>
      <w:r>
        <w:br/>
        <w:t xml:space="preserve">├── </w:t>
      </w:r>
      <w:proofErr w:type="spellStart"/>
      <w:r>
        <w:t>lib</w:t>
      </w:r>
      <w:proofErr w:type="spellEnd"/>
      <w:r>
        <w:t>/</w:t>
      </w:r>
      <w:r>
        <w:br/>
        <w:t>│   ├── alumnos.py</w:t>
      </w:r>
      <w:r>
        <w:br/>
        <w:t>│   ├── cursos.py</w:t>
      </w:r>
      <w:r>
        <w:br/>
        <w:t>│   ├── libros.py</w:t>
      </w:r>
      <w:r>
        <w:br/>
        <w:t>│   ├── materias.py</w:t>
      </w:r>
      <w:r>
        <w:br/>
        <w:t>│   └── prestamos.py</w:t>
      </w:r>
      <w:r>
        <w:br/>
        <w:t>├── test/</w:t>
      </w:r>
      <w:r>
        <w:br/>
        <w:t xml:space="preserve">│   └── </w:t>
      </w:r>
      <w:r w:rsidR="00F93D61">
        <w:t>testmenu.py</w:t>
      </w:r>
    </w:p>
    <w:p w14:paraId="3421B118" w14:textId="77777777" w:rsidR="00D2289F" w:rsidRDefault="00F93D61" w:rsidP="00F93D61">
      <w:pPr>
        <w:jc w:val="left"/>
      </w:pPr>
      <w:r>
        <w:t xml:space="preserve">|    </w:t>
      </w:r>
      <w:r>
        <w:t xml:space="preserve">└── </w:t>
      </w:r>
      <w:r>
        <w:t>testapp.py</w:t>
      </w:r>
      <w:r w:rsidR="003D7A68">
        <w:br/>
        <w:t xml:space="preserve">├── </w:t>
      </w:r>
      <w:proofErr w:type="spellStart"/>
      <w:r w:rsidR="003D7A68">
        <w:t>ui</w:t>
      </w:r>
      <w:proofErr w:type="spellEnd"/>
      <w:r w:rsidR="003D7A68">
        <w:t>/</w:t>
      </w:r>
    </w:p>
    <w:p w14:paraId="2B1E36DC" w14:textId="19E87160" w:rsidR="00F93D61" w:rsidRDefault="00D2289F" w:rsidP="00D2289F">
      <w:pPr>
        <w:jc w:val="left"/>
      </w:pPr>
      <w:r>
        <w:t xml:space="preserve">|       </w:t>
      </w:r>
      <w:r>
        <w:t xml:space="preserve">└── </w:t>
      </w:r>
      <w:r>
        <w:t>menu</w:t>
      </w:r>
      <w:r>
        <w:t>.py</w:t>
      </w:r>
      <w:r w:rsidR="003D7A68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alumnos.csv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cursos.csv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libros.csv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materias.csv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prestamos.csv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app.py</w:t>
      </w:r>
      <w:r w:rsidR="00F93D61">
        <w:br/>
      </w:r>
      <w:r w:rsidR="00F93D61">
        <w:rPr>
          <w:rFonts w:ascii="Calibri" w:hAnsi="Calibri" w:cs="Calibri"/>
        </w:rPr>
        <w:t>└──</w:t>
      </w:r>
      <w:r w:rsidR="00F93D61">
        <w:t xml:space="preserve"> main.py</w:t>
      </w:r>
      <w:r w:rsidR="003D7A68">
        <w:br/>
      </w:r>
    </w:p>
    <w:p w14:paraId="5A0C30E5" w14:textId="4F7DE099" w:rsidR="003D7A68" w:rsidRDefault="00F93D61" w:rsidP="00F93D61">
      <w:pPr>
        <w:jc w:val="left"/>
      </w:pPr>
      <w:r w:rsidRPr="00F93D61">
        <w:lastRenderedPageBreak/>
        <w:drawing>
          <wp:inline distT="0" distB="0" distL="0" distR="0" wp14:anchorId="24CDD0E9" wp14:editId="72661564">
            <wp:extent cx="6371590" cy="45091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FD88" w14:textId="35D97226" w:rsidR="003D7A68" w:rsidRDefault="003D7A68" w:rsidP="00F93D61">
      <w:pPr>
        <w:pStyle w:val="Contenido"/>
      </w:pPr>
      <w:r>
        <w:t>4. Descarga e instalación de Python</w:t>
      </w:r>
    </w:p>
    <w:p w14:paraId="70DB4F97" w14:textId="77777777" w:rsidR="00F93D61" w:rsidRDefault="00F93D61" w:rsidP="00F93D61">
      <w:pPr>
        <w:pStyle w:val="Contenido"/>
      </w:pPr>
    </w:p>
    <w:p w14:paraId="657CFDFC" w14:textId="77777777" w:rsidR="00F93D61" w:rsidRDefault="003D7A68" w:rsidP="00F93D61">
      <w:pPr>
        <w:jc w:val="left"/>
      </w:pPr>
      <w:r>
        <w:t>1. Acceda a la web oficial de Python: https://www.python.org/downloads/</w:t>
      </w:r>
      <w:r>
        <w:br/>
        <w:t>2. Descargue la versión recomendada para su sistema operativo.</w:t>
      </w:r>
      <w:r>
        <w:br/>
        <w:t>3. Ejecute el instalador y siga los pasos indicados.</w:t>
      </w:r>
      <w:r>
        <w:br/>
        <w:t>4. Importante: Marque la casilla “</w:t>
      </w:r>
      <w:proofErr w:type="spellStart"/>
      <w:r>
        <w:t>Add</w:t>
      </w:r>
      <w:proofErr w:type="spellEnd"/>
      <w:r>
        <w:t xml:space="preserve"> Python </w:t>
      </w:r>
      <w:proofErr w:type="spellStart"/>
      <w:r>
        <w:t>to</w:t>
      </w:r>
      <w:proofErr w:type="spellEnd"/>
      <w:r>
        <w:t xml:space="preserve"> PATH” durante la instalación.</w:t>
      </w:r>
      <w:r>
        <w:br/>
        <w:t>5. Finalice el proceso.</w:t>
      </w:r>
      <w:r>
        <w:br/>
      </w:r>
    </w:p>
    <w:p w14:paraId="70295492" w14:textId="16195921" w:rsidR="003D7A68" w:rsidRDefault="00F93D61" w:rsidP="00F93D61">
      <w:pPr>
        <w:jc w:val="left"/>
      </w:pPr>
      <w:r>
        <w:rPr>
          <w:noProof/>
        </w:rPr>
        <w:lastRenderedPageBreak/>
        <w:drawing>
          <wp:inline distT="0" distB="0" distL="0" distR="0" wp14:anchorId="154D2733" wp14:editId="048FA77F">
            <wp:extent cx="6371590" cy="3951605"/>
            <wp:effectExtent l="0" t="0" r="0" b="0"/>
            <wp:docPr id="22" name="Imagen 22" descr="Why You Should Add Python to PATH and How | by Shalewa Ose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y You Should Add Python to PATH and How | by Shalewa Oseni | Medi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2A1F" w14:textId="77777777" w:rsidR="00F93D61" w:rsidRDefault="00F93D61" w:rsidP="00F93D61">
      <w:pPr>
        <w:jc w:val="left"/>
      </w:pPr>
    </w:p>
    <w:p w14:paraId="634E50E4" w14:textId="3A95802B" w:rsidR="003D7A68" w:rsidRDefault="003D7A68" w:rsidP="00F93D61">
      <w:pPr>
        <w:pStyle w:val="Contenido"/>
        <w:jc w:val="left"/>
      </w:pPr>
      <w:r>
        <w:t>5. Instalación de la aplicación</w:t>
      </w:r>
    </w:p>
    <w:p w14:paraId="1E9AB54E" w14:textId="77777777" w:rsidR="00F93D61" w:rsidRDefault="00F93D61" w:rsidP="00F93D61">
      <w:pPr>
        <w:pStyle w:val="Contenido"/>
        <w:jc w:val="left"/>
      </w:pPr>
    </w:p>
    <w:p w14:paraId="4E821B8F" w14:textId="77777777" w:rsidR="003D7A68" w:rsidRDefault="003D7A68" w:rsidP="00F93D61">
      <w:pPr>
        <w:pStyle w:val="Contenido"/>
        <w:jc w:val="left"/>
      </w:pPr>
      <w:r>
        <w:t>5.1. Descargar el proyecto</w:t>
      </w:r>
    </w:p>
    <w:p w14:paraId="706829E4" w14:textId="77777777" w:rsidR="003D7A68" w:rsidRDefault="003D7A68" w:rsidP="00F93D61">
      <w:pPr>
        <w:jc w:val="left"/>
      </w:pPr>
      <w:r>
        <w:t>- Descargue el archivo comprimido del proyecto o clone el repositorio si está disponible en una plataforma como GitHub.</w:t>
      </w:r>
      <w:r>
        <w:br/>
        <w:t>- Extraiga el contenido en la carpeta deseada de su equipo.</w:t>
      </w:r>
    </w:p>
    <w:p w14:paraId="0097AED2" w14:textId="77777777" w:rsidR="00F93D61" w:rsidRDefault="00F93D61" w:rsidP="00F93D61">
      <w:pPr>
        <w:jc w:val="left"/>
      </w:pPr>
    </w:p>
    <w:p w14:paraId="671C1413" w14:textId="77777777" w:rsidR="003D7A68" w:rsidRDefault="003D7A68" w:rsidP="00F93D61">
      <w:pPr>
        <w:pStyle w:val="Contenido"/>
        <w:jc w:val="left"/>
      </w:pPr>
      <w:r>
        <w:t>5.2. Verificar archivos</w:t>
      </w:r>
    </w:p>
    <w:p w14:paraId="3B3B0DAC" w14:textId="079B6B2D" w:rsidR="003D7A68" w:rsidRDefault="003D7A68" w:rsidP="00F93D61">
      <w:pPr>
        <w:jc w:val="left"/>
      </w:pPr>
      <w:r>
        <w:t>- Asegúrese de que la estructura de carpetas y archivos coincide con la mostrada en el apartado 3.</w:t>
      </w:r>
      <w:r>
        <w:br/>
        <w:t xml:space="preserve">- Compruebe que los archivos CSV están presentes en la carpeta </w:t>
      </w:r>
      <w:r w:rsidR="00F93D61">
        <w:t>origen</w:t>
      </w:r>
      <w:r>
        <w:t>. Si es una instalación nueva, pueden estar vacíos salvo la cabecera.</w:t>
      </w:r>
    </w:p>
    <w:p w14:paraId="00841B59" w14:textId="77777777" w:rsidR="00D2289F" w:rsidRDefault="00D2289F" w:rsidP="00F93D61">
      <w:pPr>
        <w:jc w:val="left"/>
      </w:pPr>
    </w:p>
    <w:p w14:paraId="7D372098" w14:textId="56CDFFB2" w:rsidR="003D7A68" w:rsidRDefault="003D7A68" w:rsidP="00D2289F">
      <w:pPr>
        <w:pStyle w:val="Contenido"/>
      </w:pPr>
      <w:r>
        <w:t>6. Configuración inicial</w:t>
      </w:r>
    </w:p>
    <w:p w14:paraId="668264A7" w14:textId="77777777" w:rsidR="00D2289F" w:rsidRDefault="00D2289F" w:rsidP="00D2289F">
      <w:pPr>
        <w:pStyle w:val="Contenido"/>
      </w:pPr>
    </w:p>
    <w:p w14:paraId="46EA5B5C" w14:textId="77777777" w:rsidR="003D7A68" w:rsidRDefault="003D7A68" w:rsidP="00D2289F">
      <w:pPr>
        <w:pStyle w:val="Contenido"/>
      </w:pPr>
      <w:r>
        <w:t>6.1. Revisar archivo de configuración</w:t>
      </w:r>
    </w:p>
    <w:p w14:paraId="27BFA0E1" w14:textId="77777777" w:rsidR="003D7A68" w:rsidRDefault="003D7A68" w:rsidP="00D2289F">
      <w:pPr>
        <w:jc w:val="left"/>
      </w:pPr>
      <w:r>
        <w:t>- Abra el archivo config/config.py con un editor de texto.</w:t>
      </w:r>
      <w:r>
        <w:br/>
        <w:t>- Verifique las rutas de los archivos CSV y las credenciales de acceso.</w:t>
      </w:r>
      <w:r>
        <w:br/>
        <w:t>- Cambie el usuario y la contraseña por defecto si lo desea, para mayor seguridad.</w:t>
      </w:r>
    </w:p>
    <w:p w14:paraId="77F1BBDF" w14:textId="77777777" w:rsidR="00D2289F" w:rsidRDefault="00D2289F" w:rsidP="00D2289F">
      <w:pPr>
        <w:jc w:val="left"/>
      </w:pPr>
    </w:p>
    <w:p w14:paraId="7D8BA403" w14:textId="77777777" w:rsidR="003D7A68" w:rsidRDefault="003D7A68" w:rsidP="00D2289F">
      <w:pPr>
        <w:pStyle w:val="Contenido"/>
      </w:pPr>
      <w:r>
        <w:t>6.2. Comprobar permisos</w:t>
      </w:r>
    </w:p>
    <w:p w14:paraId="712003D8" w14:textId="77777777" w:rsidR="003D7A68" w:rsidRDefault="003D7A68" w:rsidP="00D2289F">
      <w:pPr>
        <w:jc w:val="left"/>
      </w:pPr>
      <w:r>
        <w:t>- Asegúrese de tener permisos de lectura y escritura en la carpeta del proyecto y en los archivos CSV.</w:t>
      </w:r>
    </w:p>
    <w:p w14:paraId="74405FF0" w14:textId="77777777" w:rsidR="003D7A68" w:rsidRDefault="003D7A68" w:rsidP="003D7A68">
      <w:r>
        <w:br w:type="page"/>
      </w:r>
    </w:p>
    <w:p w14:paraId="64AD7EBC" w14:textId="77777777" w:rsidR="003D7A68" w:rsidRDefault="003D7A68" w:rsidP="00D2289F">
      <w:pPr>
        <w:pStyle w:val="Contenido"/>
      </w:pPr>
      <w:r>
        <w:lastRenderedPageBreak/>
        <w:t>7. Primer inicio y verificación</w:t>
      </w:r>
    </w:p>
    <w:p w14:paraId="40B6703E" w14:textId="77777777" w:rsidR="00D2289F" w:rsidRDefault="00D2289F" w:rsidP="00D2289F">
      <w:pPr>
        <w:pStyle w:val="Contenido"/>
      </w:pPr>
    </w:p>
    <w:p w14:paraId="6EE3D892" w14:textId="77777777" w:rsidR="003D7A68" w:rsidRDefault="003D7A68" w:rsidP="00D2289F">
      <w:pPr>
        <w:pStyle w:val="Contenido"/>
      </w:pPr>
      <w:r>
        <w:t>7.1. Iniciar la aplicación</w:t>
      </w:r>
    </w:p>
    <w:p w14:paraId="50A5C7FB" w14:textId="015C1C0F" w:rsidR="00D2289F" w:rsidRDefault="003D7A68" w:rsidP="00D2289F">
      <w:pPr>
        <w:jc w:val="left"/>
      </w:pPr>
      <w:r>
        <w:t>1. Abra una terminal o consola de comandos.</w:t>
      </w:r>
      <w:r>
        <w:br/>
        <w:t>2. Navegue hasta la carpeta raíz del proyecto (PROYECTO/).</w:t>
      </w:r>
      <w:r>
        <w:br/>
        <w:t>3. Ejecute el siguiente comando:</w:t>
      </w:r>
      <w:r>
        <w:br/>
      </w:r>
      <w:r>
        <w:br/>
        <w:t xml:space="preserve">    </w:t>
      </w:r>
      <w:proofErr w:type="spellStart"/>
      <w:r>
        <w:t>python</w:t>
      </w:r>
      <w:proofErr w:type="spellEnd"/>
      <w:r>
        <w:t xml:space="preserve"> main.py</w:t>
      </w:r>
      <w:r>
        <w:br/>
      </w:r>
      <w:r>
        <w:br/>
        <w:t>4. Aparecerá la pantalla de inicio de sesión. Introduzca el usuario y la contraseña configurados en el archivo config.py.</w:t>
      </w:r>
      <w:r>
        <w:br/>
      </w:r>
      <w:r>
        <w:br/>
      </w:r>
      <w:r w:rsidR="00D2289F" w:rsidRPr="00D2289F">
        <w:drawing>
          <wp:inline distT="0" distB="0" distL="0" distR="0" wp14:anchorId="22CA49A5" wp14:editId="4577F890">
            <wp:extent cx="6371590" cy="4103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89F" w:rsidRPr="00D2289F">
        <w:t xml:space="preserve"> </w:t>
      </w:r>
    </w:p>
    <w:p w14:paraId="2949700B" w14:textId="77777777" w:rsidR="00D2289F" w:rsidRDefault="00D2289F" w:rsidP="00D2289F">
      <w:pPr>
        <w:jc w:val="left"/>
      </w:pPr>
    </w:p>
    <w:p w14:paraId="132B5535" w14:textId="02F5C313" w:rsidR="003D7A68" w:rsidRDefault="003D7A68" w:rsidP="00D2289F">
      <w:pPr>
        <w:jc w:val="left"/>
        <w:rPr>
          <w:rStyle w:val="Carcterdecontenido"/>
          <w:b/>
          <w:bCs/>
          <w:color w:val="auto"/>
          <w:sz w:val="24"/>
          <w:szCs w:val="20"/>
        </w:rPr>
      </w:pPr>
      <w:r w:rsidRPr="00D2289F">
        <w:rPr>
          <w:rStyle w:val="Carcterdecontenido"/>
          <w:b/>
          <w:bCs/>
          <w:color w:val="auto"/>
          <w:sz w:val="24"/>
          <w:szCs w:val="20"/>
        </w:rPr>
        <w:t>7.2. Verificar funcionamiento</w:t>
      </w:r>
    </w:p>
    <w:p w14:paraId="61EDADE9" w14:textId="77777777" w:rsidR="00D2289F" w:rsidRDefault="00D2289F" w:rsidP="00D2289F">
      <w:pPr>
        <w:jc w:val="left"/>
      </w:pPr>
    </w:p>
    <w:p w14:paraId="007091F2" w14:textId="77777777" w:rsidR="003D7A68" w:rsidRDefault="003D7A68" w:rsidP="00D2289F">
      <w:pPr>
        <w:jc w:val="left"/>
      </w:pPr>
      <w:r>
        <w:t>- Acceda al menú principal.</w:t>
      </w:r>
      <w:r>
        <w:br/>
        <w:t>- Pruebe a listar alumnos, libros o realizar un alta de prueba.</w:t>
      </w:r>
      <w:r>
        <w:br/>
        <w:t>- Verifique que los datos quedan guardados correctamente en los archivos CSV correspondientes.</w:t>
      </w:r>
    </w:p>
    <w:p w14:paraId="799BB386" w14:textId="77777777" w:rsidR="003D7A68" w:rsidRDefault="003D7A68" w:rsidP="003D7A68">
      <w:r>
        <w:br w:type="page"/>
      </w:r>
    </w:p>
    <w:p w14:paraId="654307E0" w14:textId="77777777" w:rsidR="003D7A68" w:rsidRDefault="003D7A68" w:rsidP="00D2289F">
      <w:pPr>
        <w:pStyle w:val="Contenido"/>
      </w:pPr>
      <w:r>
        <w:lastRenderedPageBreak/>
        <w:t>8. Resolución de problemas comunes</w:t>
      </w:r>
    </w:p>
    <w:p w14:paraId="658A6231" w14:textId="77777777" w:rsidR="00D2289F" w:rsidRDefault="00D2289F" w:rsidP="00D2289F">
      <w:pPr>
        <w:pStyle w:val="Contenido"/>
      </w:pPr>
    </w:p>
    <w:tbl>
      <w:tblPr>
        <w:tblStyle w:val="Tablaconcuadrcula"/>
        <w:tblW w:w="10281" w:type="dxa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F93D61" w14:paraId="3AAC76B2" w14:textId="77777777" w:rsidTr="00F93D61">
        <w:trPr>
          <w:trHeight w:val="315"/>
        </w:trPr>
        <w:tc>
          <w:tcPr>
            <w:tcW w:w="3427" w:type="dxa"/>
          </w:tcPr>
          <w:p w14:paraId="78F0B8F5" w14:textId="090074A3" w:rsidR="00F93D61" w:rsidRDefault="00F93D61" w:rsidP="00F93D61">
            <w:pPr>
              <w:jc w:val="center"/>
            </w:pPr>
            <w:r>
              <w:t>Problema</w:t>
            </w:r>
          </w:p>
        </w:tc>
        <w:tc>
          <w:tcPr>
            <w:tcW w:w="3427" w:type="dxa"/>
          </w:tcPr>
          <w:p w14:paraId="45F47E46" w14:textId="71874836" w:rsidR="00F93D61" w:rsidRDefault="00F93D61" w:rsidP="00F93D61">
            <w:pPr>
              <w:jc w:val="center"/>
            </w:pPr>
            <w:r>
              <w:t>Posible causa</w:t>
            </w:r>
          </w:p>
        </w:tc>
        <w:tc>
          <w:tcPr>
            <w:tcW w:w="3427" w:type="dxa"/>
          </w:tcPr>
          <w:p w14:paraId="4F9D133A" w14:textId="6DEA25E4" w:rsidR="00F93D61" w:rsidRDefault="00F93D61" w:rsidP="00F93D61">
            <w:pPr>
              <w:jc w:val="center"/>
            </w:pPr>
            <w:r>
              <w:t>Solución</w:t>
            </w:r>
          </w:p>
        </w:tc>
      </w:tr>
      <w:tr w:rsidR="00F93D61" w14:paraId="5DC17C92" w14:textId="77777777" w:rsidTr="00F93D61">
        <w:trPr>
          <w:trHeight w:val="645"/>
        </w:trPr>
        <w:tc>
          <w:tcPr>
            <w:tcW w:w="3427" w:type="dxa"/>
          </w:tcPr>
          <w:p w14:paraId="4D6C0BB3" w14:textId="4ABC99C8" w:rsidR="00F93D61" w:rsidRDefault="00F93D61" w:rsidP="00F93D61">
            <w:pPr>
              <w:jc w:val="center"/>
            </w:pPr>
            <w:r>
              <w:t>No se inicia la aplicación</w:t>
            </w:r>
          </w:p>
        </w:tc>
        <w:tc>
          <w:tcPr>
            <w:tcW w:w="3427" w:type="dxa"/>
          </w:tcPr>
          <w:p w14:paraId="4509BAC7" w14:textId="40647488" w:rsidR="00F93D61" w:rsidRDefault="00F93D61" w:rsidP="00F93D61">
            <w:pPr>
              <w:jc w:val="center"/>
            </w:pPr>
            <w:r>
              <w:t>Python no instalado o no añadido al PATH</w:t>
            </w:r>
          </w:p>
        </w:tc>
        <w:tc>
          <w:tcPr>
            <w:tcW w:w="3427" w:type="dxa"/>
          </w:tcPr>
          <w:p w14:paraId="214F3B96" w14:textId="68D76E4E" w:rsidR="00F93D61" w:rsidRDefault="00F93D61" w:rsidP="00F93D61">
            <w:pPr>
              <w:jc w:val="center"/>
            </w:pPr>
            <w:r>
              <w:t>Instale Python y añádalo al PATH</w:t>
            </w:r>
          </w:p>
        </w:tc>
      </w:tr>
      <w:tr w:rsidR="00F93D61" w14:paraId="4EC8B2FD" w14:textId="77777777" w:rsidTr="00F93D61">
        <w:trPr>
          <w:trHeight w:val="645"/>
        </w:trPr>
        <w:tc>
          <w:tcPr>
            <w:tcW w:w="3427" w:type="dxa"/>
          </w:tcPr>
          <w:p w14:paraId="5DEF5F49" w14:textId="2BAF8B91" w:rsidR="00F93D61" w:rsidRDefault="00F93D61" w:rsidP="00F93D61">
            <w:pPr>
              <w:jc w:val="center"/>
            </w:pPr>
            <w:r>
              <w:t>Error de permisos al guardar archivos</w:t>
            </w:r>
          </w:p>
        </w:tc>
        <w:tc>
          <w:tcPr>
            <w:tcW w:w="3427" w:type="dxa"/>
          </w:tcPr>
          <w:p w14:paraId="43275B72" w14:textId="0889FC5E" w:rsidR="00F93D61" w:rsidRDefault="00F93D61" w:rsidP="00F93D61">
            <w:pPr>
              <w:jc w:val="center"/>
            </w:pPr>
            <w:r>
              <w:t>Falta de permisos en la carpeta del proyecto</w:t>
            </w:r>
          </w:p>
        </w:tc>
        <w:tc>
          <w:tcPr>
            <w:tcW w:w="3427" w:type="dxa"/>
          </w:tcPr>
          <w:p w14:paraId="57EBFBC8" w14:textId="30A34897" w:rsidR="00F93D61" w:rsidRDefault="00F93D61" w:rsidP="00F93D61">
            <w:pPr>
              <w:jc w:val="center"/>
            </w:pPr>
            <w:r>
              <w:t>Ejecute como administrador o cambie permisos</w:t>
            </w:r>
          </w:p>
        </w:tc>
      </w:tr>
      <w:tr w:rsidR="00F93D61" w14:paraId="060584DF" w14:textId="77777777" w:rsidTr="00F93D61">
        <w:trPr>
          <w:trHeight w:val="631"/>
        </w:trPr>
        <w:tc>
          <w:tcPr>
            <w:tcW w:w="3427" w:type="dxa"/>
          </w:tcPr>
          <w:p w14:paraId="59408484" w14:textId="0324834E" w:rsidR="00F93D61" w:rsidRDefault="00F93D61" w:rsidP="00F93D61">
            <w:pPr>
              <w:jc w:val="center"/>
            </w:pPr>
            <w:r>
              <w:t>Mensaje de error sobre archivos CSV</w:t>
            </w:r>
          </w:p>
        </w:tc>
        <w:tc>
          <w:tcPr>
            <w:tcW w:w="3427" w:type="dxa"/>
          </w:tcPr>
          <w:p w14:paraId="1B28A42E" w14:textId="2ACDEE86" w:rsidR="00F93D61" w:rsidRDefault="00F93D61" w:rsidP="00F93D61">
            <w:pPr>
              <w:jc w:val="center"/>
            </w:pPr>
            <w:r>
              <w:t>Faltan archivos o están en otra carpeta</w:t>
            </w:r>
          </w:p>
        </w:tc>
        <w:tc>
          <w:tcPr>
            <w:tcW w:w="3427" w:type="dxa"/>
          </w:tcPr>
          <w:p w14:paraId="012F4597" w14:textId="39446472" w:rsidR="00F93D61" w:rsidRDefault="00F93D61" w:rsidP="00F93D61">
            <w:pPr>
              <w:jc w:val="center"/>
            </w:pPr>
            <w:r>
              <w:t>Verifique la ubicación de los archivos CSV</w:t>
            </w:r>
          </w:p>
        </w:tc>
      </w:tr>
      <w:tr w:rsidR="00F93D61" w14:paraId="7E7F5536" w14:textId="77777777" w:rsidTr="00F93D61">
        <w:trPr>
          <w:trHeight w:val="645"/>
        </w:trPr>
        <w:tc>
          <w:tcPr>
            <w:tcW w:w="3427" w:type="dxa"/>
          </w:tcPr>
          <w:p w14:paraId="0C7CDA38" w14:textId="75F5040E" w:rsidR="00F93D61" w:rsidRDefault="00F93D61" w:rsidP="00F93D61">
            <w:pPr>
              <w:jc w:val="center"/>
            </w:pPr>
            <w:r>
              <w:t xml:space="preserve">No reconoce el comando </w:t>
            </w:r>
            <w:proofErr w:type="spellStart"/>
            <w:r>
              <w:t>python</w:t>
            </w:r>
            <w:proofErr w:type="spellEnd"/>
          </w:p>
        </w:tc>
        <w:tc>
          <w:tcPr>
            <w:tcW w:w="3427" w:type="dxa"/>
          </w:tcPr>
          <w:p w14:paraId="2CCC5C67" w14:textId="53A98EA3" w:rsidR="00F93D61" w:rsidRDefault="00F93D61" w:rsidP="00F93D61">
            <w:pPr>
              <w:jc w:val="center"/>
            </w:pPr>
            <w:r>
              <w:t>Python no añadido al PATH</w:t>
            </w:r>
          </w:p>
        </w:tc>
        <w:tc>
          <w:tcPr>
            <w:tcW w:w="3427" w:type="dxa"/>
          </w:tcPr>
          <w:p w14:paraId="3701AEE4" w14:textId="2AD1DF4E" w:rsidR="00F93D61" w:rsidRDefault="00F93D61" w:rsidP="00F93D61">
            <w:pPr>
              <w:jc w:val="center"/>
            </w:pPr>
            <w:r>
              <w:t>Reinicie el equipo o añada Python al PATH</w:t>
            </w:r>
          </w:p>
        </w:tc>
      </w:tr>
      <w:tr w:rsidR="00F93D61" w14:paraId="07DB3A6A" w14:textId="77777777" w:rsidTr="00F93D61">
        <w:trPr>
          <w:trHeight w:val="631"/>
        </w:trPr>
        <w:tc>
          <w:tcPr>
            <w:tcW w:w="3427" w:type="dxa"/>
          </w:tcPr>
          <w:p w14:paraId="3134E540" w14:textId="005CAAD6" w:rsidR="00F93D61" w:rsidRDefault="00F93D61" w:rsidP="00F93D61">
            <w:pPr>
              <w:jc w:val="center"/>
            </w:pPr>
            <w:r>
              <w:t>No accede con usuario/contraseña</w:t>
            </w:r>
          </w:p>
        </w:tc>
        <w:tc>
          <w:tcPr>
            <w:tcW w:w="3427" w:type="dxa"/>
          </w:tcPr>
          <w:p w14:paraId="554B882A" w14:textId="7E127B4D" w:rsidR="00F93D61" w:rsidRDefault="00F93D61" w:rsidP="00F93D61">
            <w:pPr>
              <w:jc w:val="center"/>
            </w:pPr>
            <w:r>
              <w:t>Credenciales incorrectas en config.py</w:t>
            </w:r>
          </w:p>
        </w:tc>
        <w:tc>
          <w:tcPr>
            <w:tcW w:w="3427" w:type="dxa"/>
          </w:tcPr>
          <w:p w14:paraId="4DB38AC6" w14:textId="26113595" w:rsidR="00F93D61" w:rsidRDefault="00F93D61" w:rsidP="00F93D61">
            <w:pPr>
              <w:jc w:val="center"/>
            </w:pPr>
            <w:r>
              <w:t>Revise y corrija las credenciales</w:t>
            </w:r>
          </w:p>
        </w:tc>
      </w:tr>
    </w:tbl>
    <w:p w14:paraId="69F45774" w14:textId="77777777" w:rsidR="00D2289F" w:rsidRDefault="00D2289F" w:rsidP="00D2289F"/>
    <w:p w14:paraId="2F48E364" w14:textId="2F79AD26" w:rsidR="003D7A68" w:rsidRDefault="003D7A68" w:rsidP="00D2289F">
      <w:pPr>
        <w:pStyle w:val="Contenido"/>
      </w:pPr>
      <w:r>
        <w:t>Recomendaciones finales</w:t>
      </w:r>
    </w:p>
    <w:p w14:paraId="4DD30B81" w14:textId="77777777" w:rsidR="00D2289F" w:rsidRDefault="00D2289F" w:rsidP="00D2289F">
      <w:pPr>
        <w:pStyle w:val="Contenido"/>
      </w:pPr>
    </w:p>
    <w:p w14:paraId="1A484C6C" w14:textId="77777777" w:rsidR="003D7A68" w:rsidRDefault="003D7A68" w:rsidP="003D7A68">
      <w:r>
        <w:t>- Realice copias de seguridad periódicas de los archivos CSV para evitar la pérdida de información.</w:t>
      </w:r>
      <w:r>
        <w:br/>
        <w:t>- No elimine ni modifique los archivos de configuración si no está seguro de los cambios.</w:t>
      </w:r>
      <w:r>
        <w:br/>
        <w:t>- Si actualiza la aplicación, conserve siempre una copia de los datos y la configuración.</w:t>
      </w:r>
      <w:r>
        <w:br/>
        <w:t xml:space="preserve">- Para dudas o incidencias, consulte la documentación incluida en la carpeta </w:t>
      </w:r>
      <w:proofErr w:type="spellStart"/>
      <w:r>
        <w:t>doc</w:t>
      </w:r>
      <w:proofErr w:type="spellEnd"/>
      <w:r>
        <w:t>/ o contacte con el responsable del proyecto.</w:t>
      </w:r>
    </w:p>
    <w:p w14:paraId="62A87D96" w14:textId="77777777" w:rsidR="003D7A68" w:rsidRDefault="003D7A68" w:rsidP="003D7A68">
      <w:r>
        <w:br/>
        <w:t>Este manual garantiza que cualquier usuario con conocimientos básicos de informática pueda instalar y poner en marcha la aplicación sin dificultad.</w:t>
      </w:r>
    </w:p>
    <w:p w14:paraId="3B312C23" w14:textId="77777777" w:rsidR="003D7A68" w:rsidRPr="003D7A68" w:rsidRDefault="003D7A68" w:rsidP="003D7A68"/>
    <w:p w14:paraId="57AE9A83" w14:textId="77777777" w:rsidR="003305C7" w:rsidRPr="003305C7" w:rsidRDefault="003305C7" w:rsidP="003305C7"/>
    <w:p w14:paraId="15DA43EE" w14:textId="08E5CBF1" w:rsidR="003305C7" w:rsidRDefault="006548BE" w:rsidP="00D2289F">
      <w:pPr>
        <w:pStyle w:val="Ttulo2"/>
      </w:pPr>
      <w:bookmarkStart w:id="196" w:name="_Toc49341876"/>
      <w:bookmarkStart w:id="197" w:name="_Toc170148377"/>
      <w:bookmarkStart w:id="198" w:name="_Toc170148690"/>
      <w:r w:rsidRPr="00253E43">
        <w:t>Mejoras posibles</w:t>
      </w:r>
      <w:bookmarkStart w:id="199" w:name="_Toc49341877"/>
      <w:bookmarkStart w:id="200" w:name="_Toc170148378"/>
      <w:bookmarkEnd w:id="196"/>
      <w:bookmarkEnd w:id="197"/>
      <w:bookmarkEnd w:id="198"/>
    </w:p>
    <w:p w14:paraId="40A956C3" w14:textId="77777777" w:rsidR="00D2289F" w:rsidRPr="00D2289F" w:rsidRDefault="00D2289F" w:rsidP="00D2289F">
      <w:r w:rsidRPr="00D2289F">
        <w:t>A pesar de que la aplicación cumple con los requisitos funcionales establecidos y proporciona una gestión eficaz de préstamos, existen diversas mejoras que podrían implementarse en futuras versiones para optimizar su funcionamiento, usabilidad y seguridad. A continuación, se detallan algunas de las mejoras más relevantes:</w:t>
      </w:r>
    </w:p>
    <w:p w14:paraId="67A41FC5" w14:textId="77777777" w:rsidR="00D2289F" w:rsidRDefault="00D2289F" w:rsidP="00D2289F">
      <w:pPr>
        <w:rPr>
          <w:b/>
          <w:bCs/>
        </w:rPr>
      </w:pPr>
    </w:p>
    <w:p w14:paraId="3B723F25" w14:textId="166624F2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1. Interfaz gráfica de usuario (GUI)</w:t>
      </w:r>
    </w:p>
    <w:p w14:paraId="28ED5326" w14:textId="77777777" w:rsidR="00D2289F" w:rsidRPr="00D2289F" w:rsidRDefault="00D2289F" w:rsidP="00D2289F">
      <w:r w:rsidRPr="00D2289F">
        <w:t xml:space="preserve">Actualmente, la aplicación funciona en modo consola. Desarrollar una interfaz gráfica (por ejemplo, con </w:t>
      </w:r>
      <w:proofErr w:type="spellStart"/>
      <w:r w:rsidRPr="00D2289F">
        <w:t>Tkinter</w:t>
      </w:r>
      <w:proofErr w:type="spellEnd"/>
      <w:r w:rsidRPr="00D2289F">
        <w:t xml:space="preserve">, </w:t>
      </w:r>
      <w:proofErr w:type="spellStart"/>
      <w:r w:rsidRPr="00D2289F">
        <w:t>PyQt</w:t>
      </w:r>
      <w:proofErr w:type="spellEnd"/>
      <w:r w:rsidRPr="00D2289F">
        <w:t xml:space="preserve"> o una aplicación web) facilitaría su uso, haría la navegación más intuitiva y permitiría una gestión visual de los registros, mejorando la experiencia del usuario.</w:t>
      </w:r>
    </w:p>
    <w:p w14:paraId="678FE58C" w14:textId="77777777" w:rsidR="00D2289F" w:rsidRDefault="00D2289F" w:rsidP="00D2289F">
      <w:pPr>
        <w:rPr>
          <w:b/>
          <w:bCs/>
        </w:rPr>
      </w:pPr>
    </w:p>
    <w:p w14:paraId="339B9114" w14:textId="13C78040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2. Gestión de usuarios y roles</w:t>
      </w:r>
    </w:p>
    <w:p w14:paraId="72196F8C" w14:textId="77777777" w:rsidR="00D2289F" w:rsidRPr="00D2289F" w:rsidRDefault="00D2289F" w:rsidP="00D2289F">
      <w:r w:rsidRPr="00D2289F">
        <w:t>Ampliar el sistema para permitir la existencia de varios usuarios, cada uno con diferentes permisos (por ejemplo, administrador, bibliotecario, usuario de consulta), mejoraría la seguridad y permitiría un control más granular de las acciones realizadas en la aplicación.</w:t>
      </w:r>
    </w:p>
    <w:p w14:paraId="6D1B71FC" w14:textId="77777777" w:rsidR="00D2289F" w:rsidRDefault="00D2289F" w:rsidP="00D2289F">
      <w:pPr>
        <w:rPr>
          <w:b/>
          <w:bCs/>
        </w:rPr>
      </w:pPr>
    </w:p>
    <w:p w14:paraId="40DE6EFF" w14:textId="77777777" w:rsidR="00D2289F" w:rsidRDefault="00D2289F" w:rsidP="00D2289F">
      <w:pPr>
        <w:rPr>
          <w:b/>
          <w:bCs/>
        </w:rPr>
      </w:pPr>
    </w:p>
    <w:p w14:paraId="4B338D7B" w14:textId="77777777" w:rsidR="00D2289F" w:rsidRDefault="00D2289F" w:rsidP="00D2289F">
      <w:pPr>
        <w:rPr>
          <w:b/>
          <w:bCs/>
        </w:rPr>
      </w:pPr>
    </w:p>
    <w:p w14:paraId="54D95268" w14:textId="305515D6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3. Notificaciones y avisos automáticos</w:t>
      </w:r>
    </w:p>
    <w:p w14:paraId="303B460F" w14:textId="77777777" w:rsidR="00D2289F" w:rsidRDefault="00D2289F" w:rsidP="00D2289F">
      <w:r w:rsidRPr="00D2289F">
        <w:t>Implementar un sistema de notificaciones por correo electrónico o mensajes internos para avisar de próximos vencimientos de préstamos, retrasos o incidencias ayudaría a mantener informados tanto a los administradores como a los usuarios.</w:t>
      </w:r>
    </w:p>
    <w:p w14:paraId="6963A081" w14:textId="77777777" w:rsidR="00D2289F" w:rsidRPr="00D2289F" w:rsidRDefault="00D2289F" w:rsidP="00D2289F"/>
    <w:p w14:paraId="6CFB84F7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4. Copias de seguridad y restauración automática</w:t>
      </w:r>
    </w:p>
    <w:p w14:paraId="0828D791" w14:textId="77777777" w:rsidR="00D2289F" w:rsidRDefault="00D2289F" w:rsidP="00D2289F">
      <w:r w:rsidRPr="00D2289F">
        <w:t>Añadir una funcionalidad para realizar copias de seguridad automáticas y programadas de los archivos CSV, así como un sistema sencillo de restauración, reduciría el riesgo de pérdida de datos ante errores o incidencias.</w:t>
      </w:r>
    </w:p>
    <w:p w14:paraId="3BE67DCE" w14:textId="77777777" w:rsidR="00D2289F" w:rsidRPr="00D2289F" w:rsidRDefault="00D2289F" w:rsidP="00D2289F"/>
    <w:p w14:paraId="21E29571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5. Integración con bases de datos</w:t>
      </w:r>
    </w:p>
    <w:p w14:paraId="0C8BD9A2" w14:textId="77777777" w:rsidR="00D2289F" w:rsidRDefault="00D2289F" w:rsidP="00D2289F">
      <w:r w:rsidRPr="00D2289F">
        <w:t>Migrar el almacenamiento desde archivos CSV a una base de datos relacional (por ejemplo, SQLite, MySQL o PostgreSQL) permitiría una gestión más eficiente, segura y escalable de la información, especialmente en entornos con un gran volumen de datos.</w:t>
      </w:r>
    </w:p>
    <w:p w14:paraId="47D0E4FD" w14:textId="77777777" w:rsidR="00D2289F" w:rsidRPr="00D2289F" w:rsidRDefault="00D2289F" w:rsidP="00D2289F"/>
    <w:p w14:paraId="6C28DD9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6. Mejoras en la validación de datos</w:t>
      </w:r>
    </w:p>
    <w:p w14:paraId="76C8C29D" w14:textId="77777777" w:rsidR="00D2289F" w:rsidRDefault="00D2289F" w:rsidP="00D2289F">
      <w:r w:rsidRPr="00D2289F">
        <w:t>Incorporar validaciones más avanzadas, como comprobación automática de duplicados, detección de inconsistencias, validación de fechas y formatos, y mensajes de error más descriptivos, evitaría errores y mejoraría la calidad de los datos.</w:t>
      </w:r>
    </w:p>
    <w:p w14:paraId="618067A6" w14:textId="77777777" w:rsidR="00D2289F" w:rsidRPr="00D2289F" w:rsidRDefault="00D2289F" w:rsidP="00D2289F"/>
    <w:p w14:paraId="0EDEF10E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7. Informes y estadísticas avanzadas</w:t>
      </w:r>
    </w:p>
    <w:p w14:paraId="19D26ED8" w14:textId="77777777" w:rsidR="00D2289F" w:rsidRDefault="00D2289F" w:rsidP="00D2289F">
      <w:r w:rsidRPr="00D2289F">
        <w:t>Desarrollar un módulo de generación de informes y estadísticas personalizables (por ejemplo, número de préstamos por mes, libros más prestados, alumnos con más retrasos, etc.) facilitaría la toma de decisiones y el análisis de la información.</w:t>
      </w:r>
    </w:p>
    <w:p w14:paraId="0B91C196" w14:textId="77777777" w:rsidR="00D2289F" w:rsidRPr="00D2289F" w:rsidRDefault="00D2289F" w:rsidP="00D2289F"/>
    <w:p w14:paraId="38F31642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8. Multiplataforma y despliegue en red</w:t>
      </w:r>
    </w:p>
    <w:p w14:paraId="60A9A7E2" w14:textId="77777777" w:rsidR="00D2289F" w:rsidRDefault="00D2289F" w:rsidP="00D2289F">
      <w:r w:rsidRPr="00D2289F">
        <w:t>Permitir el uso de la aplicación desde diferentes dispositivos y ubicaciones, ya sea a través de una aplicación web o mediante acceso remoto, facilitaría el trabajo colaborativo y la gestión centralizada en centros educativos o bibliotecas.</w:t>
      </w:r>
    </w:p>
    <w:p w14:paraId="6F2CEA1D" w14:textId="77777777" w:rsidR="00D2289F" w:rsidRPr="00D2289F" w:rsidRDefault="00D2289F" w:rsidP="00D2289F"/>
    <w:p w14:paraId="34D2C906" w14:textId="1576CDB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9. Mejora de la documentación y ayuda en línea</w:t>
      </w:r>
    </w:p>
    <w:p w14:paraId="2B874A0F" w14:textId="77777777" w:rsidR="00D2289F" w:rsidRDefault="00D2289F" w:rsidP="00D2289F">
      <w:r w:rsidRPr="00D2289F">
        <w:t>Ampliar y actualizar la documentación de usuario, así como incluir un sistema de ayuda en línea o tutoriales interactivos, facilitaría la formación de nuevos usuarios y la resolución de dudas frecuentes.</w:t>
      </w:r>
    </w:p>
    <w:p w14:paraId="3CDC3620" w14:textId="77777777" w:rsidR="00D2289F" w:rsidRPr="00D2289F" w:rsidRDefault="00D2289F" w:rsidP="00D2289F"/>
    <w:p w14:paraId="0030D8C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10. Auditoría y registro de actividades</w:t>
      </w:r>
    </w:p>
    <w:p w14:paraId="6CF7F32C" w14:textId="77777777" w:rsidR="00D2289F" w:rsidRPr="00D2289F" w:rsidRDefault="00D2289F" w:rsidP="00D2289F">
      <w:r w:rsidRPr="00D2289F">
        <w:t>Implementar un sistema de logs o auditoría que registre las acciones realizadas en la aplicación (altas, bajas, modificaciones, accesos, etc.) permitiría un mayor control y trazabilidad, especialmente útil en entornos con varios usuarios.</w:t>
      </w:r>
    </w:p>
    <w:p w14:paraId="560F2C33" w14:textId="77777777" w:rsidR="00D2289F" w:rsidRPr="00D2289F" w:rsidRDefault="00D2289F" w:rsidP="00D2289F"/>
    <w:p w14:paraId="5685269E" w14:textId="4FAA5D0C" w:rsidR="00FA5943" w:rsidRDefault="00FA5943" w:rsidP="003305C7">
      <w:pPr>
        <w:pStyle w:val="Ttulo2"/>
      </w:pPr>
      <w:bookmarkStart w:id="201" w:name="_Toc170148691"/>
      <w:r w:rsidRPr="00253E43">
        <w:lastRenderedPageBreak/>
        <w:t>Manual de usuario</w:t>
      </w:r>
      <w:bookmarkEnd w:id="199"/>
      <w:bookmarkEnd w:id="200"/>
      <w:bookmarkEnd w:id="201"/>
    </w:p>
    <w:p w14:paraId="32FE6B3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1. Introducción</w:t>
      </w:r>
    </w:p>
    <w:p w14:paraId="6563853A" w14:textId="77777777" w:rsidR="00242A68" w:rsidRDefault="00242A68" w:rsidP="00242A68">
      <w:pPr>
        <w:jc w:val="left"/>
      </w:pPr>
      <w:r w:rsidRPr="00242A68">
        <w:t>La aplicación de gestión de préstamos permite administrar de forma sencilla y eficiente los préstamos de libros a alumnos, así como la gestión de los datos asociados (alumnos, libros, materias y cursos). Este manual explica paso a paso cómo utilizar cada una de las funciones disponibles.</w:t>
      </w:r>
    </w:p>
    <w:p w14:paraId="7C4261A6" w14:textId="77777777" w:rsidR="00242A68" w:rsidRPr="00242A68" w:rsidRDefault="00242A68" w:rsidP="00242A68">
      <w:pPr>
        <w:jc w:val="left"/>
      </w:pPr>
    </w:p>
    <w:p w14:paraId="35FAEC05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2. Acceso a la aplicación</w:t>
      </w:r>
    </w:p>
    <w:p w14:paraId="763D4F82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Ejecute la aplicación</w:t>
      </w:r>
      <w:r w:rsidRPr="00242A68">
        <w:t> abriendo una terminal y escribiendo:</w:t>
      </w:r>
    </w:p>
    <w:p w14:paraId="07A45890" w14:textId="77777777" w:rsidR="00242A68" w:rsidRPr="00242A68" w:rsidRDefault="00242A68" w:rsidP="00242A68">
      <w:pPr>
        <w:ind w:left="360"/>
        <w:jc w:val="left"/>
      </w:pPr>
    </w:p>
    <w:p w14:paraId="5203EABF" w14:textId="77777777" w:rsidR="00242A68" w:rsidRDefault="00242A68" w:rsidP="00242A68">
      <w:pPr>
        <w:ind w:firstLine="1440"/>
        <w:jc w:val="left"/>
      </w:pPr>
      <w:proofErr w:type="spellStart"/>
      <w:r w:rsidRPr="00242A68">
        <w:t>python</w:t>
      </w:r>
      <w:proofErr w:type="spellEnd"/>
      <w:r w:rsidRPr="00242A68">
        <w:t xml:space="preserve"> ui/main.py</w:t>
      </w:r>
    </w:p>
    <w:p w14:paraId="0BFE84FA" w14:textId="77777777" w:rsidR="00242A68" w:rsidRPr="00242A68" w:rsidRDefault="00242A68" w:rsidP="00242A68">
      <w:pPr>
        <w:jc w:val="left"/>
      </w:pPr>
    </w:p>
    <w:p w14:paraId="7B517740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Introduzca el usuario y la contraseña</w:t>
      </w:r>
      <w:r w:rsidRPr="00242A68">
        <w:t> proporcionados por el administrador (por defecto, revise el archivo config.py).</w:t>
      </w:r>
    </w:p>
    <w:p w14:paraId="3F975B99" w14:textId="77777777" w:rsidR="00242A68" w:rsidRPr="00242A68" w:rsidRDefault="00242A68" w:rsidP="00242A68">
      <w:pPr>
        <w:ind w:left="720"/>
        <w:jc w:val="left"/>
      </w:pPr>
    </w:p>
    <w:p w14:paraId="55C5F4C3" w14:textId="053C7468" w:rsidR="00242A68" w:rsidRDefault="00242A68" w:rsidP="00242A68">
      <w:pPr>
        <w:numPr>
          <w:ilvl w:val="0"/>
          <w:numId w:val="40"/>
        </w:numPr>
        <w:jc w:val="left"/>
      </w:pPr>
      <w:r w:rsidRPr="00242A68">
        <w:t>Si las credenciales son correctas, accederá al menú principal.</w:t>
      </w:r>
    </w:p>
    <w:p w14:paraId="7367D676" w14:textId="77777777" w:rsidR="00242A68" w:rsidRPr="00242A68" w:rsidRDefault="00242A68" w:rsidP="00242A68">
      <w:pPr>
        <w:ind w:left="720"/>
        <w:jc w:val="left"/>
      </w:pPr>
    </w:p>
    <w:p w14:paraId="0E7A3349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Si olvida la contraseña, contacte con el administrador del sistema.</w:t>
      </w:r>
    </w:p>
    <w:p w14:paraId="722463C0" w14:textId="77777777" w:rsidR="00242A68" w:rsidRPr="00242A68" w:rsidRDefault="00242A68" w:rsidP="00242A68">
      <w:pPr>
        <w:jc w:val="left"/>
        <w:rPr>
          <w:i/>
          <w:iCs/>
        </w:rPr>
      </w:pPr>
    </w:p>
    <w:p w14:paraId="010E38F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3. Menú principal</w:t>
      </w:r>
    </w:p>
    <w:p w14:paraId="19AAF242" w14:textId="77777777" w:rsidR="00242A68" w:rsidRPr="00242A68" w:rsidRDefault="00242A68" w:rsidP="00242A68">
      <w:pPr>
        <w:jc w:val="left"/>
      </w:pPr>
      <w:r w:rsidRPr="00242A68">
        <w:t>Al iniciar sesión, verá un menú con las siguientes opciones:</w:t>
      </w:r>
    </w:p>
    <w:p w14:paraId="4E1C81C1" w14:textId="77777777" w:rsidR="00242A68" w:rsidRPr="00242A68" w:rsidRDefault="00242A68" w:rsidP="00242A68">
      <w:pPr>
        <w:ind w:left="720"/>
        <w:jc w:val="left"/>
      </w:pPr>
    </w:p>
    <w:p w14:paraId="36AA9BCC" w14:textId="77777777" w:rsidR="00242A68" w:rsidRPr="00242A68" w:rsidRDefault="00242A68" w:rsidP="00242A68">
      <w:pPr>
        <w:numPr>
          <w:ilvl w:val="1"/>
          <w:numId w:val="41"/>
        </w:numPr>
        <w:jc w:val="left"/>
      </w:pPr>
      <w:r w:rsidRPr="00242A68">
        <w:t>Gestión de alumnos</w:t>
      </w:r>
    </w:p>
    <w:p w14:paraId="4A27B8A0" w14:textId="77777777" w:rsidR="00242A68" w:rsidRPr="00242A68" w:rsidRDefault="00242A68" w:rsidP="00242A68">
      <w:pPr>
        <w:ind w:left="720"/>
        <w:jc w:val="left"/>
      </w:pPr>
    </w:p>
    <w:p w14:paraId="70E2B1F5" w14:textId="77777777" w:rsidR="00242A68" w:rsidRPr="00242A68" w:rsidRDefault="00242A68" w:rsidP="00242A68">
      <w:pPr>
        <w:numPr>
          <w:ilvl w:val="1"/>
          <w:numId w:val="42"/>
        </w:numPr>
        <w:jc w:val="left"/>
      </w:pPr>
      <w:r w:rsidRPr="00242A68">
        <w:t>Gestión de libros</w:t>
      </w:r>
    </w:p>
    <w:p w14:paraId="43D1EA0E" w14:textId="77777777" w:rsidR="00242A68" w:rsidRPr="00242A68" w:rsidRDefault="00242A68" w:rsidP="00242A68">
      <w:pPr>
        <w:ind w:left="720"/>
        <w:jc w:val="left"/>
      </w:pPr>
    </w:p>
    <w:p w14:paraId="670D0435" w14:textId="77777777" w:rsidR="00242A68" w:rsidRPr="00242A68" w:rsidRDefault="00242A68" w:rsidP="00242A68">
      <w:pPr>
        <w:numPr>
          <w:ilvl w:val="1"/>
          <w:numId w:val="43"/>
        </w:numPr>
        <w:jc w:val="left"/>
      </w:pPr>
      <w:r w:rsidRPr="00242A68">
        <w:t>Gestión de materias</w:t>
      </w:r>
    </w:p>
    <w:p w14:paraId="79675F62" w14:textId="77777777" w:rsidR="00242A68" w:rsidRPr="00242A68" w:rsidRDefault="00242A68" w:rsidP="00242A68">
      <w:pPr>
        <w:ind w:left="720"/>
        <w:jc w:val="left"/>
      </w:pPr>
    </w:p>
    <w:p w14:paraId="0DC335A8" w14:textId="77777777" w:rsidR="00242A68" w:rsidRPr="00242A68" w:rsidRDefault="00242A68" w:rsidP="00242A68">
      <w:pPr>
        <w:numPr>
          <w:ilvl w:val="1"/>
          <w:numId w:val="44"/>
        </w:numPr>
        <w:jc w:val="left"/>
      </w:pPr>
      <w:r w:rsidRPr="00242A68">
        <w:t>Gestión de cursos</w:t>
      </w:r>
    </w:p>
    <w:p w14:paraId="14EE15AC" w14:textId="77777777" w:rsidR="00242A68" w:rsidRPr="00242A68" w:rsidRDefault="00242A68" w:rsidP="00242A68">
      <w:pPr>
        <w:ind w:left="720"/>
        <w:jc w:val="left"/>
      </w:pPr>
    </w:p>
    <w:p w14:paraId="0CC21E56" w14:textId="77777777" w:rsidR="00242A68" w:rsidRPr="00242A68" w:rsidRDefault="00242A68" w:rsidP="00242A68">
      <w:pPr>
        <w:numPr>
          <w:ilvl w:val="1"/>
          <w:numId w:val="45"/>
        </w:numPr>
        <w:jc w:val="left"/>
      </w:pPr>
      <w:r w:rsidRPr="00242A68">
        <w:t>Gestión de préstamos</w:t>
      </w:r>
    </w:p>
    <w:p w14:paraId="10340B88" w14:textId="77777777" w:rsidR="00242A68" w:rsidRPr="00242A68" w:rsidRDefault="00242A68" w:rsidP="00242A68">
      <w:pPr>
        <w:ind w:left="720"/>
        <w:jc w:val="left"/>
      </w:pPr>
    </w:p>
    <w:p w14:paraId="37AB2737" w14:textId="798DDE4F" w:rsidR="00242A68" w:rsidRDefault="00242A68" w:rsidP="00242A68">
      <w:pPr>
        <w:ind w:left="1080"/>
        <w:jc w:val="left"/>
      </w:pPr>
      <w:r>
        <w:t xml:space="preserve">0.    </w:t>
      </w:r>
      <w:r w:rsidRPr="00242A68">
        <w:t>Salir</w:t>
      </w:r>
    </w:p>
    <w:p w14:paraId="7378EDB2" w14:textId="77777777" w:rsidR="00242A68" w:rsidRPr="00242A68" w:rsidRDefault="00242A68" w:rsidP="00242A68">
      <w:pPr>
        <w:ind w:left="1080"/>
        <w:jc w:val="left"/>
      </w:pPr>
    </w:p>
    <w:p w14:paraId="3C0C3568" w14:textId="77777777" w:rsidR="00242A68" w:rsidRDefault="00242A68" w:rsidP="00242A68">
      <w:pPr>
        <w:jc w:val="left"/>
      </w:pPr>
      <w:r w:rsidRPr="00242A68">
        <w:t>Seleccione la opción deseada introduciendo el número correspondiente y pulsando </w:t>
      </w:r>
      <w:proofErr w:type="spellStart"/>
      <w:r w:rsidRPr="00242A68">
        <w:rPr>
          <w:b/>
          <w:bCs/>
        </w:rPr>
        <w:t>Enter</w:t>
      </w:r>
      <w:proofErr w:type="spellEnd"/>
      <w:r w:rsidRPr="00242A68">
        <w:t>.</w:t>
      </w:r>
    </w:p>
    <w:p w14:paraId="50BB2B68" w14:textId="77777777" w:rsidR="00242A68" w:rsidRPr="00242A68" w:rsidRDefault="00242A68" w:rsidP="00242A68">
      <w:pPr>
        <w:jc w:val="left"/>
      </w:pPr>
    </w:p>
    <w:p w14:paraId="3B69BB1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4. Gestión de alumnos</w:t>
      </w:r>
    </w:p>
    <w:p w14:paraId="623C0354" w14:textId="77777777" w:rsidR="00242A68" w:rsidRPr="00242A68" w:rsidRDefault="00242A68" w:rsidP="00242A68">
      <w:pPr>
        <w:jc w:val="left"/>
      </w:pPr>
      <w:r w:rsidRPr="00242A68">
        <w:t>Desde esta sección puede:</w:t>
      </w:r>
    </w:p>
    <w:p w14:paraId="33588568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Listar alumnos:</w:t>
      </w:r>
      <w:r w:rsidRPr="00242A68">
        <w:t> Ver todos los alumnos registrados.</w:t>
      </w:r>
    </w:p>
    <w:p w14:paraId="6602C317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Añadir alumno:</w:t>
      </w:r>
      <w:r w:rsidRPr="00242A68">
        <w:t> Introduzca los datos requeridos (NIE, nombre, apellidos, tramo, bilingüe). El NIE debe ser único y válido.</w:t>
      </w:r>
    </w:p>
    <w:p w14:paraId="1303412B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Modificar alumno:</w:t>
      </w:r>
      <w:r w:rsidRPr="00242A68">
        <w:t> Seleccione el alumno por NIE y actualice los datos necesarios.</w:t>
      </w:r>
    </w:p>
    <w:p w14:paraId="7EE7D31A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lastRenderedPageBreak/>
        <w:t>Eliminar alumno:</w:t>
      </w:r>
      <w:r w:rsidRPr="00242A68">
        <w:t> Solo es posible si no tiene préstamos activos. El sistema mostrará un mensaje si no es posible eliminarlo.</w:t>
      </w:r>
    </w:p>
    <w:p w14:paraId="1E9A8D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Consejo:</w:t>
      </w:r>
      <w:r w:rsidRPr="00242A68">
        <w:rPr>
          <w:i/>
          <w:iCs/>
        </w:rPr>
        <w:t> Revise los datos antes de guardar para evitar errores.</w:t>
      </w:r>
    </w:p>
    <w:p w14:paraId="1D8F640E" w14:textId="77777777" w:rsidR="00242A68" w:rsidRPr="00242A68" w:rsidRDefault="00242A68" w:rsidP="00242A68">
      <w:pPr>
        <w:jc w:val="left"/>
        <w:rPr>
          <w:i/>
          <w:iCs/>
        </w:rPr>
      </w:pPr>
    </w:p>
    <w:p w14:paraId="2A2F4CC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5. Gestión de libros</w:t>
      </w:r>
    </w:p>
    <w:p w14:paraId="73A08BFC" w14:textId="77777777" w:rsidR="00242A68" w:rsidRPr="00242A68" w:rsidRDefault="00242A68" w:rsidP="00242A68">
      <w:pPr>
        <w:jc w:val="left"/>
      </w:pPr>
      <w:r w:rsidRPr="00242A68">
        <w:t>Permite:</w:t>
      </w:r>
    </w:p>
    <w:p w14:paraId="712736C2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Listar libros:</w:t>
      </w:r>
      <w:r w:rsidRPr="00242A68">
        <w:t> Ver todos los libros registrados.</w:t>
      </w:r>
    </w:p>
    <w:p w14:paraId="086CA631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Añadir libro:</w:t>
      </w:r>
      <w:r w:rsidRPr="00242A68">
        <w:t> Introduzca ISBN (único y válido), título, autor, número de ejemplares, materia y curso.</w:t>
      </w:r>
    </w:p>
    <w:p w14:paraId="4B306710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Modificar libro:</w:t>
      </w:r>
      <w:r w:rsidRPr="00242A68">
        <w:t> Seleccione el libro por ISBN y actualice los datos.</w:t>
      </w:r>
    </w:p>
    <w:p w14:paraId="557F961F" w14:textId="7077F1D9" w:rsid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Eliminar libro:</w:t>
      </w:r>
      <w:r w:rsidRPr="00242A68">
        <w:t> Solo si no tiene préstamos activos.</w:t>
      </w:r>
    </w:p>
    <w:p w14:paraId="6654ED2E" w14:textId="77777777" w:rsidR="00242A68" w:rsidRPr="00242A68" w:rsidRDefault="00242A68" w:rsidP="00242A68">
      <w:pPr>
        <w:ind w:left="720"/>
        <w:jc w:val="left"/>
      </w:pPr>
    </w:p>
    <w:p w14:paraId="52492C8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6. Gestión de materias</w:t>
      </w:r>
    </w:p>
    <w:p w14:paraId="5C3D174B" w14:textId="77777777" w:rsidR="00242A68" w:rsidRPr="00242A68" w:rsidRDefault="00242A68" w:rsidP="00242A68">
      <w:pPr>
        <w:jc w:val="left"/>
      </w:pPr>
      <w:r w:rsidRPr="00242A68">
        <w:t>Desde aquí puede:</w:t>
      </w:r>
    </w:p>
    <w:p w14:paraId="2EB38E8F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Listar materias:</w:t>
      </w:r>
      <w:r w:rsidRPr="00242A68">
        <w:t> Ver todas las materias.</w:t>
      </w:r>
    </w:p>
    <w:p w14:paraId="3970D685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Añadir materia:</w:t>
      </w:r>
      <w:r w:rsidRPr="00242A68">
        <w:t> Introduzca los datos requeridos (ID, nombre, departamento).</w:t>
      </w:r>
    </w:p>
    <w:p w14:paraId="38E28C9A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Modificar materia:</w:t>
      </w:r>
      <w:r w:rsidRPr="00242A68">
        <w:t> Seleccione la materia por ID y actualice los datos.</w:t>
      </w:r>
    </w:p>
    <w:p w14:paraId="6638B314" w14:textId="77777777" w:rsid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Eliminar materia:</w:t>
      </w:r>
      <w:r w:rsidRPr="00242A68">
        <w:t> Solo si no hay libros asociados.</w:t>
      </w:r>
    </w:p>
    <w:p w14:paraId="43563247" w14:textId="77777777" w:rsidR="00242A68" w:rsidRPr="00242A68" w:rsidRDefault="00242A68" w:rsidP="00242A68">
      <w:pPr>
        <w:ind w:left="720"/>
        <w:jc w:val="left"/>
      </w:pPr>
    </w:p>
    <w:p w14:paraId="283AFCE1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7. Gestión de cursos</w:t>
      </w:r>
    </w:p>
    <w:p w14:paraId="7A040BD1" w14:textId="77777777" w:rsidR="00242A68" w:rsidRPr="00242A68" w:rsidRDefault="00242A68" w:rsidP="00242A68">
      <w:pPr>
        <w:jc w:val="left"/>
      </w:pPr>
      <w:r w:rsidRPr="00242A68">
        <w:t>Permite:</w:t>
      </w:r>
    </w:p>
    <w:p w14:paraId="08464717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Listar cursos:</w:t>
      </w:r>
      <w:r w:rsidRPr="00242A68">
        <w:t> Ver todos los cursos.</w:t>
      </w:r>
    </w:p>
    <w:p w14:paraId="0B220211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Añadir curso:</w:t>
      </w:r>
      <w:r w:rsidRPr="00242A68">
        <w:t> Introduzca los datos requeridos.</w:t>
      </w:r>
    </w:p>
    <w:p w14:paraId="32B60F4F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Modificar curso:</w:t>
      </w:r>
      <w:r w:rsidRPr="00242A68">
        <w:t> Seleccione el curso y actualice los datos.</w:t>
      </w:r>
    </w:p>
    <w:p w14:paraId="0D7607F8" w14:textId="77777777" w:rsid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Eliminar curso:</w:t>
      </w:r>
      <w:r w:rsidRPr="00242A68">
        <w:t> Solo si no hay alumnos ni libros asociados.</w:t>
      </w:r>
    </w:p>
    <w:p w14:paraId="3BC206D4" w14:textId="77777777" w:rsidR="00242A68" w:rsidRPr="00242A68" w:rsidRDefault="00242A68" w:rsidP="00242A68">
      <w:pPr>
        <w:ind w:left="720"/>
        <w:jc w:val="left"/>
      </w:pPr>
    </w:p>
    <w:p w14:paraId="041C6667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8. Gestión de préstamos</w:t>
      </w:r>
    </w:p>
    <w:p w14:paraId="50911E76" w14:textId="77777777" w:rsidR="00242A68" w:rsidRPr="00242A68" w:rsidRDefault="00242A68" w:rsidP="00242A68">
      <w:pPr>
        <w:jc w:val="left"/>
      </w:pPr>
      <w:r w:rsidRPr="00242A68">
        <w:t>Esta es la función principal de la aplicación. Puede:</w:t>
      </w:r>
    </w:p>
    <w:p w14:paraId="6A4A72A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Listar préstamos:</w:t>
      </w:r>
      <w:r w:rsidRPr="00242A68">
        <w:t> Ver todos los préstamos con sus estados.</w:t>
      </w:r>
    </w:p>
    <w:p w14:paraId="451E4092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Añadir préstamo:</w:t>
      </w:r>
    </w:p>
    <w:p w14:paraId="34A00631" w14:textId="3316BC28" w:rsidR="00242A68" w:rsidRPr="00242A68" w:rsidRDefault="00242A68">
      <w:pPr>
        <w:numPr>
          <w:ilvl w:val="1"/>
          <w:numId w:val="50"/>
        </w:numPr>
        <w:jc w:val="left"/>
      </w:pPr>
      <w:r w:rsidRPr="00242A68">
        <w:t>Seleccione NIE del alumno, curso, ISBN del libro, fecha de entrega</w:t>
      </w:r>
      <w:r>
        <w:t>,</w:t>
      </w:r>
      <w:r w:rsidRPr="00242A68">
        <w:t xml:space="preserve"> fecha de devolución</w:t>
      </w:r>
      <w:r>
        <w:t xml:space="preserve"> y estado</w:t>
      </w:r>
      <w:r w:rsidRPr="00242A68">
        <w:t>.</w:t>
      </w:r>
    </w:p>
    <w:p w14:paraId="7A1A67E1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sistema solo permite prestar si:</w:t>
      </w:r>
    </w:p>
    <w:p w14:paraId="62101A06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Hay ejemplares disponibles del libro.</w:t>
      </w:r>
    </w:p>
    <w:p w14:paraId="1EC3389D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El alumno no tiene préstamos pendientes de devolución.</w:t>
      </w:r>
    </w:p>
    <w:p w14:paraId="425FB01C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estado inicial será “pendiente”.</w:t>
      </w:r>
    </w:p>
    <w:p w14:paraId="6BF3EA2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Modificar préstamo:</w:t>
      </w:r>
      <w:r w:rsidRPr="00242A68">
        <w:t> Solo puede cambiar la fecha de devolución o el estado.</w:t>
      </w:r>
    </w:p>
    <w:p w14:paraId="076BAF8C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Devolver préstamo:</w:t>
      </w:r>
      <w:r w:rsidRPr="00242A68">
        <w:t> Cambie el estado a “devuelto”.</w:t>
      </w:r>
    </w:p>
    <w:p w14:paraId="67445B33" w14:textId="421A9575" w:rsid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Eliminar préstamo:</w:t>
      </w:r>
      <w:r w:rsidRPr="00242A68">
        <w:t> Solo si el estado es “devuelto”.</w:t>
      </w:r>
    </w:p>
    <w:p w14:paraId="27E06C0B" w14:textId="77777777" w:rsidR="00242A68" w:rsidRPr="00242A68" w:rsidRDefault="00242A68" w:rsidP="00242A68">
      <w:pPr>
        <w:ind w:left="720"/>
        <w:jc w:val="left"/>
      </w:pPr>
    </w:p>
    <w:p w14:paraId="5859EF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El sistema valida automáticamente los datos y muestra mensajes de error si no se cumplen los requisitos.</w:t>
      </w:r>
    </w:p>
    <w:p w14:paraId="24118DE8" w14:textId="77777777" w:rsidR="00242A68" w:rsidRPr="00242A68" w:rsidRDefault="00242A68" w:rsidP="00242A68">
      <w:pPr>
        <w:jc w:val="left"/>
        <w:rPr>
          <w:i/>
          <w:iCs/>
        </w:rPr>
      </w:pPr>
    </w:p>
    <w:p w14:paraId="0D42085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lastRenderedPageBreak/>
        <w:t>9. Listados e informes</w:t>
      </w:r>
    </w:p>
    <w:p w14:paraId="3946440D" w14:textId="77777777" w:rsidR="00242A68" w:rsidRPr="00242A68" w:rsidRDefault="00242A68" w:rsidP="00242A68">
      <w:pPr>
        <w:jc w:val="left"/>
      </w:pPr>
      <w:r w:rsidRPr="00242A68">
        <w:t>Puede generar listados de:</w:t>
      </w:r>
    </w:p>
    <w:p w14:paraId="57AD6FC7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Alumnos</w:t>
      </w:r>
    </w:p>
    <w:p w14:paraId="33A602F4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Libros</w:t>
      </w:r>
    </w:p>
    <w:p w14:paraId="02CC266F" w14:textId="77777777" w:rsidR="00242A68" w:rsidRDefault="00242A68">
      <w:pPr>
        <w:numPr>
          <w:ilvl w:val="0"/>
          <w:numId w:val="51"/>
        </w:numPr>
        <w:jc w:val="left"/>
      </w:pPr>
      <w:r w:rsidRPr="00242A68">
        <w:t>Préstamos (por estado, alumno, libro, etc.)</w:t>
      </w:r>
    </w:p>
    <w:p w14:paraId="0342F983" w14:textId="77777777" w:rsidR="00242A68" w:rsidRPr="00242A68" w:rsidRDefault="00242A68" w:rsidP="00242A68">
      <w:pPr>
        <w:ind w:left="720"/>
        <w:jc w:val="left"/>
      </w:pPr>
    </w:p>
    <w:p w14:paraId="6CEB10FE" w14:textId="77777777" w:rsidR="00242A68" w:rsidRDefault="00242A68" w:rsidP="00242A68">
      <w:pPr>
        <w:jc w:val="left"/>
      </w:pPr>
      <w:r w:rsidRPr="00242A68">
        <w:t>Los listados pueden exportarse a formato CSV para su impresión o análisis externo.</w:t>
      </w:r>
    </w:p>
    <w:p w14:paraId="0A07C92A" w14:textId="77777777" w:rsidR="00242A68" w:rsidRPr="00242A68" w:rsidRDefault="00242A68" w:rsidP="00242A68">
      <w:pPr>
        <w:jc w:val="left"/>
      </w:pPr>
    </w:p>
    <w:p w14:paraId="10F7C19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10. Cierre de sesión</w:t>
      </w:r>
    </w:p>
    <w:p w14:paraId="0BCB4648" w14:textId="77777777" w:rsidR="00242A68" w:rsidRDefault="00242A68" w:rsidP="00242A68">
      <w:pPr>
        <w:jc w:val="left"/>
      </w:pPr>
      <w:r w:rsidRPr="00242A68">
        <w:t>Para salir de la aplicación, seleccione la opción “0” en el menú principal.</w:t>
      </w:r>
      <w:r w:rsidRPr="00242A68">
        <w:br/>
        <w:t>El sistema guardará automáticamente todos los cambios realizados.</w:t>
      </w:r>
    </w:p>
    <w:p w14:paraId="5B1F5FA1" w14:textId="77777777" w:rsidR="00242A68" w:rsidRPr="00242A68" w:rsidRDefault="00242A68" w:rsidP="00242A68">
      <w:pPr>
        <w:jc w:val="left"/>
      </w:pPr>
    </w:p>
    <w:p w14:paraId="1053EC0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11. Consejos de uso</w:t>
      </w:r>
    </w:p>
    <w:p w14:paraId="7E91D6E0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Revise los datos antes de guardar o eliminar registros.</w:t>
      </w:r>
    </w:p>
    <w:p w14:paraId="3BED3A86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Realice copias de seguridad periódicas de los archivos CSV.</w:t>
      </w:r>
    </w:p>
    <w:p w14:paraId="16EAF6EE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No comparta las credenciales de acceso.</w:t>
      </w:r>
    </w:p>
    <w:p w14:paraId="4F0FD08B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Si detecta un error, anótelo y comuníquelo al responsable del sistema.</w:t>
      </w:r>
    </w:p>
    <w:p w14:paraId="55C06C6D" w14:textId="77777777" w:rsidR="003305C7" w:rsidRPr="003305C7" w:rsidRDefault="003305C7" w:rsidP="003305C7"/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202" w:name="_Toc49341895"/>
      <w:bookmarkStart w:id="203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204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202"/>
      <w:bookmarkEnd w:id="203"/>
      <w:bookmarkEnd w:id="204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205" w:name="_Toc49341896"/>
          <w:bookmarkStart w:id="206" w:name="_Toc170148380"/>
          <w:bookmarkStart w:id="207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205"/>
          <w:bookmarkEnd w:id="206"/>
          <w:bookmarkEnd w:id="207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208" w:name="_Toc170148381"/>
          <w:bookmarkStart w:id="209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208"/>
          <w:bookmarkEnd w:id="209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000000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210" w:name="_Toc49341898"/>
      <w:bookmarkStart w:id="211" w:name="_Toc170148382"/>
      <w:bookmarkStart w:id="212" w:name="_Toc170148695"/>
      <w:r w:rsidRPr="00253E43">
        <w:rPr>
          <w:b w:val="0"/>
        </w:rPr>
        <w:lastRenderedPageBreak/>
        <w:t>Ejemplo de formulario de satisfacción</w:t>
      </w:r>
      <w:bookmarkEnd w:id="210"/>
      <w:bookmarkEnd w:id="211"/>
      <w:bookmarkEnd w:id="212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A3660F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A910D4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71B5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71E51F7" w:rsidR="00946BF6" w:rsidRDefault="00946BF6" w:rsidP="00946BF6">
      <w:pPr>
        <w:pStyle w:val="Ttulo2"/>
        <w:rPr>
          <w:b w:val="0"/>
        </w:rPr>
      </w:pPr>
      <w:bookmarkStart w:id="213" w:name="_Toc170148383"/>
      <w:bookmarkStart w:id="214" w:name="_Toc170148696"/>
      <w:r>
        <w:rPr>
          <w:b w:val="0"/>
        </w:rPr>
        <w:lastRenderedPageBreak/>
        <w:t>Datos de prueba</w:t>
      </w:r>
      <w:bookmarkEnd w:id="213"/>
      <w:bookmarkEnd w:id="214"/>
    </w:p>
    <w:p w14:paraId="777DF92E" w14:textId="77777777"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14:paraId="213B3571" w14:textId="77777777" w:rsidR="003305C7" w:rsidRPr="003305C7" w:rsidRDefault="003305C7" w:rsidP="003305C7"/>
    <w:p w14:paraId="34B77F02" w14:textId="77777777" w:rsidR="00946BF6" w:rsidRPr="00946BF6" w:rsidRDefault="00946BF6" w:rsidP="00946BF6"/>
    <w:p w14:paraId="7E904571" w14:textId="77777777" w:rsidR="003C536F" w:rsidRDefault="003C536F">
      <w:pPr>
        <w:spacing w:after="200"/>
        <w:jc w:val="left"/>
      </w:pPr>
      <w:r>
        <w:br w:type="page"/>
      </w: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48AD98FB" w14:textId="4516CED7" w:rsidR="003305C7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 w:rsidR="003305C7">
          <w:rPr>
            <w:noProof/>
            <w:webHidden/>
          </w:rPr>
          <w:fldChar w:fldCharType="end"/>
        </w:r>
      </w:hyperlink>
    </w:p>
    <w:p w14:paraId="46D2AF06" w14:textId="6C666A3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1B914ADB" w14:textId="61CEF70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FF16696" w14:textId="32C97CF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5AF956B7" w14:textId="52D5821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A809C99" w14:textId="2418CA0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3046590" w14:textId="0DC444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7AB8FFD4" w14:textId="255FCBF0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63B62E6" w14:textId="42FBD95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F4DE732" w14:textId="16C73AC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7AAB5A9A" w14:textId="0C80EC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1ABFC64D" w14:textId="5A66E7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A27314B" w14:textId="3456F03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5C9AE25C" w14:textId="4F72FF9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3CEAD4A4" w14:textId="1DF4ED9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7EC5CAA" w14:textId="1C1F211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61ABAB5D" w14:textId="41BF70E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1DA052D" w14:textId="5A5C5BC3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 w:rsidR="003305C7">
          <w:rPr>
            <w:noProof/>
            <w:webHidden/>
          </w:rPr>
          <w:fldChar w:fldCharType="end"/>
        </w:r>
      </w:hyperlink>
    </w:p>
    <w:p w14:paraId="74054285" w14:textId="555305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08D5EAD8" w14:textId="7E0318A8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119F2422" w14:textId="070C95D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2139E0A7" w14:textId="7B21EA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446C3844" w14:textId="551331F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06B75B21" w14:textId="74C83C0B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432FACF9" w14:textId="5129D9F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170B97D6" w14:textId="79FFBD4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32CCBC3E" w14:textId="645171A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735E65A5" w14:textId="23691DE3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 w:rsidR="003305C7">
          <w:rPr>
            <w:noProof/>
            <w:webHidden/>
          </w:rPr>
          <w:fldChar w:fldCharType="end"/>
        </w:r>
      </w:hyperlink>
    </w:p>
    <w:p w14:paraId="076E63F4" w14:textId="0EAD017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30FD489B" w14:textId="5219CD7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7FD7284A" w14:textId="149F9BE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 w:rsidR="003305C7">
          <w:rPr>
            <w:noProof/>
            <w:webHidden/>
          </w:rPr>
          <w:fldChar w:fldCharType="end"/>
        </w:r>
      </w:hyperlink>
    </w:p>
    <w:p w14:paraId="7C3191BF" w14:textId="47E0ACB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 w:rsidR="003305C7">
          <w:rPr>
            <w:noProof/>
            <w:webHidden/>
          </w:rPr>
          <w:fldChar w:fldCharType="end"/>
        </w:r>
      </w:hyperlink>
    </w:p>
    <w:p w14:paraId="14B137C3" w14:textId="5DBCA00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6DB4F28D" w14:textId="6615A1A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51CA0CB3" w14:textId="44064BA9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 w:rsidR="003305C7">
          <w:rPr>
            <w:noProof/>
            <w:webHidden/>
          </w:rPr>
          <w:fldChar w:fldCharType="end"/>
        </w:r>
      </w:hyperlink>
    </w:p>
    <w:p w14:paraId="4F560412" w14:textId="7D37F90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 w:rsidR="003305C7">
          <w:rPr>
            <w:noProof/>
            <w:webHidden/>
          </w:rPr>
          <w:fldChar w:fldCharType="end"/>
        </w:r>
      </w:hyperlink>
    </w:p>
    <w:p w14:paraId="31E70699" w14:textId="18FA97C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 w:rsidR="003305C7">
          <w:rPr>
            <w:noProof/>
            <w:webHidden/>
          </w:rPr>
          <w:fldChar w:fldCharType="end"/>
        </w:r>
      </w:hyperlink>
    </w:p>
    <w:p w14:paraId="06F4F02E" w14:textId="761A48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 w:rsidR="003305C7">
          <w:rPr>
            <w:noProof/>
            <w:webHidden/>
          </w:rPr>
          <w:fldChar w:fldCharType="end"/>
        </w:r>
      </w:hyperlink>
    </w:p>
    <w:p w14:paraId="7DAECAF5" w14:textId="32E03787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 w:rsidR="003305C7">
          <w:rPr>
            <w:noProof/>
            <w:webHidden/>
          </w:rPr>
          <w:fldChar w:fldCharType="end"/>
        </w:r>
      </w:hyperlink>
    </w:p>
    <w:p w14:paraId="35AD0653" w14:textId="1818690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 w:rsidR="003305C7">
          <w:rPr>
            <w:noProof/>
            <w:webHidden/>
          </w:rPr>
          <w:fldChar w:fldCharType="end"/>
        </w:r>
      </w:hyperlink>
    </w:p>
    <w:p w14:paraId="49D87897" w14:textId="5CE5182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 w:rsidR="003305C7">
          <w:rPr>
            <w:noProof/>
            <w:webHidden/>
          </w:rPr>
          <w:fldChar w:fldCharType="end"/>
        </w:r>
      </w:hyperlink>
    </w:p>
    <w:p w14:paraId="10971BEA" w14:textId="132FF66D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 w:rsidR="003305C7">
          <w:rPr>
            <w:noProof/>
            <w:webHidden/>
          </w:rPr>
          <w:fldChar w:fldCharType="end"/>
        </w:r>
      </w:hyperlink>
    </w:p>
    <w:p w14:paraId="1016986F" w14:textId="0250548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4DE2852F" w14:textId="45E5AA7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061C3205" w14:textId="2CE609E3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02B7AA69" w14:textId="0C89F09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5B112149" w14:textId="21D50D95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B36CEA1" w14:textId="1FE669DA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0A1D08D" w14:textId="4A1F13B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1ACA97CD" w14:textId="43237D0C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692E607F" w14:textId="76400FB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338DDDA" w14:textId="015EA27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27A3B562" w14:textId="561D82BD" w:rsidR="003305C7" w:rsidRDefault="00000000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E724B7D" w14:textId="4D3451D7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 w:rsidR="003305C7">
          <w:rPr>
            <w:noProof/>
            <w:webHidden/>
          </w:rPr>
          <w:fldChar w:fldCharType="end"/>
        </w:r>
      </w:hyperlink>
    </w:p>
    <w:p w14:paraId="11C6E0EA" w14:textId="21F09E6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 w:rsidR="003305C7">
          <w:rPr>
            <w:noProof/>
            <w:webHidden/>
          </w:rPr>
          <w:fldChar w:fldCharType="end"/>
        </w:r>
      </w:hyperlink>
    </w:p>
    <w:p w14:paraId="15AF3712" w14:textId="29B1109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7DE05AA4" w14:textId="3EDCA23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302531F" w14:textId="3674DAA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B3B8462" w14:textId="4B5C8B9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5527F51" w14:textId="5744A2E9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 w:rsidR="003305C7">
          <w:rPr>
            <w:noProof/>
            <w:webHidden/>
          </w:rPr>
          <w:fldChar w:fldCharType="end"/>
        </w:r>
      </w:hyperlink>
    </w:p>
    <w:p w14:paraId="68EB067D" w14:textId="57D8BB7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1B64CEDE" w14:textId="50F1BC1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560CBE1" w14:textId="529D9391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6D7A372D" w14:textId="25EF983A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4A39B48" w14:textId="3B82EF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1388DC38" w14:textId="1FB70E0F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047519A1" w14:textId="6F427D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 w:rsidR="003305C7">
          <w:rPr>
            <w:noProof/>
            <w:webHidden/>
          </w:rPr>
          <w:fldChar w:fldCharType="end"/>
        </w:r>
      </w:hyperlink>
    </w:p>
    <w:p w14:paraId="1B64DB54" w14:textId="2867503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 w:rsidR="003305C7">
          <w:rPr>
            <w:noProof/>
            <w:webHidden/>
          </w:rPr>
          <w:fldChar w:fldCharType="end"/>
        </w:r>
      </w:hyperlink>
    </w:p>
    <w:p w14:paraId="073EF4F2" w14:textId="70C6102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 w:rsidR="003305C7">
          <w:rPr>
            <w:noProof/>
            <w:webHidden/>
          </w:rPr>
          <w:fldChar w:fldCharType="end"/>
        </w:r>
      </w:hyperlink>
    </w:p>
    <w:p w14:paraId="154789B6" w14:textId="293D622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 w:rsidR="003305C7">
          <w:rPr>
            <w:noProof/>
            <w:webHidden/>
          </w:rPr>
          <w:fldChar w:fldCharType="end"/>
        </w:r>
      </w:hyperlink>
    </w:p>
    <w:p w14:paraId="6018FABA" w14:textId="747ABB85" w:rsidR="003C536F" w:rsidRPr="003C536F" w:rsidRDefault="003C536F" w:rsidP="003C536F">
      <w:pPr>
        <w:rPr>
          <w:lang w:eastAsia="es-ES"/>
        </w:rPr>
      </w:pPr>
      <w:r>
        <w:rPr>
          <w:lang w:eastAsia="es-ES"/>
        </w:rPr>
        <w:fldChar w:fldCharType="end"/>
      </w: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49"/>
      <w:footerReference w:type="default" r:id="rId50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99CA2" w14:textId="77777777" w:rsidR="00793236" w:rsidRDefault="00793236" w:rsidP="00EF476A">
      <w:r>
        <w:separator/>
      </w:r>
    </w:p>
    <w:p w14:paraId="4A6AB50C" w14:textId="77777777" w:rsidR="00793236" w:rsidRDefault="00793236" w:rsidP="00EF476A"/>
    <w:p w14:paraId="7AB05EC9" w14:textId="77777777" w:rsidR="00793236" w:rsidRDefault="00793236" w:rsidP="00EF476A"/>
    <w:p w14:paraId="5B3137BC" w14:textId="77777777" w:rsidR="00793236" w:rsidRDefault="00793236" w:rsidP="00EF476A"/>
  </w:endnote>
  <w:endnote w:type="continuationSeparator" w:id="0">
    <w:p w14:paraId="08A6672F" w14:textId="77777777" w:rsidR="00793236" w:rsidRDefault="00793236" w:rsidP="00EF476A">
      <w:r>
        <w:continuationSeparator/>
      </w:r>
    </w:p>
    <w:p w14:paraId="72D1231A" w14:textId="77777777" w:rsidR="00793236" w:rsidRDefault="00793236" w:rsidP="00EF476A"/>
    <w:p w14:paraId="5C3CA304" w14:textId="77777777" w:rsidR="00793236" w:rsidRDefault="00793236" w:rsidP="00EF476A"/>
    <w:p w14:paraId="1D46B2FC" w14:textId="77777777" w:rsidR="00793236" w:rsidRDefault="00793236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9F79A" w14:textId="77777777" w:rsidR="00793236" w:rsidRDefault="00793236" w:rsidP="00EF476A">
      <w:r>
        <w:separator/>
      </w:r>
    </w:p>
    <w:p w14:paraId="22BCB8E5" w14:textId="77777777" w:rsidR="00793236" w:rsidRDefault="00793236" w:rsidP="00EF476A"/>
    <w:p w14:paraId="3D0DFD09" w14:textId="77777777" w:rsidR="00793236" w:rsidRDefault="00793236" w:rsidP="00EF476A"/>
    <w:p w14:paraId="5CB125EC" w14:textId="77777777" w:rsidR="00793236" w:rsidRDefault="00793236" w:rsidP="00EF476A"/>
  </w:footnote>
  <w:footnote w:type="continuationSeparator" w:id="0">
    <w:p w14:paraId="51907A89" w14:textId="77777777" w:rsidR="00793236" w:rsidRDefault="00793236" w:rsidP="00EF476A">
      <w:r>
        <w:continuationSeparator/>
      </w:r>
    </w:p>
    <w:p w14:paraId="2EB9B2B6" w14:textId="77777777" w:rsidR="00793236" w:rsidRDefault="00793236" w:rsidP="00EF476A"/>
    <w:p w14:paraId="2509BAE6" w14:textId="77777777" w:rsidR="00793236" w:rsidRDefault="00793236" w:rsidP="00EF476A"/>
    <w:p w14:paraId="0153C7AD" w14:textId="77777777" w:rsidR="00793236" w:rsidRDefault="00793236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0D5"/>
    <w:multiLevelType w:val="multilevel"/>
    <w:tmpl w:val="0FA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45A64"/>
    <w:multiLevelType w:val="multilevel"/>
    <w:tmpl w:val="E7E4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BA6380"/>
    <w:multiLevelType w:val="multilevel"/>
    <w:tmpl w:val="DEFA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D836AC"/>
    <w:multiLevelType w:val="multilevel"/>
    <w:tmpl w:val="5E0E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EF2ADA"/>
    <w:multiLevelType w:val="multilevel"/>
    <w:tmpl w:val="5F7A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82245"/>
    <w:multiLevelType w:val="multilevel"/>
    <w:tmpl w:val="D5B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515A70"/>
    <w:multiLevelType w:val="multilevel"/>
    <w:tmpl w:val="73F6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0C5B49"/>
    <w:multiLevelType w:val="hybridMultilevel"/>
    <w:tmpl w:val="88DE2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9A4A63"/>
    <w:multiLevelType w:val="multilevel"/>
    <w:tmpl w:val="17F6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CD90AEA"/>
    <w:multiLevelType w:val="multilevel"/>
    <w:tmpl w:val="C66E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557719C"/>
    <w:multiLevelType w:val="multilevel"/>
    <w:tmpl w:val="6A62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3B0C4C"/>
    <w:multiLevelType w:val="multilevel"/>
    <w:tmpl w:val="C1AE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F17A03"/>
    <w:multiLevelType w:val="multilevel"/>
    <w:tmpl w:val="446A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D4C2F13"/>
    <w:multiLevelType w:val="multilevel"/>
    <w:tmpl w:val="54CC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627903"/>
    <w:multiLevelType w:val="multilevel"/>
    <w:tmpl w:val="9576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FA6772"/>
    <w:multiLevelType w:val="multilevel"/>
    <w:tmpl w:val="B566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42708A"/>
    <w:multiLevelType w:val="multilevel"/>
    <w:tmpl w:val="560E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2B956FF"/>
    <w:multiLevelType w:val="multilevel"/>
    <w:tmpl w:val="8042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E31C02"/>
    <w:multiLevelType w:val="multilevel"/>
    <w:tmpl w:val="4B2E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B93163"/>
    <w:multiLevelType w:val="multilevel"/>
    <w:tmpl w:val="A870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771898"/>
    <w:multiLevelType w:val="multilevel"/>
    <w:tmpl w:val="8808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A47986"/>
    <w:multiLevelType w:val="multilevel"/>
    <w:tmpl w:val="98B6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ED5DCD"/>
    <w:multiLevelType w:val="multilevel"/>
    <w:tmpl w:val="75386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B1380E"/>
    <w:multiLevelType w:val="multilevel"/>
    <w:tmpl w:val="7242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3F78C7"/>
    <w:multiLevelType w:val="multilevel"/>
    <w:tmpl w:val="8E6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6B154E"/>
    <w:multiLevelType w:val="multilevel"/>
    <w:tmpl w:val="EF36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A01052F"/>
    <w:multiLevelType w:val="hybridMultilevel"/>
    <w:tmpl w:val="102CB6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275865"/>
    <w:multiLevelType w:val="multilevel"/>
    <w:tmpl w:val="C38A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FE585B"/>
    <w:multiLevelType w:val="multilevel"/>
    <w:tmpl w:val="D656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683070"/>
    <w:multiLevelType w:val="multilevel"/>
    <w:tmpl w:val="0290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FE32CB4"/>
    <w:multiLevelType w:val="multilevel"/>
    <w:tmpl w:val="420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9A04FE"/>
    <w:multiLevelType w:val="multilevel"/>
    <w:tmpl w:val="456C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3834685"/>
    <w:multiLevelType w:val="multilevel"/>
    <w:tmpl w:val="3B9A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C604E1"/>
    <w:multiLevelType w:val="multilevel"/>
    <w:tmpl w:val="9142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71E1C06"/>
    <w:multiLevelType w:val="multilevel"/>
    <w:tmpl w:val="7734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8C0282A"/>
    <w:multiLevelType w:val="multilevel"/>
    <w:tmpl w:val="FFD4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197445"/>
    <w:multiLevelType w:val="multilevel"/>
    <w:tmpl w:val="94DA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BF27E8"/>
    <w:multiLevelType w:val="multilevel"/>
    <w:tmpl w:val="4A70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EA54332"/>
    <w:multiLevelType w:val="multilevel"/>
    <w:tmpl w:val="0AFA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387698"/>
    <w:multiLevelType w:val="multilevel"/>
    <w:tmpl w:val="D0B8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765189E"/>
    <w:multiLevelType w:val="multilevel"/>
    <w:tmpl w:val="55BA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203486"/>
    <w:multiLevelType w:val="multilevel"/>
    <w:tmpl w:val="570A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E052993"/>
    <w:multiLevelType w:val="multilevel"/>
    <w:tmpl w:val="4268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FC674C3"/>
    <w:multiLevelType w:val="multilevel"/>
    <w:tmpl w:val="4002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0074993"/>
    <w:multiLevelType w:val="multilevel"/>
    <w:tmpl w:val="A054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813705D"/>
    <w:multiLevelType w:val="multilevel"/>
    <w:tmpl w:val="F400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8333E78"/>
    <w:multiLevelType w:val="multilevel"/>
    <w:tmpl w:val="9DF2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3042E0F"/>
    <w:multiLevelType w:val="multilevel"/>
    <w:tmpl w:val="6F42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69A383F"/>
    <w:multiLevelType w:val="multilevel"/>
    <w:tmpl w:val="192E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632DC"/>
    <w:multiLevelType w:val="multilevel"/>
    <w:tmpl w:val="D7F6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A20033C"/>
    <w:multiLevelType w:val="multilevel"/>
    <w:tmpl w:val="9738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AB07EB1"/>
    <w:multiLevelType w:val="multilevel"/>
    <w:tmpl w:val="3E0E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1D1CC5"/>
    <w:multiLevelType w:val="multilevel"/>
    <w:tmpl w:val="BF46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4800247">
    <w:abstractNumId w:val="50"/>
  </w:num>
  <w:num w:numId="2" w16cid:durableId="1848666731">
    <w:abstractNumId w:val="39"/>
  </w:num>
  <w:num w:numId="3" w16cid:durableId="1040742850">
    <w:abstractNumId w:val="36"/>
  </w:num>
  <w:num w:numId="4" w16cid:durableId="2076777002">
    <w:abstractNumId w:val="4"/>
  </w:num>
  <w:num w:numId="5" w16cid:durableId="188682639">
    <w:abstractNumId w:val="17"/>
  </w:num>
  <w:num w:numId="6" w16cid:durableId="644553200">
    <w:abstractNumId w:val="26"/>
  </w:num>
  <w:num w:numId="7" w16cid:durableId="2081169302">
    <w:abstractNumId w:val="41"/>
  </w:num>
  <w:num w:numId="8" w16cid:durableId="1364211950">
    <w:abstractNumId w:val="53"/>
  </w:num>
  <w:num w:numId="9" w16cid:durableId="1304700067">
    <w:abstractNumId w:val="27"/>
  </w:num>
  <w:num w:numId="10" w16cid:durableId="1585334360">
    <w:abstractNumId w:val="28"/>
  </w:num>
  <w:num w:numId="11" w16cid:durableId="699014172">
    <w:abstractNumId w:val="18"/>
  </w:num>
  <w:num w:numId="12" w16cid:durableId="1972980553">
    <w:abstractNumId w:val="11"/>
  </w:num>
  <w:num w:numId="13" w16cid:durableId="474025714">
    <w:abstractNumId w:val="7"/>
  </w:num>
  <w:num w:numId="14" w16cid:durableId="1837569159">
    <w:abstractNumId w:val="6"/>
  </w:num>
  <w:num w:numId="15" w16cid:durableId="1082944502">
    <w:abstractNumId w:val="24"/>
  </w:num>
  <w:num w:numId="16" w16cid:durableId="952055522">
    <w:abstractNumId w:val="54"/>
  </w:num>
  <w:num w:numId="17" w16cid:durableId="301665129">
    <w:abstractNumId w:val="19"/>
  </w:num>
  <w:num w:numId="18" w16cid:durableId="1603101337">
    <w:abstractNumId w:val="49"/>
  </w:num>
  <w:num w:numId="19" w16cid:durableId="615412342">
    <w:abstractNumId w:val="40"/>
  </w:num>
  <w:num w:numId="20" w16cid:durableId="1066687299">
    <w:abstractNumId w:val="33"/>
  </w:num>
  <w:num w:numId="21" w16cid:durableId="789473304">
    <w:abstractNumId w:val="42"/>
  </w:num>
  <w:num w:numId="22" w16cid:durableId="1543008723">
    <w:abstractNumId w:val="25"/>
  </w:num>
  <w:num w:numId="23" w16cid:durableId="213004216">
    <w:abstractNumId w:val="52"/>
  </w:num>
  <w:num w:numId="24" w16cid:durableId="1226800563">
    <w:abstractNumId w:val="46"/>
  </w:num>
  <w:num w:numId="25" w16cid:durableId="281424899">
    <w:abstractNumId w:val="16"/>
  </w:num>
  <w:num w:numId="26" w16cid:durableId="737902584">
    <w:abstractNumId w:val="13"/>
  </w:num>
  <w:num w:numId="27" w16cid:durableId="1053239290">
    <w:abstractNumId w:val="12"/>
  </w:num>
  <w:num w:numId="28" w16cid:durableId="1211959651">
    <w:abstractNumId w:val="45"/>
  </w:num>
  <w:num w:numId="29" w16cid:durableId="252402704">
    <w:abstractNumId w:val="32"/>
  </w:num>
  <w:num w:numId="30" w16cid:durableId="333458336">
    <w:abstractNumId w:val="20"/>
  </w:num>
  <w:num w:numId="31" w16cid:durableId="1374116322">
    <w:abstractNumId w:val="38"/>
  </w:num>
  <w:num w:numId="32" w16cid:durableId="1025668096">
    <w:abstractNumId w:val="34"/>
  </w:num>
  <w:num w:numId="33" w16cid:durableId="69234891">
    <w:abstractNumId w:val="3"/>
  </w:num>
  <w:num w:numId="34" w16cid:durableId="349920404">
    <w:abstractNumId w:val="48"/>
  </w:num>
  <w:num w:numId="35" w16cid:durableId="1733770824">
    <w:abstractNumId w:val="30"/>
  </w:num>
  <w:num w:numId="36" w16cid:durableId="425342109">
    <w:abstractNumId w:val="5"/>
  </w:num>
  <w:num w:numId="37" w16cid:durableId="1783765037">
    <w:abstractNumId w:val="51"/>
  </w:num>
  <w:num w:numId="38" w16cid:durableId="213588716">
    <w:abstractNumId w:val="23"/>
  </w:num>
  <w:num w:numId="39" w16cid:durableId="1279139952">
    <w:abstractNumId w:val="2"/>
  </w:num>
  <w:num w:numId="40" w16cid:durableId="721368851">
    <w:abstractNumId w:val="21"/>
  </w:num>
  <w:num w:numId="41" w16cid:durableId="1108426963">
    <w:abstractNumId w:val="31"/>
  </w:num>
  <w:num w:numId="42" w16cid:durableId="1940792881">
    <w:abstractNumId w:val="31"/>
    <w:lvlOverride w:ilvl="1">
      <w:startOverride w:val="2"/>
    </w:lvlOverride>
  </w:num>
  <w:num w:numId="43" w16cid:durableId="2134857017">
    <w:abstractNumId w:val="31"/>
    <w:lvlOverride w:ilvl="1">
      <w:startOverride w:val="3"/>
    </w:lvlOverride>
  </w:num>
  <w:num w:numId="44" w16cid:durableId="575431533">
    <w:abstractNumId w:val="31"/>
    <w:lvlOverride w:ilvl="1">
      <w:startOverride w:val="4"/>
    </w:lvlOverride>
  </w:num>
  <w:num w:numId="45" w16cid:durableId="379523966">
    <w:abstractNumId w:val="31"/>
    <w:lvlOverride w:ilvl="1">
      <w:startOverride w:val="5"/>
    </w:lvlOverride>
  </w:num>
  <w:num w:numId="46" w16cid:durableId="1343051803">
    <w:abstractNumId w:val="44"/>
  </w:num>
  <w:num w:numId="47" w16cid:durableId="7298743">
    <w:abstractNumId w:val="0"/>
  </w:num>
  <w:num w:numId="48" w16cid:durableId="1541816372">
    <w:abstractNumId w:val="43"/>
  </w:num>
  <w:num w:numId="49" w16cid:durableId="208030228">
    <w:abstractNumId w:val="29"/>
  </w:num>
  <w:num w:numId="50" w16cid:durableId="1734769659">
    <w:abstractNumId w:val="10"/>
  </w:num>
  <w:num w:numId="51" w16cid:durableId="230652972">
    <w:abstractNumId w:val="8"/>
  </w:num>
  <w:num w:numId="52" w16cid:durableId="1500149492">
    <w:abstractNumId w:val="1"/>
  </w:num>
  <w:num w:numId="53" w16cid:durableId="1101341109">
    <w:abstractNumId w:val="14"/>
  </w:num>
  <w:num w:numId="54" w16cid:durableId="1503929154">
    <w:abstractNumId w:val="35"/>
  </w:num>
  <w:num w:numId="55" w16cid:durableId="706098690">
    <w:abstractNumId w:val="47"/>
  </w:num>
  <w:num w:numId="56" w16cid:durableId="734010226">
    <w:abstractNumId w:val="22"/>
  </w:num>
  <w:num w:numId="57" w16cid:durableId="365179251">
    <w:abstractNumId w:val="9"/>
  </w:num>
  <w:num w:numId="58" w16cid:durableId="1183981240">
    <w:abstractNumId w:val="37"/>
  </w:num>
  <w:num w:numId="59" w16cid:durableId="1899591294">
    <w:abstractNumId w:val="15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815CB"/>
    <w:rsid w:val="00181AD3"/>
    <w:rsid w:val="00185B35"/>
    <w:rsid w:val="00191DA4"/>
    <w:rsid w:val="0019642A"/>
    <w:rsid w:val="001A0477"/>
    <w:rsid w:val="001A1C85"/>
    <w:rsid w:val="001A5075"/>
    <w:rsid w:val="001B05FA"/>
    <w:rsid w:val="001B78AE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2A68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65A2"/>
    <w:rsid w:val="00307C8A"/>
    <w:rsid w:val="00312137"/>
    <w:rsid w:val="00312CEF"/>
    <w:rsid w:val="00315D61"/>
    <w:rsid w:val="00323F4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28C8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7DB4"/>
    <w:rsid w:val="00391ED4"/>
    <w:rsid w:val="00392747"/>
    <w:rsid w:val="00394065"/>
    <w:rsid w:val="003958F0"/>
    <w:rsid w:val="003A1A85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D7A68"/>
    <w:rsid w:val="003E4235"/>
    <w:rsid w:val="003E57BC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03CD"/>
    <w:rsid w:val="004328C1"/>
    <w:rsid w:val="00433178"/>
    <w:rsid w:val="0043329E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373F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573C"/>
    <w:rsid w:val="00572102"/>
    <w:rsid w:val="005756E4"/>
    <w:rsid w:val="00577E91"/>
    <w:rsid w:val="00586E82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D715D"/>
    <w:rsid w:val="005E5EB1"/>
    <w:rsid w:val="005E7ACD"/>
    <w:rsid w:val="005F1BB0"/>
    <w:rsid w:val="005F363F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504AE"/>
    <w:rsid w:val="00653196"/>
    <w:rsid w:val="00654035"/>
    <w:rsid w:val="006548BE"/>
    <w:rsid w:val="00656C4D"/>
    <w:rsid w:val="006578DC"/>
    <w:rsid w:val="0066064E"/>
    <w:rsid w:val="0066071D"/>
    <w:rsid w:val="0066142C"/>
    <w:rsid w:val="00661432"/>
    <w:rsid w:val="006630DB"/>
    <w:rsid w:val="00665558"/>
    <w:rsid w:val="00667148"/>
    <w:rsid w:val="00673E10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21C7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2671"/>
    <w:rsid w:val="00733B48"/>
    <w:rsid w:val="00735CE8"/>
    <w:rsid w:val="007369DB"/>
    <w:rsid w:val="00736AAF"/>
    <w:rsid w:val="0074258A"/>
    <w:rsid w:val="00747A21"/>
    <w:rsid w:val="00750BD1"/>
    <w:rsid w:val="00763920"/>
    <w:rsid w:val="00765B2A"/>
    <w:rsid w:val="00775879"/>
    <w:rsid w:val="00783A34"/>
    <w:rsid w:val="00784564"/>
    <w:rsid w:val="007928B8"/>
    <w:rsid w:val="00792C99"/>
    <w:rsid w:val="00793236"/>
    <w:rsid w:val="007968EB"/>
    <w:rsid w:val="007A1E62"/>
    <w:rsid w:val="007A64A7"/>
    <w:rsid w:val="007A75D4"/>
    <w:rsid w:val="007B112B"/>
    <w:rsid w:val="007B194B"/>
    <w:rsid w:val="007B2A1C"/>
    <w:rsid w:val="007B7B20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04108"/>
    <w:rsid w:val="00815BA1"/>
    <w:rsid w:val="00824EE6"/>
    <w:rsid w:val="00827AD5"/>
    <w:rsid w:val="008323D6"/>
    <w:rsid w:val="0083419F"/>
    <w:rsid w:val="00836200"/>
    <w:rsid w:val="0084037C"/>
    <w:rsid w:val="00841A85"/>
    <w:rsid w:val="00845B9C"/>
    <w:rsid w:val="00860F59"/>
    <w:rsid w:val="00862FE4"/>
    <w:rsid w:val="0086389A"/>
    <w:rsid w:val="00865502"/>
    <w:rsid w:val="0087332B"/>
    <w:rsid w:val="00874149"/>
    <w:rsid w:val="0087537D"/>
    <w:rsid w:val="0087605E"/>
    <w:rsid w:val="00877B31"/>
    <w:rsid w:val="008851C6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2E65"/>
    <w:rsid w:val="008B6FB6"/>
    <w:rsid w:val="008C0371"/>
    <w:rsid w:val="008D26DD"/>
    <w:rsid w:val="008D55DA"/>
    <w:rsid w:val="008D56A9"/>
    <w:rsid w:val="008E7935"/>
    <w:rsid w:val="008F1B6D"/>
    <w:rsid w:val="008F457F"/>
    <w:rsid w:val="008F54B3"/>
    <w:rsid w:val="008F5B97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54312"/>
    <w:rsid w:val="00961634"/>
    <w:rsid w:val="00962487"/>
    <w:rsid w:val="00966B81"/>
    <w:rsid w:val="00976A4A"/>
    <w:rsid w:val="00977F79"/>
    <w:rsid w:val="00981F75"/>
    <w:rsid w:val="00987E01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677"/>
    <w:rsid w:val="009D4DDB"/>
    <w:rsid w:val="009E14C1"/>
    <w:rsid w:val="009E35BF"/>
    <w:rsid w:val="009E3CBB"/>
    <w:rsid w:val="009E456F"/>
    <w:rsid w:val="009E53B6"/>
    <w:rsid w:val="009E5B2D"/>
    <w:rsid w:val="00A009CB"/>
    <w:rsid w:val="00A019BE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1BA1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629"/>
    <w:rsid w:val="00B438E9"/>
    <w:rsid w:val="00B5150A"/>
    <w:rsid w:val="00B51614"/>
    <w:rsid w:val="00B52652"/>
    <w:rsid w:val="00B61D7D"/>
    <w:rsid w:val="00B728F2"/>
    <w:rsid w:val="00B72C2F"/>
    <w:rsid w:val="00B93F6B"/>
    <w:rsid w:val="00B949B8"/>
    <w:rsid w:val="00B950A8"/>
    <w:rsid w:val="00B9744A"/>
    <w:rsid w:val="00BA514F"/>
    <w:rsid w:val="00BA646F"/>
    <w:rsid w:val="00BA73DB"/>
    <w:rsid w:val="00BA7CCD"/>
    <w:rsid w:val="00BB1A06"/>
    <w:rsid w:val="00BB32ED"/>
    <w:rsid w:val="00BB620A"/>
    <w:rsid w:val="00BD1C86"/>
    <w:rsid w:val="00BD2FE5"/>
    <w:rsid w:val="00BD3A6E"/>
    <w:rsid w:val="00BE685D"/>
    <w:rsid w:val="00BF3B3C"/>
    <w:rsid w:val="00BF444B"/>
    <w:rsid w:val="00BF5830"/>
    <w:rsid w:val="00C004F5"/>
    <w:rsid w:val="00C02B87"/>
    <w:rsid w:val="00C02E2F"/>
    <w:rsid w:val="00C036D1"/>
    <w:rsid w:val="00C06A8D"/>
    <w:rsid w:val="00C07AA7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850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320F"/>
    <w:rsid w:val="00C84FF8"/>
    <w:rsid w:val="00C86A81"/>
    <w:rsid w:val="00C879E2"/>
    <w:rsid w:val="00C87EE6"/>
    <w:rsid w:val="00C91F03"/>
    <w:rsid w:val="00C93C87"/>
    <w:rsid w:val="00CA1896"/>
    <w:rsid w:val="00CA5555"/>
    <w:rsid w:val="00CB2B2D"/>
    <w:rsid w:val="00CB5B28"/>
    <w:rsid w:val="00CB661F"/>
    <w:rsid w:val="00CC024F"/>
    <w:rsid w:val="00CC0B21"/>
    <w:rsid w:val="00CC1696"/>
    <w:rsid w:val="00CC2AEC"/>
    <w:rsid w:val="00CC4F29"/>
    <w:rsid w:val="00CC5BCC"/>
    <w:rsid w:val="00CC65E4"/>
    <w:rsid w:val="00CC67A2"/>
    <w:rsid w:val="00CD1086"/>
    <w:rsid w:val="00CD2B6C"/>
    <w:rsid w:val="00CE11E0"/>
    <w:rsid w:val="00CE2CEA"/>
    <w:rsid w:val="00CF0EA5"/>
    <w:rsid w:val="00CF2933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2952"/>
    <w:rsid w:val="00D135D3"/>
    <w:rsid w:val="00D14743"/>
    <w:rsid w:val="00D14A4C"/>
    <w:rsid w:val="00D15FED"/>
    <w:rsid w:val="00D16A5B"/>
    <w:rsid w:val="00D16FC6"/>
    <w:rsid w:val="00D17979"/>
    <w:rsid w:val="00D2090D"/>
    <w:rsid w:val="00D2289F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5C26"/>
    <w:rsid w:val="00D96E37"/>
    <w:rsid w:val="00DA3B14"/>
    <w:rsid w:val="00DB16ED"/>
    <w:rsid w:val="00DB27ED"/>
    <w:rsid w:val="00DB4E02"/>
    <w:rsid w:val="00DB7FB5"/>
    <w:rsid w:val="00DC07B2"/>
    <w:rsid w:val="00DC5F83"/>
    <w:rsid w:val="00DC60D2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06086"/>
    <w:rsid w:val="00E10180"/>
    <w:rsid w:val="00E103B5"/>
    <w:rsid w:val="00E14E0C"/>
    <w:rsid w:val="00E15155"/>
    <w:rsid w:val="00E209EF"/>
    <w:rsid w:val="00E21141"/>
    <w:rsid w:val="00E21E7F"/>
    <w:rsid w:val="00E22919"/>
    <w:rsid w:val="00E22ACD"/>
    <w:rsid w:val="00E343DF"/>
    <w:rsid w:val="00E35D5D"/>
    <w:rsid w:val="00E35DCF"/>
    <w:rsid w:val="00E37C91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1B40"/>
    <w:rsid w:val="00E82265"/>
    <w:rsid w:val="00E85C13"/>
    <w:rsid w:val="00E91755"/>
    <w:rsid w:val="00E96F8B"/>
    <w:rsid w:val="00EA17AA"/>
    <w:rsid w:val="00EA340C"/>
    <w:rsid w:val="00EA5379"/>
    <w:rsid w:val="00EA689B"/>
    <w:rsid w:val="00EB4AD3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0758"/>
    <w:rsid w:val="00F11DCF"/>
    <w:rsid w:val="00F120DF"/>
    <w:rsid w:val="00F1288B"/>
    <w:rsid w:val="00F13F1F"/>
    <w:rsid w:val="00F14B99"/>
    <w:rsid w:val="00F158E5"/>
    <w:rsid w:val="00F162EA"/>
    <w:rsid w:val="00F174B9"/>
    <w:rsid w:val="00F17C8C"/>
    <w:rsid w:val="00F26A22"/>
    <w:rsid w:val="00F26CAC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6ACE"/>
    <w:rsid w:val="00F57AA5"/>
    <w:rsid w:val="00F63A16"/>
    <w:rsid w:val="00F654A7"/>
    <w:rsid w:val="00F71A91"/>
    <w:rsid w:val="00F776E5"/>
    <w:rsid w:val="00F80D11"/>
    <w:rsid w:val="00F81A25"/>
    <w:rsid w:val="00F81DD1"/>
    <w:rsid w:val="00F83527"/>
    <w:rsid w:val="00F844FD"/>
    <w:rsid w:val="00F85284"/>
    <w:rsid w:val="00F93AB1"/>
    <w:rsid w:val="00F93D6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FDB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295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2952"/>
    <w:rPr>
      <w:rFonts w:ascii="Consolas" w:eastAsiaTheme="minorEastAsia" w:hAnsi="Consolas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86A8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86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2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1154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81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7364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88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2153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03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4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54225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3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39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57913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80805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6307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40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3548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2212112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45929030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017738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49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68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68756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2484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39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9188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0108117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0359233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712739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3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1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215552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52548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9060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02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087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538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862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257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8135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70450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10994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51870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56681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2700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666203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6490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94069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1743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0829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213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87541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20364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6159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8581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914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9213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5673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8933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856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869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5031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3346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711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765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853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9809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6451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399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11085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492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0151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247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1989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656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2362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7464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9653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104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9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6505974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0259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33973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846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8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813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9519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826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6827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306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5322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16330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009526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94837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9488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1724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23874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7093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9625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22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1287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53773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718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75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603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9745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9517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8820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6332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9781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5066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4481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2874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197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609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2973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3747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23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74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7827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6602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5642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642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9923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7564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8035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7376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5EDF"/>
    <w:rsid w:val="0001781A"/>
    <w:rsid w:val="0002148D"/>
    <w:rsid w:val="00050043"/>
    <w:rsid w:val="00081F3B"/>
    <w:rsid w:val="000B76EC"/>
    <w:rsid w:val="000C2B5E"/>
    <w:rsid w:val="00112C1E"/>
    <w:rsid w:val="001370FA"/>
    <w:rsid w:val="00166C3B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A719F"/>
    <w:rsid w:val="003C1035"/>
    <w:rsid w:val="003D7227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46A46"/>
    <w:rsid w:val="00553BC2"/>
    <w:rsid w:val="00557CA5"/>
    <w:rsid w:val="005709E5"/>
    <w:rsid w:val="00582E56"/>
    <w:rsid w:val="005959B3"/>
    <w:rsid w:val="005C0E72"/>
    <w:rsid w:val="00605C0D"/>
    <w:rsid w:val="0063227A"/>
    <w:rsid w:val="0066166D"/>
    <w:rsid w:val="00681ED5"/>
    <w:rsid w:val="00684424"/>
    <w:rsid w:val="006A6D69"/>
    <w:rsid w:val="006B36DF"/>
    <w:rsid w:val="00734B22"/>
    <w:rsid w:val="00740E9E"/>
    <w:rsid w:val="00760466"/>
    <w:rsid w:val="0078114E"/>
    <w:rsid w:val="00783082"/>
    <w:rsid w:val="007B7B20"/>
    <w:rsid w:val="007D1778"/>
    <w:rsid w:val="007D7A65"/>
    <w:rsid w:val="007E0BE2"/>
    <w:rsid w:val="00807A4A"/>
    <w:rsid w:val="0081382F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AF437E"/>
    <w:rsid w:val="00B444FF"/>
    <w:rsid w:val="00BA03CE"/>
    <w:rsid w:val="00BB60B5"/>
    <w:rsid w:val="00BC415E"/>
    <w:rsid w:val="00BC427F"/>
    <w:rsid w:val="00BE79AE"/>
    <w:rsid w:val="00BF4800"/>
    <w:rsid w:val="00C04752"/>
    <w:rsid w:val="00C07AA7"/>
    <w:rsid w:val="00C278E8"/>
    <w:rsid w:val="00C627AA"/>
    <w:rsid w:val="00C84FF8"/>
    <w:rsid w:val="00C85D97"/>
    <w:rsid w:val="00C9431D"/>
    <w:rsid w:val="00CE3A99"/>
    <w:rsid w:val="00D31279"/>
    <w:rsid w:val="00D40097"/>
    <w:rsid w:val="00D613BA"/>
    <w:rsid w:val="00D95C26"/>
    <w:rsid w:val="00DB59E8"/>
    <w:rsid w:val="00DF30F2"/>
    <w:rsid w:val="00E03F4D"/>
    <w:rsid w:val="00E05F50"/>
    <w:rsid w:val="00E07C1C"/>
    <w:rsid w:val="00E1070B"/>
    <w:rsid w:val="00E209EF"/>
    <w:rsid w:val="00E32BA3"/>
    <w:rsid w:val="00F14B99"/>
    <w:rsid w:val="00F43476"/>
    <w:rsid w:val="00F5150F"/>
    <w:rsid w:val="00F56ACE"/>
    <w:rsid w:val="00FA2BCD"/>
    <w:rsid w:val="00FD51C7"/>
    <w:rsid w:val="00FD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0E2841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333</TotalTime>
  <Pages>1</Pages>
  <Words>11658</Words>
  <Characters>64124</Characters>
  <Application>Microsoft Office Word</Application>
  <DocSecurity>0</DocSecurity>
  <Lines>534</Lines>
  <Paragraphs>151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David Martin Matesanz</cp:lastModifiedBy>
  <cp:revision>11</cp:revision>
  <cp:lastPrinted>2020-07-19T11:29:00Z</cp:lastPrinted>
  <dcterms:created xsi:type="dcterms:W3CDTF">2025-05-12T22:28:00Z</dcterms:created>
  <dcterms:modified xsi:type="dcterms:W3CDTF">2025-05-14T08:20:00Z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